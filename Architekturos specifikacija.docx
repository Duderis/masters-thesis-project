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F36B7" w14:textId="77777777" w:rsidR="0089222F" w:rsidRDefault="0089222F" w:rsidP="0089222F">
      <w:pPr>
        <w:pStyle w:val="Herbas"/>
      </w:pPr>
      <w:r w:rsidRPr="00A746A0">
        <w:drawing>
          <wp:inline distT="0" distB="0" distL="0" distR="0" wp14:anchorId="2B76F3AA" wp14:editId="0D6E7B21">
            <wp:extent cx="938176" cy="1028702"/>
            <wp:effectExtent l="0" t="0" r="0" b="0"/>
            <wp:docPr id="46" name="irc_mi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76" cy="102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2C6CC" w14:textId="77777777" w:rsidR="0089222F" w:rsidRPr="00DF0FF3" w:rsidRDefault="0089222F" w:rsidP="0089222F">
      <w:pPr>
        <w:pStyle w:val="Institucijospavadinimas"/>
      </w:pPr>
      <w:r w:rsidRPr="00DF0FF3">
        <w:t>KAUNO TECHNOLOGIJOS UNIVERSITETAS</w:t>
      </w:r>
    </w:p>
    <w:p w14:paraId="6741626A" w14:textId="77777777" w:rsidR="0089222F" w:rsidRPr="00DF0FF3" w:rsidRDefault="0089222F" w:rsidP="0089222F">
      <w:pPr>
        <w:pStyle w:val="Institucijospavadinimas"/>
      </w:pPr>
      <w:r w:rsidRPr="005870C2">
        <w:t>INformatikos</w:t>
      </w:r>
      <w:r w:rsidRPr="00DF0FF3">
        <w:t xml:space="preserve"> fakultetas</w:t>
      </w:r>
    </w:p>
    <w:p w14:paraId="52696256" w14:textId="77777777" w:rsidR="0089222F" w:rsidRPr="00DF0FF3" w:rsidRDefault="0089222F" w:rsidP="0089222F">
      <w:pPr>
        <w:pStyle w:val="Institucijospavadinimas"/>
      </w:pPr>
    </w:p>
    <w:p w14:paraId="2FEE5150" w14:textId="77777777" w:rsidR="0089222F" w:rsidRDefault="0089222F" w:rsidP="0089222F">
      <w:pPr>
        <w:pStyle w:val="Darbopavadinimas"/>
      </w:pPr>
    </w:p>
    <w:p w14:paraId="64B23C42" w14:textId="77777777" w:rsidR="0089222F" w:rsidRDefault="0089222F" w:rsidP="0089222F">
      <w:pPr>
        <w:pStyle w:val="Darbopavadinimas"/>
      </w:pPr>
      <w:r>
        <w:t>„Vartotojo patirties ir grafinės sąsajos analizės siStema“</w:t>
      </w:r>
    </w:p>
    <w:p w14:paraId="24BE93C8" w14:textId="77777777" w:rsidR="0089222F" w:rsidRDefault="0089222F" w:rsidP="0089222F">
      <w:pPr>
        <w:pStyle w:val="Darbotipas"/>
      </w:pPr>
      <w:r w:rsidRPr="00F41F4B">
        <w:t xml:space="preserve"> </w:t>
      </w:r>
      <w:r>
        <w:t>Tiriamasis projektas 2</w:t>
      </w:r>
    </w:p>
    <w:p w14:paraId="3E383766" w14:textId="4F6EEC90" w:rsidR="0089222F" w:rsidRDefault="00537ECF" w:rsidP="0089222F">
      <w:pPr>
        <w:pStyle w:val="Darbotipas"/>
      </w:pPr>
      <w:r>
        <w:t>Architektūros specifikacija</w:t>
      </w:r>
    </w:p>
    <w:p w14:paraId="0DB2126F" w14:textId="77777777" w:rsidR="0089222F" w:rsidRDefault="0089222F" w:rsidP="0089222F">
      <w:pPr>
        <w:jc w:val="center"/>
        <w:rPr>
          <w:lang w:val="lt-LT"/>
        </w:rPr>
      </w:pPr>
    </w:p>
    <w:p w14:paraId="0379DFA7" w14:textId="77777777" w:rsidR="0089222F" w:rsidRDefault="0089222F" w:rsidP="0089222F">
      <w:pPr>
        <w:jc w:val="center"/>
        <w:rPr>
          <w:lang w:val="lt-LT"/>
        </w:rPr>
      </w:pPr>
    </w:p>
    <w:p w14:paraId="7585CD66" w14:textId="77777777" w:rsidR="0089222F" w:rsidRDefault="0089222F" w:rsidP="0089222F">
      <w:pPr>
        <w:jc w:val="center"/>
        <w:rPr>
          <w:lang w:val="lt-LT"/>
        </w:rPr>
      </w:pPr>
    </w:p>
    <w:p w14:paraId="2925CA0D" w14:textId="77777777" w:rsidR="0089222F" w:rsidRDefault="0089222F" w:rsidP="0089222F">
      <w:pPr>
        <w:jc w:val="center"/>
        <w:rPr>
          <w:lang w:val="lt-LT"/>
        </w:rPr>
      </w:pPr>
    </w:p>
    <w:p w14:paraId="29C52246" w14:textId="77777777" w:rsidR="0089222F" w:rsidRDefault="0089222F" w:rsidP="0089222F">
      <w:pPr>
        <w:jc w:val="right"/>
        <w:rPr>
          <w:lang w:val="lt-LT"/>
        </w:rPr>
      </w:pPr>
      <w:r>
        <w:rPr>
          <w:lang w:val="lt-LT"/>
        </w:rPr>
        <w:t>Darbo vadovas:</w:t>
      </w:r>
    </w:p>
    <w:p w14:paraId="0AC0B133" w14:textId="77777777" w:rsidR="0089222F" w:rsidRDefault="0089222F" w:rsidP="0089222F">
      <w:pPr>
        <w:jc w:val="right"/>
        <w:rPr>
          <w:lang w:val="lt-LT"/>
        </w:rPr>
      </w:pPr>
      <w:r>
        <w:rPr>
          <w:lang w:val="lt-LT"/>
        </w:rPr>
        <w:t>Prof. R. Maskeliūnas</w:t>
      </w:r>
    </w:p>
    <w:p w14:paraId="1D5A95DF" w14:textId="77777777" w:rsidR="0089222F" w:rsidRDefault="0089222F" w:rsidP="0089222F">
      <w:pPr>
        <w:jc w:val="right"/>
        <w:rPr>
          <w:lang w:val="lt-LT"/>
        </w:rPr>
      </w:pPr>
      <w:r>
        <w:rPr>
          <w:lang w:val="lt-LT"/>
        </w:rPr>
        <w:t>Darbą atliko</w:t>
      </w:r>
    </w:p>
    <w:p w14:paraId="37344329" w14:textId="77777777" w:rsidR="0089222F" w:rsidRPr="00E32383" w:rsidRDefault="0089222F" w:rsidP="0089222F">
      <w:pPr>
        <w:jc w:val="right"/>
        <w:rPr>
          <w:lang w:val="lt-LT"/>
        </w:rPr>
      </w:pPr>
      <w:r>
        <w:rPr>
          <w:lang w:val="lt-LT"/>
        </w:rPr>
        <w:t>M. Ambrazevičius IF</w:t>
      </w:r>
      <w:bookmarkStart w:id="0" w:name="_GoBack"/>
      <w:bookmarkEnd w:id="0"/>
      <w:r>
        <w:rPr>
          <w:lang w:val="lt-LT"/>
        </w:rPr>
        <w:t>M8-2</w:t>
      </w:r>
    </w:p>
    <w:p w14:paraId="6B0149BE" w14:textId="77777777" w:rsidR="0089222F" w:rsidRDefault="0089222F" w:rsidP="0089222F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br w:type="page"/>
      </w:r>
    </w:p>
    <w:p w14:paraId="10C00528" w14:textId="77777777" w:rsidR="00D37C7A" w:rsidRPr="000E264C" w:rsidRDefault="00D37C7A">
      <w:pPr>
        <w:pStyle w:val="Title"/>
        <w:rPr>
          <w:lang w:val="lt-L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2524318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892BDE" w14:textId="271B9116" w:rsidR="0089222F" w:rsidRDefault="0089222F">
          <w:pPr>
            <w:pStyle w:val="TOCHeading"/>
          </w:pPr>
          <w:r w:rsidRPr="00D70D69">
            <w:rPr>
              <w:lang w:val="lt-LT"/>
            </w:rPr>
            <w:t>Turinys</w:t>
          </w:r>
        </w:p>
        <w:p w14:paraId="0D191744" w14:textId="00AF4F67" w:rsidR="00D70D69" w:rsidRDefault="0089222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8339" w:history="1">
            <w:r w:rsidR="00D70D69" w:rsidRPr="00794D9A">
              <w:rPr>
                <w:rStyle w:val="Hyperlink"/>
                <w:noProof/>
                <w:lang w:val="lt-LT"/>
              </w:rPr>
              <w:t>Paveikslėlių sąrašas</w:t>
            </w:r>
            <w:r w:rsidR="00D70D69">
              <w:rPr>
                <w:noProof/>
                <w:webHidden/>
              </w:rPr>
              <w:tab/>
            </w:r>
            <w:r w:rsidR="00D70D69">
              <w:rPr>
                <w:noProof/>
                <w:webHidden/>
              </w:rPr>
              <w:fldChar w:fldCharType="begin"/>
            </w:r>
            <w:r w:rsidR="00D70D69">
              <w:rPr>
                <w:noProof/>
                <w:webHidden/>
              </w:rPr>
              <w:instrText xml:space="preserve"> PAGEREF _Toc9018339 \h </w:instrText>
            </w:r>
            <w:r w:rsidR="00D70D69">
              <w:rPr>
                <w:noProof/>
                <w:webHidden/>
              </w:rPr>
            </w:r>
            <w:r w:rsidR="00D70D69">
              <w:rPr>
                <w:noProof/>
                <w:webHidden/>
              </w:rPr>
              <w:fldChar w:fldCharType="separate"/>
            </w:r>
            <w:r w:rsidR="00D70D69">
              <w:rPr>
                <w:noProof/>
                <w:webHidden/>
              </w:rPr>
              <w:t>3</w:t>
            </w:r>
            <w:r w:rsidR="00D70D69">
              <w:rPr>
                <w:noProof/>
                <w:webHidden/>
              </w:rPr>
              <w:fldChar w:fldCharType="end"/>
            </w:r>
          </w:hyperlink>
        </w:p>
        <w:p w14:paraId="169E427B" w14:textId="782EFD07" w:rsidR="00D70D69" w:rsidRDefault="00D70D6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0" w:history="1">
            <w:r w:rsidRPr="00794D9A">
              <w:rPr>
                <w:rStyle w:val="Hyperlink"/>
                <w:noProof/>
                <w:lang w:val="lt-LT"/>
              </w:rPr>
              <w:t>Lentelių sąrašas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13B1" w14:textId="55CE243C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1" w:history="1">
            <w:r w:rsidRPr="00794D9A">
              <w:rPr>
                <w:rStyle w:val="Hyperlink"/>
                <w:noProof/>
                <w:lang w:val="lt-LT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Įvadas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512E" w14:textId="1E1D3C4A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2" w:history="1">
            <w:r w:rsidRPr="00794D9A">
              <w:rPr>
                <w:rStyle w:val="Hyperlink"/>
                <w:noProof/>
                <w:lang w:val="lt-LT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Dokumento paskirtis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306C" w14:textId="5F9A293B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3" w:history="1">
            <w:r w:rsidRPr="00794D9A">
              <w:rPr>
                <w:rStyle w:val="Hyperlink"/>
                <w:noProof/>
                <w:lang w:val="lt-LT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Apibrėžimai ir sutrumpinimai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6697D" w14:textId="59C36A23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4" w:history="1">
            <w:r w:rsidRPr="00794D9A">
              <w:rPr>
                <w:rStyle w:val="Hyperlink"/>
                <w:noProof/>
                <w:lang w:val="lt-LT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Apžvalga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BA7A" w14:textId="7E8B6794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5" w:history="1">
            <w:r w:rsidRPr="00794D9A">
              <w:rPr>
                <w:rStyle w:val="Hyperlink"/>
                <w:noProof/>
                <w:lang w:val="lt-LT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Architektūros pateikimas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39A89" w14:textId="40312C36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6" w:history="1">
            <w:r w:rsidRPr="00794D9A">
              <w:rPr>
                <w:rStyle w:val="Hyperlink"/>
                <w:noProof/>
                <w:lang w:val="lt-LT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Architektūros tikslai ir apribojimai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C46CB" w14:textId="794ACD0A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7" w:history="1">
            <w:r w:rsidRPr="00794D9A">
              <w:rPr>
                <w:rStyle w:val="Hyperlink"/>
                <w:noProof/>
                <w:lang w:val="lt-LT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Panaudojimo atvejų vaizdas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CF75" w14:textId="0EAA7FC3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8" w:history="1">
            <w:r w:rsidRPr="00794D9A">
              <w:rPr>
                <w:rStyle w:val="Hyperlink"/>
                <w:noProof/>
                <w:lang w:val="lt-LT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Panaudojimo atvėjų specifikacija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A30E" w14:textId="7CBE3EEF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49" w:history="1">
            <w:r w:rsidRPr="00794D9A">
              <w:rPr>
                <w:rStyle w:val="Hyperlink"/>
                <w:noProof/>
                <w:lang w:val="lt-LT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Sistemos statinis vaizdas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2AF8" w14:textId="22BEA98F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0" w:history="1">
            <w:r w:rsidRPr="00794D9A">
              <w:rPr>
                <w:rStyle w:val="Hyperlink"/>
                <w:noProof/>
                <w:lang w:val="lt-LT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Apžvalga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78F5" w14:textId="415572C8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1" w:history="1">
            <w:r w:rsidRPr="00794D9A">
              <w:rPr>
                <w:rStyle w:val="Hyperlink"/>
                <w:noProof/>
                <w:lang w:val="lt-LT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Paketų detalizavimas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3B6D" w14:textId="4CF1E84B" w:rsidR="00D70D69" w:rsidRDefault="00D70D6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2" w:history="1">
            <w:r w:rsidRPr="00794D9A">
              <w:rPr>
                <w:rStyle w:val="Hyperlink"/>
                <w:noProof/>
                <w:lang w:val="lt-LT"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Symfony paketo klasės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9812" w14:textId="53255343" w:rsidR="00D70D69" w:rsidRDefault="00D70D6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3" w:history="1">
            <w:r w:rsidRPr="00794D9A">
              <w:rPr>
                <w:rStyle w:val="Hyperlink"/>
                <w:noProof/>
                <w:lang w:val="lt-LT"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Tensorflow paketas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7AB5B" w14:textId="758D66E8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4" w:history="1">
            <w:r w:rsidRPr="00794D9A">
              <w:rPr>
                <w:rStyle w:val="Hyperlink"/>
                <w:noProof/>
                <w:lang w:val="lt-LT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Sistemos dinaminis vaizdas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7A1B" w14:textId="6C4AE011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5" w:history="1">
            <w:r w:rsidRPr="00794D9A">
              <w:rPr>
                <w:rStyle w:val="Hyperlink"/>
                <w:noProof/>
                <w:lang w:val="lt-LT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Būsenos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A328D" w14:textId="337EF767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6" w:history="1">
            <w:r w:rsidRPr="00794D9A">
              <w:rPr>
                <w:rStyle w:val="Hyperlink"/>
                <w:noProof/>
                <w:lang w:val="lt-LT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Veiklos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35C6" w14:textId="08D3103C" w:rsidR="00D70D69" w:rsidRDefault="00D70D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7" w:history="1">
            <w:r w:rsidRPr="00794D9A">
              <w:rPr>
                <w:rStyle w:val="Hyperlink"/>
                <w:noProof/>
                <w:lang w:val="lt-LT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Sekų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ABCB" w14:textId="0973A26E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8" w:history="1">
            <w:r w:rsidRPr="00794D9A">
              <w:rPr>
                <w:rStyle w:val="Hyperlink"/>
                <w:noProof/>
                <w:lang w:val="lt-LT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Išdėstymo (deployment) vaizdas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C73CC" w14:textId="6DF63CD3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59" w:history="1">
            <w:r w:rsidRPr="00794D9A">
              <w:rPr>
                <w:rStyle w:val="Hyperlink"/>
                <w:noProof/>
                <w:lang w:val="lt-LT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Duomenų vaizdas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25EA" w14:textId="18128EBF" w:rsidR="00D70D69" w:rsidRDefault="00D70D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60" w:history="1">
            <w:r w:rsidRPr="00794D9A">
              <w:rPr>
                <w:rStyle w:val="Hyperlink"/>
                <w:noProof/>
                <w:lang w:val="lt-LT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Kokybė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23C75" w14:textId="334C3AF1" w:rsidR="00D70D69" w:rsidRDefault="00D70D69">
          <w:pPr>
            <w:pStyle w:val="TO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8361" w:history="1">
            <w:r w:rsidRPr="00794D9A">
              <w:rPr>
                <w:rStyle w:val="Hyperlink"/>
                <w:noProof/>
                <w:lang w:val="lt-LT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94D9A">
              <w:rPr>
                <w:rStyle w:val="Hyperlink"/>
                <w:noProof/>
                <w:lang w:val="lt-LT"/>
              </w:rPr>
              <w:t>Nuorodos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8BBC" w14:textId="74662151" w:rsidR="0089222F" w:rsidRDefault="0089222F">
          <w:r>
            <w:rPr>
              <w:b/>
              <w:bCs/>
              <w:noProof/>
            </w:rPr>
            <w:fldChar w:fldCharType="end"/>
          </w:r>
        </w:p>
      </w:sdtContent>
    </w:sdt>
    <w:p w14:paraId="25814DBE" w14:textId="0BB305A1" w:rsidR="00860CC9" w:rsidRPr="000E264C" w:rsidRDefault="00860CC9">
      <w:pPr>
        <w:pStyle w:val="Title"/>
        <w:rPr>
          <w:sz w:val="4"/>
          <w:szCs w:val="4"/>
          <w:lang w:val="lt-LT"/>
        </w:rPr>
      </w:pPr>
    </w:p>
    <w:p w14:paraId="4054BCB4" w14:textId="77777777" w:rsidR="00D70D69" w:rsidRDefault="0089222F">
      <w:pPr>
        <w:widowControl/>
        <w:spacing w:line="240" w:lineRule="auto"/>
        <w:rPr>
          <w:lang w:val="lt-LT"/>
        </w:rPr>
      </w:pPr>
      <w:bookmarkStart w:id="1" w:name="_Toc86568890"/>
      <w:r>
        <w:rPr>
          <w:lang w:val="lt-LT"/>
        </w:rPr>
        <w:br w:type="page"/>
      </w:r>
    </w:p>
    <w:p w14:paraId="20DAB8AA" w14:textId="77777777" w:rsidR="00D70D69" w:rsidRDefault="00D70D69" w:rsidP="00D70D69">
      <w:pPr>
        <w:pStyle w:val="Heading1"/>
        <w:numPr>
          <w:ilvl w:val="0"/>
          <w:numId w:val="0"/>
        </w:numPr>
        <w:rPr>
          <w:noProof/>
        </w:rPr>
      </w:pPr>
      <w:bookmarkStart w:id="2" w:name="_Toc9018339"/>
      <w:r>
        <w:rPr>
          <w:lang w:val="lt-LT"/>
        </w:rPr>
        <w:lastRenderedPageBreak/>
        <w:t>Paveikslėlių sąrašas</w:t>
      </w:r>
      <w:bookmarkEnd w:id="2"/>
      <w:r w:rsidR="0089222F">
        <w:rPr>
          <w:lang w:val="lt-LT"/>
        </w:rPr>
        <w:fldChar w:fldCharType="begin"/>
      </w:r>
      <w:r w:rsidR="0089222F">
        <w:rPr>
          <w:lang w:val="lt-LT"/>
        </w:rPr>
        <w:instrText xml:space="preserve"> TOC \h \z \c "pav." </w:instrText>
      </w:r>
      <w:r w:rsidR="0089222F">
        <w:rPr>
          <w:lang w:val="lt-LT"/>
        </w:rPr>
        <w:fldChar w:fldCharType="separate"/>
      </w:r>
    </w:p>
    <w:p w14:paraId="01EB1845" w14:textId="07B9710F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2" w:history="1">
        <w:r w:rsidRPr="009876FE">
          <w:rPr>
            <w:rStyle w:val="Hyperlink"/>
            <w:noProof/>
            <w:lang w:val="lt-LT"/>
          </w:rPr>
          <w:t>pav. 1 Panaudojimo atvėjų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0EBF9F" w14:textId="2BD4972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3" w:history="1">
        <w:r w:rsidRPr="009876FE">
          <w:rPr>
            <w:rStyle w:val="Hyperlink"/>
            <w:noProof/>
            <w:lang w:val="lt-LT"/>
          </w:rPr>
          <w:t>pav. 2 Paketų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DA0536" w14:textId="7FA38071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4" w:history="1">
        <w:r w:rsidRPr="009876FE">
          <w:rPr>
            <w:rStyle w:val="Hyperlink"/>
            <w:noProof/>
            <w:lang w:val="lt-LT"/>
          </w:rPr>
          <w:t>pav. 3 Symfony paketo klasių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06E047" w14:textId="351EB990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5" w:history="1">
        <w:r w:rsidRPr="009876FE">
          <w:rPr>
            <w:rStyle w:val="Hyperlink"/>
            <w:noProof/>
            <w:lang w:val="lt-LT"/>
          </w:rPr>
          <w:t>pav. 4 Symfony paketo, Controller klasės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D6E0B4" w14:textId="73AAE546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6" w:history="1">
        <w:r w:rsidRPr="009876FE">
          <w:rPr>
            <w:rStyle w:val="Hyperlink"/>
            <w:noProof/>
            <w:lang w:val="lt-LT"/>
          </w:rPr>
          <w:t>pav. 5 Symfony paketo servisų klasės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773C39" w14:textId="37E7CD49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7" w:history="1">
        <w:r w:rsidRPr="009876FE">
          <w:rPr>
            <w:rStyle w:val="Hyperlink"/>
            <w:noProof/>
            <w:lang w:val="lt-LT"/>
          </w:rPr>
          <w:t>pav. 6 Symfony paketo esybių klasės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4E2096" w14:textId="3A554129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8" w:history="1">
        <w:r w:rsidRPr="009876FE">
          <w:rPr>
            <w:rStyle w:val="Hyperlink"/>
            <w:noProof/>
            <w:lang w:val="lt-LT"/>
          </w:rPr>
          <w:t>pav. 7 Tensorflow paketo klasių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44F814" w14:textId="29311250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69" w:history="1">
        <w:r w:rsidRPr="009876FE">
          <w:rPr>
            <w:rStyle w:val="Hyperlink"/>
            <w:noProof/>
            <w:lang w:val="lt-LT"/>
          </w:rPr>
          <w:t>pav. 8 Analysis planavimo būsenos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EDEC2A" w14:textId="2366D174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0" w:history="1">
        <w:r w:rsidRPr="009876FE">
          <w:rPr>
            <w:rStyle w:val="Hyperlink"/>
            <w:noProof/>
            <w:lang w:val="lt-LT"/>
          </w:rPr>
          <w:t>pav. 9 PA1.Prisijungimas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89B304" w14:textId="6EB29F38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1" w:history="1">
        <w:r w:rsidRPr="009876FE">
          <w:rPr>
            <w:rStyle w:val="Hyperlink"/>
            <w:noProof/>
            <w:lang w:val="lt-LT"/>
          </w:rPr>
          <w:t>pav. 10 PA2.Registracija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A57D4B" w14:textId="600BDBC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2" w:history="1">
        <w:r w:rsidRPr="009876FE">
          <w:rPr>
            <w:rStyle w:val="Hyperlink"/>
            <w:noProof/>
            <w:lang w:val="lt-LT"/>
          </w:rPr>
          <w:t>pav. 11 PA3.Atsijungimas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C45BBE" w14:textId="26C79D6A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3" w:history="1">
        <w:r w:rsidRPr="009876FE">
          <w:rPr>
            <w:rStyle w:val="Hyperlink"/>
            <w:noProof/>
            <w:lang w:val="lt-LT"/>
          </w:rPr>
          <w:t>pav. 12 PA4.Analizė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5007C64" w14:textId="22AA534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4" w:history="1">
        <w:r w:rsidRPr="009876FE">
          <w:rPr>
            <w:rStyle w:val="Hyperlink"/>
            <w:noProof/>
            <w:lang w:val="lt-LT"/>
          </w:rPr>
          <w:t>pav. 13 PA5. Analizės atlikimas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B0BF40" w14:textId="36D9E4D4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5" w:history="1">
        <w:r w:rsidRPr="009876FE">
          <w:rPr>
            <w:rStyle w:val="Hyperlink"/>
            <w:noProof/>
            <w:lang w:val="lt-LT"/>
          </w:rPr>
          <w:t>pav. 14 PA6. Rezultatų peržiūrėjimas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A5D98E" w14:textId="0036DE7E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6" w:history="1">
        <w:r w:rsidRPr="009876FE">
          <w:rPr>
            <w:rStyle w:val="Hyperlink"/>
            <w:noProof/>
            <w:lang w:val="lt-LT"/>
          </w:rPr>
          <w:t>pav. 15 PA7. Apmokymas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981E97" w14:textId="61F15F95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7" w:history="1">
        <w:r w:rsidRPr="009876FE">
          <w:rPr>
            <w:rStyle w:val="Hyperlink"/>
            <w:noProof/>
            <w:lang w:val="lt-LT"/>
          </w:rPr>
          <w:t>pav. 16 PA8. Apmokymo duomenų pridėjimas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DA4006" w14:textId="2351A756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8" w:history="1">
        <w:r w:rsidRPr="009876FE">
          <w:rPr>
            <w:rStyle w:val="Hyperlink"/>
            <w:noProof/>
            <w:lang w:val="lt-LT"/>
          </w:rPr>
          <w:t>pav. 17 PA9. Apmokymo duomenų pridėjimas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D716B8" w14:textId="4BACFE2A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79" w:history="1">
        <w:r w:rsidRPr="009876FE">
          <w:rPr>
            <w:rStyle w:val="Hyperlink"/>
            <w:noProof/>
            <w:lang w:val="lt-LT"/>
          </w:rPr>
          <w:t>pav. 18 PA10. Apmokymo duomenų redagavimas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58F8A73" w14:textId="101EDD6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0" w:history="1">
        <w:r w:rsidRPr="009876FE">
          <w:rPr>
            <w:rStyle w:val="Hyperlink"/>
            <w:noProof/>
            <w:lang w:val="lt-LT"/>
          </w:rPr>
          <w:t>pav. 19 PA11. Apmokymo duomenų šalinimas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BF5669" w14:textId="49470274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1" w:history="1">
        <w:r w:rsidRPr="009876FE">
          <w:rPr>
            <w:rStyle w:val="Hyperlink"/>
            <w:noProof/>
            <w:lang w:val="lt-LT"/>
          </w:rPr>
          <w:t>pav. 20 PA12.Apmokinti modeliai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62E4EB" w14:textId="7EEE765C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2" w:history="1">
        <w:r w:rsidRPr="009876FE">
          <w:rPr>
            <w:rStyle w:val="Hyperlink"/>
            <w:noProof/>
            <w:lang w:val="lt-LT"/>
          </w:rPr>
          <w:t>pav. 21 PA13. Apmokintų modelių trynimas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F4DEFD" w14:textId="3706E151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3" w:history="1">
        <w:r w:rsidRPr="009876FE">
          <w:rPr>
            <w:rStyle w:val="Hyperlink"/>
            <w:noProof/>
            <w:lang w:val="lt-LT"/>
          </w:rPr>
          <w:t>pav. 22 PA14. Apmokinto modelio aktyvinimas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1B8506" w14:textId="602AE8D5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4" w:history="1">
        <w:r w:rsidRPr="009876FE">
          <w:rPr>
            <w:rStyle w:val="Hyperlink"/>
            <w:noProof/>
            <w:lang w:val="lt-LT"/>
          </w:rPr>
          <w:t>pav. 23 PA15. Apmokymo pradėjimas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CB0D6D" w14:textId="1CD7AE60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5" w:history="1">
        <w:r w:rsidRPr="009876FE">
          <w:rPr>
            <w:rStyle w:val="Hyperlink"/>
            <w:noProof/>
            <w:lang w:val="lt-LT"/>
          </w:rPr>
          <w:t>pav. 24 PA16. Suplanuotų analizių paleidimas veiklos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CEC4B2" w14:textId="1FB9C9E0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6" w:history="1">
        <w:r w:rsidRPr="009876FE">
          <w:rPr>
            <w:rStyle w:val="Hyperlink"/>
            <w:noProof/>
            <w:lang w:val="lt-LT"/>
          </w:rPr>
          <w:t>pav. 25 PA1. Prisijungimas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5CC00D" w14:textId="317AA2A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7" w:history="1">
        <w:r w:rsidRPr="009876FE">
          <w:rPr>
            <w:rStyle w:val="Hyperlink"/>
            <w:noProof/>
            <w:lang w:val="lt-LT"/>
          </w:rPr>
          <w:t>pav. 26 PA2. Registracija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406EF6" w14:textId="78B895F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8" w:history="1">
        <w:r w:rsidRPr="009876FE">
          <w:rPr>
            <w:rStyle w:val="Hyperlink"/>
            <w:noProof/>
            <w:lang w:val="lt-LT"/>
          </w:rPr>
          <w:t>pav. 27 PA3. Atsijungimas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EDD511" w14:textId="07C1223C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89" w:history="1">
        <w:r w:rsidRPr="009876FE">
          <w:rPr>
            <w:rStyle w:val="Hyperlink"/>
            <w:noProof/>
            <w:lang w:val="lt-LT"/>
          </w:rPr>
          <w:t>pav. 28 PA4. Analizė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D13D733" w14:textId="69A19CE3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0" w:history="1">
        <w:r w:rsidRPr="009876FE">
          <w:rPr>
            <w:rStyle w:val="Hyperlink"/>
            <w:noProof/>
            <w:lang w:val="lt-LT"/>
          </w:rPr>
          <w:t>pav. 29 PA5. Analizės atlikimas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D339A32" w14:textId="2B64C54A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1" w:history="1">
        <w:r w:rsidRPr="009876FE">
          <w:rPr>
            <w:rStyle w:val="Hyperlink"/>
            <w:noProof/>
            <w:lang w:val="lt-LT"/>
          </w:rPr>
          <w:t>pav. 30 PA6. Rezultatų peržiūrėjimas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AF1B67" w14:textId="43BD842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2" w:history="1">
        <w:r w:rsidRPr="009876FE">
          <w:rPr>
            <w:rStyle w:val="Hyperlink"/>
            <w:noProof/>
            <w:lang w:val="lt-LT"/>
          </w:rPr>
          <w:t>pav. 31 PA7. Apmokymas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BAEA7A" w14:textId="6C07F185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3" w:history="1">
        <w:r w:rsidRPr="009876FE">
          <w:rPr>
            <w:rStyle w:val="Hyperlink"/>
            <w:noProof/>
            <w:lang w:val="lt-LT"/>
          </w:rPr>
          <w:t>pav. 32 PA8. Apmokymo duomenys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CC21CAA" w14:textId="40FD106E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4" w:history="1">
        <w:r w:rsidRPr="009876FE">
          <w:rPr>
            <w:rStyle w:val="Hyperlink"/>
            <w:noProof/>
            <w:lang w:val="lt-LT"/>
          </w:rPr>
          <w:t>pav. 33 PA9. Apmokymo duomenų pridėjimas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D29780" w14:textId="006C2C6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5" w:history="1">
        <w:r w:rsidRPr="009876FE">
          <w:rPr>
            <w:rStyle w:val="Hyperlink"/>
            <w:noProof/>
            <w:lang w:val="lt-LT"/>
          </w:rPr>
          <w:t>pav. 34 PA10. Apmokymo duomenų redagavimas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0AD900" w14:textId="09AD826D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6" w:history="1">
        <w:r w:rsidRPr="009876FE">
          <w:rPr>
            <w:rStyle w:val="Hyperlink"/>
            <w:noProof/>
            <w:lang w:val="lt-LT"/>
          </w:rPr>
          <w:t>pav. 35 PA11.Apmokymo duomenų šalinimas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33A420" w14:textId="135CC33A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7" w:history="1">
        <w:r w:rsidRPr="009876FE">
          <w:rPr>
            <w:rStyle w:val="Hyperlink"/>
            <w:noProof/>
            <w:lang w:val="lt-LT"/>
          </w:rPr>
          <w:t>pav. 36 PA12.Apmokinti modeliai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22C3245" w14:textId="48127158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8" w:history="1">
        <w:r w:rsidRPr="009876FE">
          <w:rPr>
            <w:rStyle w:val="Hyperlink"/>
            <w:noProof/>
            <w:lang w:val="lt-LT"/>
          </w:rPr>
          <w:t>pav. 37 PA13. Apmokintų modelių trynimas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4916852" w14:textId="51D72EB7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399" w:history="1">
        <w:r w:rsidRPr="009876FE">
          <w:rPr>
            <w:rStyle w:val="Hyperlink"/>
            <w:noProof/>
            <w:lang w:val="lt-LT"/>
          </w:rPr>
          <w:t>pav. 38 PA14. Apmokinto modelio aktyvinimas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5BD0CD" w14:textId="3940B9E4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0" w:history="1">
        <w:r w:rsidRPr="009876FE">
          <w:rPr>
            <w:rStyle w:val="Hyperlink"/>
            <w:noProof/>
            <w:lang w:val="lt-LT"/>
          </w:rPr>
          <w:t>pav. 39 PA15. Apmokymo pradėjimas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2663F76" w14:textId="30C8678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1" w:history="1">
        <w:r w:rsidRPr="009876FE">
          <w:rPr>
            <w:rStyle w:val="Hyperlink"/>
            <w:noProof/>
            <w:lang w:val="lt-LT"/>
          </w:rPr>
          <w:t>pav. 40 PA16.Suplanuotų analizių paleidimas sekų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79D566E" w14:textId="7809AB6F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2" w:history="1">
        <w:r w:rsidRPr="009876FE">
          <w:rPr>
            <w:rStyle w:val="Hyperlink"/>
            <w:noProof/>
            <w:lang w:val="lt-LT"/>
          </w:rPr>
          <w:t>pav. 41 Supaprastinta išdėstymo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A097528" w14:textId="0F7C21E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3" w:history="1">
        <w:r w:rsidRPr="009876FE">
          <w:rPr>
            <w:rStyle w:val="Hyperlink"/>
            <w:noProof/>
            <w:lang w:val="lt-LT"/>
          </w:rPr>
          <w:t>pav. 42 Duomenų bazės esybių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03A8996" w14:textId="196E60CD" w:rsidR="0089222F" w:rsidRDefault="0089222F">
      <w:pPr>
        <w:widowControl/>
        <w:spacing w:line="240" w:lineRule="auto"/>
        <w:rPr>
          <w:lang w:val="lt-LT"/>
        </w:rPr>
      </w:pPr>
      <w:r>
        <w:rPr>
          <w:lang w:val="lt-LT"/>
        </w:rPr>
        <w:fldChar w:fldCharType="end"/>
      </w:r>
    </w:p>
    <w:p w14:paraId="3A844E59" w14:textId="5C217759" w:rsidR="00D70D69" w:rsidRDefault="00D70D69" w:rsidP="00D70D69">
      <w:pPr>
        <w:pStyle w:val="Heading1"/>
        <w:numPr>
          <w:ilvl w:val="0"/>
          <w:numId w:val="0"/>
        </w:numPr>
        <w:rPr>
          <w:lang w:val="lt-LT"/>
        </w:rPr>
      </w:pPr>
      <w:bookmarkStart w:id="3" w:name="_Toc9018340"/>
      <w:r>
        <w:rPr>
          <w:lang w:val="lt-LT"/>
        </w:rPr>
        <w:t>Lentelių sąrašas</w:t>
      </w:r>
      <w:bookmarkEnd w:id="3"/>
    </w:p>
    <w:p w14:paraId="3FEB57F2" w14:textId="19DEBA83" w:rsidR="00D70D69" w:rsidRDefault="0089222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/>
          <w:b/>
          <w:sz w:val="24"/>
          <w:lang w:val="lt-LT"/>
        </w:rPr>
        <w:fldChar w:fldCharType="begin"/>
      </w:r>
      <w:r>
        <w:rPr>
          <w:rFonts w:ascii="Arial" w:hAnsi="Arial"/>
          <w:b/>
          <w:sz w:val="24"/>
          <w:lang w:val="lt-LT"/>
        </w:rPr>
        <w:instrText xml:space="preserve"> TOC \h \z \c "lentelė" </w:instrText>
      </w:r>
      <w:r>
        <w:rPr>
          <w:rFonts w:ascii="Arial" w:hAnsi="Arial"/>
          <w:b/>
          <w:sz w:val="24"/>
          <w:lang w:val="lt-LT"/>
        </w:rPr>
        <w:fldChar w:fldCharType="separate"/>
      </w:r>
      <w:hyperlink w:anchor="_Toc9018404" w:history="1">
        <w:r w:rsidR="00D70D69" w:rsidRPr="008B0F36">
          <w:rPr>
            <w:rStyle w:val="Hyperlink"/>
            <w:noProof/>
            <w:lang w:val="lt-LT"/>
          </w:rPr>
          <w:t>lentelė 1 Prisijungimas panaudojimo atvėjo aprašas</w:t>
        </w:r>
        <w:r w:rsidR="00D70D69">
          <w:rPr>
            <w:noProof/>
            <w:webHidden/>
          </w:rPr>
          <w:tab/>
        </w:r>
        <w:r w:rsidR="00D70D69">
          <w:rPr>
            <w:noProof/>
            <w:webHidden/>
          </w:rPr>
          <w:fldChar w:fldCharType="begin"/>
        </w:r>
        <w:r w:rsidR="00D70D69">
          <w:rPr>
            <w:noProof/>
            <w:webHidden/>
          </w:rPr>
          <w:instrText xml:space="preserve"> PAGEREF _Toc9018404 \h </w:instrText>
        </w:r>
        <w:r w:rsidR="00D70D69">
          <w:rPr>
            <w:noProof/>
            <w:webHidden/>
          </w:rPr>
        </w:r>
        <w:r w:rsidR="00D70D69">
          <w:rPr>
            <w:noProof/>
            <w:webHidden/>
          </w:rPr>
          <w:fldChar w:fldCharType="separate"/>
        </w:r>
        <w:r w:rsidR="00D70D69">
          <w:rPr>
            <w:noProof/>
            <w:webHidden/>
          </w:rPr>
          <w:t>7</w:t>
        </w:r>
        <w:r w:rsidR="00D70D69">
          <w:rPr>
            <w:noProof/>
            <w:webHidden/>
          </w:rPr>
          <w:fldChar w:fldCharType="end"/>
        </w:r>
      </w:hyperlink>
    </w:p>
    <w:p w14:paraId="4299BD53" w14:textId="68AF3D7A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5" w:history="1">
        <w:r w:rsidRPr="008B0F36">
          <w:rPr>
            <w:rStyle w:val="Hyperlink"/>
            <w:noProof/>
            <w:lang w:val="lt-LT"/>
          </w:rPr>
          <w:t>lentelė 2 Registracija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00EDE6" w14:textId="07377C6C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6" w:history="1">
        <w:r w:rsidRPr="008B0F36">
          <w:rPr>
            <w:rStyle w:val="Hyperlink"/>
            <w:noProof/>
            <w:lang w:val="lt-LT"/>
          </w:rPr>
          <w:t>lentelė 3 Atsijungimas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B354BE" w14:textId="11D07871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7" w:history="1">
        <w:r w:rsidRPr="008B0F36">
          <w:rPr>
            <w:rStyle w:val="Hyperlink"/>
            <w:noProof/>
            <w:lang w:val="lt-LT"/>
          </w:rPr>
          <w:t>lentelė 4 Analizė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C6BBBD" w14:textId="5A243BC9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8" w:history="1">
        <w:r w:rsidRPr="008B0F36">
          <w:rPr>
            <w:rStyle w:val="Hyperlink"/>
            <w:noProof/>
            <w:lang w:val="lt-LT"/>
          </w:rPr>
          <w:t>lentelė 5 Analizės atlikimas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1D1CC6" w14:textId="57E7AE01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09" w:history="1">
        <w:r w:rsidRPr="008B0F36">
          <w:rPr>
            <w:rStyle w:val="Hyperlink"/>
            <w:noProof/>
            <w:lang w:val="lt-LT"/>
          </w:rPr>
          <w:t>lentelė 6 Rezultatų peržiūrėjimas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E5C3FA" w14:textId="5DBFC099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0" w:history="1">
        <w:r w:rsidRPr="008B0F36">
          <w:rPr>
            <w:rStyle w:val="Hyperlink"/>
            <w:noProof/>
            <w:lang w:val="lt-LT"/>
          </w:rPr>
          <w:t>lentelė 7 Apmokymas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9C24F7" w14:textId="51B87FF8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1" w:history="1">
        <w:r w:rsidRPr="008B0F36">
          <w:rPr>
            <w:rStyle w:val="Hyperlink"/>
            <w:noProof/>
            <w:lang w:val="lt-LT"/>
          </w:rPr>
          <w:t>lentelė 8 Apmokymo duomenys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42D4B9" w14:textId="77E8869B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2" w:history="1">
        <w:r w:rsidRPr="008B0F36">
          <w:rPr>
            <w:rStyle w:val="Hyperlink"/>
            <w:noProof/>
            <w:lang w:val="lt-LT"/>
          </w:rPr>
          <w:t>lentelė 9 Apmokymo duomenų pridėjimas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E79180" w14:textId="685221A0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3" w:history="1">
        <w:r w:rsidRPr="008B0F36">
          <w:rPr>
            <w:rStyle w:val="Hyperlink"/>
            <w:noProof/>
            <w:lang w:val="lt-LT"/>
          </w:rPr>
          <w:t>lentelė 10 Apmokymo duomenų redagavimas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C5C299" w14:textId="1A371DB8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4" w:history="1">
        <w:r w:rsidRPr="008B0F36">
          <w:rPr>
            <w:rStyle w:val="Hyperlink"/>
            <w:noProof/>
            <w:lang w:val="lt-LT"/>
          </w:rPr>
          <w:t>lentelė 11 Apmokymo duomenų šalinimas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C76562" w14:textId="515D4698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5" w:history="1">
        <w:r w:rsidRPr="008B0F36">
          <w:rPr>
            <w:rStyle w:val="Hyperlink"/>
            <w:noProof/>
            <w:lang w:val="lt-LT"/>
          </w:rPr>
          <w:t>lentelė 12 Apmokinti modeliai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895FE8" w14:textId="4DF13F64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6" w:history="1">
        <w:r w:rsidRPr="008B0F36">
          <w:rPr>
            <w:rStyle w:val="Hyperlink"/>
            <w:noProof/>
            <w:lang w:val="lt-LT"/>
          </w:rPr>
          <w:t>lentelė 13 Apmokintų modelių trynimas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311222" w14:textId="232771D0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7" w:history="1">
        <w:r w:rsidRPr="008B0F36">
          <w:rPr>
            <w:rStyle w:val="Hyperlink"/>
            <w:noProof/>
            <w:lang w:val="lt-LT"/>
          </w:rPr>
          <w:t>lentelė 14 Apmokinto modelio aktyvinimas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918DCC" w14:textId="2F7A16CE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8" w:history="1">
        <w:r w:rsidRPr="008B0F36">
          <w:rPr>
            <w:rStyle w:val="Hyperlink"/>
            <w:noProof/>
            <w:lang w:val="lt-LT"/>
          </w:rPr>
          <w:t>lentelė 15 Apmokymo pradėjimas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F9B73B" w14:textId="26208E38" w:rsidR="00D70D69" w:rsidRDefault="00D70D6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18419" w:history="1">
        <w:r w:rsidRPr="008B0F36">
          <w:rPr>
            <w:rStyle w:val="Hyperlink"/>
            <w:noProof/>
            <w:lang w:val="lt-LT"/>
          </w:rPr>
          <w:t>lentelė 16 Suplanuotų analizių paleidimas panaudojimo atvėjo aprašas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9FCFF6" w14:textId="4C60FD89" w:rsidR="0089222F" w:rsidRDefault="0089222F">
      <w:pPr>
        <w:widowControl/>
        <w:spacing w:line="240" w:lineRule="auto"/>
        <w:rPr>
          <w:rFonts w:ascii="Arial" w:hAnsi="Arial"/>
          <w:b/>
          <w:sz w:val="24"/>
          <w:lang w:val="lt-LT"/>
        </w:rPr>
      </w:pPr>
      <w:r>
        <w:rPr>
          <w:rFonts w:ascii="Arial" w:hAnsi="Arial"/>
          <w:b/>
          <w:sz w:val="24"/>
          <w:lang w:val="lt-LT"/>
        </w:rPr>
        <w:fldChar w:fldCharType="end"/>
      </w:r>
    </w:p>
    <w:p w14:paraId="0449E9EF" w14:textId="77777777" w:rsidR="0089222F" w:rsidRDefault="0089222F">
      <w:pPr>
        <w:widowControl/>
        <w:spacing w:line="240" w:lineRule="auto"/>
        <w:rPr>
          <w:rFonts w:ascii="Arial" w:hAnsi="Arial"/>
          <w:b/>
          <w:sz w:val="24"/>
          <w:lang w:val="lt-LT"/>
        </w:rPr>
      </w:pPr>
      <w:r>
        <w:rPr>
          <w:rFonts w:ascii="Arial" w:hAnsi="Arial"/>
          <w:b/>
          <w:sz w:val="24"/>
          <w:lang w:val="lt-LT"/>
        </w:rPr>
        <w:br w:type="page"/>
      </w:r>
    </w:p>
    <w:p w14:paraId="6C9049B0" w14:textId="1A2E6C83" w:rsidR="00860CC9" w:rsidRPr="000E264C" w:rsidRDefault="00FE21D2">
      <w:pPr>
        <w:pStyle w:val="Heading1"/>
        <w:rPr>
          <w:lang w:val="lt-LT"/>
        </w:rPr>
      </w:pPr>
      <w:bookmarkStart w:id="4" w:name="_Toc9018341"/>
      <w:r w:rsidRPr="000E264C">
        <w:rPr>
          <w:lang w:val="lt-LT"/>
        </w:rPr>
        <w:lastRenderedPageBreak/>
        <w:t>Įvadas</w:t>
      </w:r>
      <w:bookmarkEnd w:id="1"/>
      <w:bookmarkEnd w:id="4"/>
    </w:p>
    <w:p w14:paraId="7667D2B4" w14:textId="3A9270D7" w:rsidR="00860CC9" w:rsidRPr="000E264C" w:rsidRDefault="00B92769">
      <w:pPr>
        <w:pStyle w:val="Heading2"/>
        <w:rPr>
          <w:lang w:val="lt-LT"/>
        </w:rPr>
      </w:pPr>
      <w:bookmarkStart w:id="5" w:name="_Toc86568891"/>
      <w:bookmarkStart w:id="6" w:name="_Toc9018342"/>
      <w:r w:rsidRPr="000E264C">
        <w:rPr>
          <w:lang w:val="lt-LT"/>
        </w:rPr>
        <w:t>Dokumento paskirtis</w:t>
      </w:r>
      <w:bookmarkEnd w:id="5"/>
      <w:bookmarkEnd w:id="6"/>
    </w:p>
    <w:p w14:paraId="080B47A5" w14:textId="1AB01FE7" w:rsidR="00AB1A7E" w:rsidRPr="000E264C" w:rsidRDefault="001B68FB" w:rsidP="007619EB">
      <w:pPr>
        <w:ind w:left="720"/>
        <w:rPr>
          <w:lang w:val="lt-LT"/>
        </w:rPr>
      </w:pPr>
      <w:bookmarkStart w:id="7" w:name="_Toc456598588"/>
      <w:r w:rsidRPr="000E264C">
        <w:rPr>
          <w:lang w:val="lt-LT"/>
        </w:rPr>
        <w:t>Šio architektūros specifikacijos dokumento paskirtis yra aprašyti pirminę kuriamos sistemos „Vartotojo patirties ir grafinės sąsajos analizės sistema” vaizdą. Dokumentas skirtas naudotis projektą realizuojantiems asmenims – užsakovams, projekto vadovui ir projekto programuotojui. Ši specifikacija skirta daugiau susidėlioti preliminarią architektūrą, kuria programuotojas remsis realizuojant sistemą, negu kaip galutinis sistemos architektūros aprašas.</w:t>
      </w:r>
    </w:p>
    <w:p w14:paraId="33C828FC" w14:textId="7492BDCE" w:rsidR="00860CC9" w:rsidRPr="000E264C" w:rsidRDefault="00B92769">
      <w:pPr>
        <w:pStyle w:val="Heading2"/>
        <w:rPr>
          <w:lang w:val="lt-LT"/>
        </w:rPr>
      </w:pPr>
      <w:bookmarkStart w:id="8" w:name="_Toc456598589"/>
      <w:bookmarkStart w:id="9" w:name="_Toc86568892"/>
      <w:bookmarkStart w:id="10" w:name="_Toc9018343"/>
      <w:bookmarkEnd w:id="7"/>
      <w:r w:rsidRPr="000E264C">
        <w:rPr>
          <w:lang w:val="lt-LT"/>
        </w:rPr>
        <w:t xml:space="preserve">Apibrėžimai ir </w:t>
      </w:r>
      <w:bookmarkEnd w:id="8"/>
      <w:r w:rsidRPr="000E264C">
        <w:rPr>
          <w:lang w:val="lt-LT"/>
        </w:rPr>
        <w:t>sutrumpinimai</w:t>
      </w:r>
      <w:bookmarkEnd w:id="9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B68FB" w:rsidRPr="000E264C" w14:paraId="0083A1C1" w14:textId="77777777" w:rsidTr="001B68FB">
        <w:tc>
          <w:tcPr>
            <w:tcW w:w="2785" w:type="dxa"/>
          </w:tcPr>
          <w:p w14:paraId="73859DD0" w14:textId="3D46EC81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NN</w:t>
            </w:r>
          </w:p>
        </w:tc>
        <w:tc>
          <w:tcPr>
            <w:tcW w:w="6565" w:type="dxa"/>
          </w:tcPr>
          <w:p w14:paraId="68041AC3" w14:textId="6092FE6E" w:rsidR="001B68FB" w:rsidRPr="000E264C" w:rsidRDefault="001B68FB" w:rsidP="001B68FB">
            <w:pPr>
              <w:rPr>
                <w:lang w:val="lt-LT"/>
              </w:rPr>
            </w:pPr>
            <w:proofErr w:type="spellStart"/>
            <w:r w:rsidRPr="000E264C">
              <w:rPr>
                <w:lang w:val="lt-LT"/>
              </w:rPr>
              <w:t>Neural</w:t>
            </w:r>
            <w:proofErr w:type="spellEnd"/>
            <w:r w:rsidRPr="000E264C">
              <w:rPr>
                <w:lang w:val="lt-LT"/>
              </w:rPr>
              <w:t xml:space="preserve"> </w:t>
            </w:r>
            <w:proofErr w:type="spellStart"/>
            <w:r w:rsidRPr="000E264C">
              <w:rPr>
                <w:lang w:val="lt-LT"/>
              </w:rPr>
              <w:t>network</w:t>
            </w:r>
            <w:proofErr w:type="spellEnd"/>
          </w:p>
        </w:tc>
      </w:tr>
      <w:tr w:rsidR="001B68FB" w:rsidRPr="000E264C" w14:paraId="1B7A5D23" w14:textId="77777777" w:rsidTr="001B68FB">
        <w:tc>
          <w:tcPr>
            <w:tcW w:w="2785" w:type="dxa"/>
          </w:tcPr>
          <w:p w14:paraId="54E126B4" w14:textId="0D9E2548" w:rsidR="001B68FB" w:rsidRPr="000E264C" w:rsidRDefault="001B68FB" w:rsidP="001B68FB">
            <w:pPr>
              <w:rPr>
                <w:lang w:val="lt-LT"/>
              </w:rPr>
            </w:pPr>
            <w:proofErr w:type="spellStart"/>
            <w:r w:rsidRPr="000E264C">
              <w:rPr>
                <w:lang w:val="lt-LT"/>
              </w:rPr>
              <w:t>Neural</w:t>
            </w:r>
            <w:proofErr w:type="spellEnd"/>
            <w:r w:rsidRPr="000E264C">
              <w:rPr>
                <w:lang w:val="lt-LT"/>
              </w:rPr>
              <w:t xml:space="preserve"> Network </w:t>
            </w:r>
          </w:p>
        </w:tc>
        <w:tc>
          <w:tcPr>
            <w:tcW w:w="6565" w:type="dxa"/>
          </w:tcPr>
          <w:p w14:paraId="5C96AD11" w14:textId="62528B14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Neuroninis tinklas</w:t>
            </w:r>
          </w:p>
        </w:tc>
      </w:tr>
      <w:tr w:rsidR="001B68FB" w:rsidRPr="000E264C" w14:paraId="0F114A9A" w14:textId="77777777" w:rsidTr="001B68FB">
        <w:tc>
          <w:tcPr>
            <w:tcW w:w="2785" w:type="dxa"/>
          </w:tcPr>
          <w:p w14:paraId="1A829674" w14:textId="5C989A44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VPGSA</w:t>
            </w:r>
          </w:p>
        </w:tc>
        <w:tc>
          <w:tcPr>
            <w:tcW w:w="6565" w:type="dxa"/>
          </w:tcPr>
          <w:p w14:paraId="1ED290FF" w14:textId="437A5840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Vartotojo patirties ir grafinės sąsajos analizės sistema</w:t>
            </w:r>
          </w:p>
        </w:tc>
      </w:tr>
      <w:tr w:rsidR="003B478D" w:rsidRPr="000E264C" w14:paraId="33B0A4C0" w14:textId="77777777" w:rsidTr="001B68FB">
        <w:tc>
          <w:tcPr>
            <w:tcW w:w="2785" w:type="dxa"/>
          </w:tcPr>
          <w:p w14:paraId="5ABC075C" w14:textId="31C07B8C" w:rsidR="003B478D" w:rsidRPr="000E264C" w:rsidRDefault="003B478D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UML</w:t>
            </w:r>
          </w:p>
        </w:tc>
        <w:tc>
          <w:tcPr>
            <w:tcW w:w="6565" w:type="dxa"/>
          </w:tcPr>
          <w:p w14:paraId="7A73487C" w14:textId="1E3D84E4" w:rsidR="003B478D" w:rsidRPr="000E264C" w:rsidRDefault="003B478D" w:rsidP="001B68FB">
            <w:pPr>
              <w:rPr>
                <w:lang w:val="lt-LT"/>
              </w:rPr>
            </w:pPr>
            <w:proofErr w:type="spellStart"/>
            <w:r w:rsidRPr="000E264C">
              <w:rPr>
                <w:lang w:val="lt-LT"/>
              </w:rPr>
              <w:t>Unified</w:t>
            </w:r>
            <w:proofErr w:type="spellEnd"/>
            <w:r w:rsidRPr="000E264C">
              <w:rPr>
                <w:lang w:val="lt-LT"/>
              </w:rPr>
              <w:t xml:space="preserve"> </w:t>
            </w:r>
            <w:proofErr w:type="spellStart"/>
            <w:r w:rsidRPr="000E264C">
              <w:rPr>
                <w:lang w:val="lt-LT"/>
              </w:rPr>
              <w:t>Modeling</w:t>
            </w:r>
            <w:proofErr w:type="spellEnd"/>
            <w:r w:rsidRPr="000E264C">
              <w:rPr>
                <w:lang w:val="lt-LT"/>
              </w:rPr>
              <w:t xml:space="preserve"> </w:t>
            </w:r>
            <w:proofErr w:type="spellStart"/>
            <w:r w:rsidRPr="000E264C">
              <w:rPr>
                <w:lang w:val="lt-LT"/>
              </w:rPr>
              <w:t>Language</w:t>
            </w:r>
            <w:proofErr w:type="spellEnd"/>
          </w:p>
        </w:tc>
      </w:tr>
    </w:tbl>
    <w:p w14:paraId="7C1C5222" w14:textId="77777777" w:rsidR="001B68FB" w:rsidRPr="000E264C" w:rsidRDefault="001B68FB" w:rsidP="001B68FB">
      <w:pPr>
        <w:rPr>
          <w:lang w:val="lt-LT"/>
        </w:rPr>
      </w:pPr>
    </w:p>
    <w:p w14:paraId="41DBA269" w14:textId="77F0D311" w:rsidR="00860CC9" w:rsidRPr="000E264C" w:rsidRDefault="00C02D85">
      <w:pPr>
        <w:pStyle w:val="Heading2"/>
        <w:rPr>
          <w:lang w:val="lt-LT"/>
        </w:rPr>
      </w:pPr>
      <w:bookmarkStart w:id="11" w:name="_Toc86568893"/>
      <w:bookmarkStart w:id="12" w:name="_Toc9018344"/>
      <w:r w:rsidRPr="000E264C">
        <w:rPr>
          <w:lang w:val="lt-LT"/>
        </w:rPr>
        <w:t>Apžvalga</w:t>
      </w:r>
      <w:bookmarkEnd w:id="11"/>
      <w:bookmarkEnd w:id="12"/>
    </w:p>
    <w:p w14:paraId="21F263EC" w14:textId="2DD6A749" w:rsidR="00900E37" w:rsidRPr="000E264C" w:rsidRDefault="00315A4C" w:rsidP="00900E37">
      <w:pPr>
        <w:ind w:left="720"/>
        <w:rPr>
          <w:lang w:val="lt-LT"/>
        </w:rPr>
      </w:pPr>
      <w:r w:rsidRPr="000E264C">
        <w:rPr>
          <w:lang w:val="lt-LT"/>
        </w:rPr>
        <w:t>Dokumentas apima priimtus architektūrinius sprendimus ir jų vaizdus VPGSA sistemos realizavimui.</w:t>
      </w:r>
    </w:p>
    <w:p w14:paraId="1EDC71EA" w14:textId="3D449D08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Įžanga, dokumento aprašymas.</w:t>
      </w:r>
    </w:p>
    <w:p w14:paraId="615346D6" w14:textId="41F19BDA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Aprašomi architektūrai sudaryti naudojami įrankiai ir pateikiamas vaizdų ir jiems atvaizduoti sukurtų diagramų sąrašas.</w:t>
      </w:r>
    </w:p>
    <w:p w14:paraId="1DDF4A67" w14:textId="7CEEE6C2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Apžvelgti architektūrinių sprendimų apribojimai.</w:t>
      </w:r>
    </w:p>
    <w:p w14:paraId="74179882" w14:textId="0C3AF925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Pateikiami panaudojimo atvejai su jų detaliais aprašais.</w:t>
      </w:r>
    </w:p>
    <w:p w14:paraId="4D74BEDB" w14:textId="535E0FC5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Aprašomas statinis sistemos vaizdas sudarytas iš klasių ir paketų diagramų.</w:t>
      </w:r>
    </w:p>
    <w:p w14:paraId="5A8FEBCE" w14:textId="74B9EFBD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Aprašomas sistemos dinaminis vaizdas, kuris atvaizduojamas sekų, veiklos ir būsenų diagramų pagalba.</w:t>
      </w:r>
    </w:p>
    <w:p w14:paraId="1C2F2EB5" w14:textId="6F024D53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Pateikiamas sistemos diegimo vaizdas, naudojantis išdėstymo diagrama.</w:t>
      </w:r>
    </w:p>
    <w:p w14:paraId="465D683B" w14:textId="7A2A0A4B" w:rsidR="00315A4C" w:rsidRPr="000E264C" w:rsidRDefault="002F7850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Aprašomas d</w:t>
      </w:r>
      <w:r w:rsidR="00315A4C" w:rsidRPr="000E264C">
        <w:rPr>
          <w:lang w:val="lt-LT"/>
        </w:rPr>
        <w:t xml:space="preserve">uomenų vaizdas esybių </w:t>
      </w:r>
      <w:r w:rsidRPr="000E264C">
        <w:rPr>
          <w:lang w:val="lt-LT"/>
        </w:rPr>
        <w:t>diagramos pagalba.</w:t>
      </w:r>
    </w:p>
    <w:p w14:paraId="39D9CD64" w14:textId="472587CE" w:rsidR="002F7850" w:rsidRPr="000E264C" w:rsidRDefault="002F7850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Apžvelgiama sistemos kokybė ir architektūrinių sprendimų įtaka jai.</w:t>
      </w:r>
    </w:p>
    <w:p w14:paraId="6AF01D0A" w14:textId="26AD788D" w:rsidR="00860CC9" w:rsidRPr="000E264C" w:rsidRDefault="00900E37">
      <w:pPr>
        <w:pStyle w:val="Heading1"/>
        <w:rPr>
          <w:lang w:val="lt-LT"/>
        </w:rPr>
      </w:pPr>
      <w:bookmarkStart w:id="13" w:name="_Toc86568894"/>
      <w:bookmarkStart w:id="14" w:name="_Toc9018345"/>
      <w:r w:rsidRPr="000E264C">
        <w:rPr>
          <w:lang w:val="lt-LT"/>
        </w:rPr>
        <w:t>Architektūros pateikimas</w:t>
      </w:r>
      <w:bookmarkEnd w:id="13"/>
      <w:bookmarkEnd w:id="14"/>
      <w:r w:rsidR="00860CC9" w:rsidRPr="000E264C">
        <w:rPr>
          <w:lang w:val="lt-LT"/>
        </w:rPr>
        <w:t xml:space="preserve"> </w:t>
      </w:r>
    </w:p>
    <w:p w14:paraId="174D5C79" w14:textId="77777777" w:rsidR="003B478D" w:rsidRPr="000E264C" w:rsidRDefault="003B478D" w:rsidP="007619EB">
      <w:pPr>
        <w:ind w:left="720"/>
        <w:jc w:val="both"/>
        <w:rPr>
          <w:lang w:val="lt-LT"/>
        </w:rPr>
      </w:pPr>
      <w:r w:rsidRPr="000E264C">
        <w:rPr>
          <w:lang w:val="lt-LT"/>
        </w:rPr>
        <w:t xml:space="preserve">Architektūros specifikacijai realizuoti naudojama UML kalba ir </w:t>
      </w:r>
      <w:proofErr w:type="spellStart"/>
      <w:r w:rsidRPr="000E264C">
        <w:rPr>
          <w:i/>
          <w:lang w:val="lt-LT"/>
        </w:rPr>
        <w:t>NoMagic</w:t>
      </w:r>
      <w:proofErr w:type="spellEnd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MagicDraw</w:t>
      </w:r>
      <w:proofErr w:type="spellEnd"/>
      <w:r w:rsidRPr="000E264C">
        <w:rPr>
          <w:lang w:val="lt-LT"/>
        </w:rPr>
        <w:t xml:space="preserve"> įrankis.</w:t>
      </w:r>
    </w:p>
    <w:p w14:paraId="3CAC3F4E" w14:textId="77777777" w:rsidR="003B478D" w:rsidRPr="000E264C" w:rsidRDefault="003B478D" w:rsidP="007619EB">
      <w:pPr>
        <w:ind w:left="720"/>
        <w:jc w:val="both"/>
        <w:rPr>
          <w:lang w:val="lt-LT"/>
        </w:rPr>
      </w:pPr>
      <w:r w:rsidRPr="000E264C">
        <w:rPr>
          <w:lang w:val="lt-LT"/>
        </w:rPr>
        <w:t>Pasitelkiant UML kalbą bus realizuojami žemiau pateikti vaizdai:</w:t>
      </w:r>
    </w:p>
    <w:p w14:paraId="1896ED57" w14:textId="360A6067" w:rsidR="00900E37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Panaudojimo atvejų vaizdas – PA diagrama.</w:t>
      </w:r>
    </w:p>
    <w:p w14:paraId="47211BD8" w14:textId="418FD5B5" w:rsidR="003B478D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Statinis vaizdas – paketų ir klasių diagramos.</w:t>
      </w:r>
    </w:p>
    <w:p w14:paraId="46064863" w14:textId="6849039D" w:rsidR="003B478D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Dinaminis vaizdas – sekų, veiklos ir būsenų diagramos.</w:t>
      </w:r>
    </w:p>
    <w:p w14:paraId="541C88F5" w14:textId="74BF5050" w:rsidR="003B478D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Diegimo vaizdas – išdėstymo diagrama.</w:t>
      </w:r>
    </w:p>
    <w:p w14:paraId="711BDAE0" w14:textId="5CDB5207" w:rsidR="00860CC9" w:rsidRPr="000E264C" w:rsidRDefault="007619EB">
      <w:pPr>
        <w:pStyle w:val="Heading1"/>
        <w:rPr>
          <w:lang w:val="lt-LT"/>
        </w:rPr>
      </w:pPr>
      <w:bookmarkStart w:id="15" w:name="_Toc86568895"/>
      <w:bookmarkStart w:id="16" w:name="_Toc9018346"/>
      <w:r w:rsidRPr="000E264C">
        <w:rPr>
          <w:lang w:val="lt-LT"/>
        </w:rPr>
        <w:t>Architektūros tikslai ir apribojimai</w:t>
      </w:r>
      <w:bookmarkEnd w:id="15"/>
      <w:bookmarkEnd w:id="16"/>
    </w:p>
    <w:p w14:paraId="54A8AD06" w14:textId="77777777" w:rsidR="007619EB" w:rsidRPr="000E264C" w:rsidRDefault="007619EB" w:rsidP="007619EB">
      <w:pPr>
        <w:ind w:left="720"/>
        <w:jc w:val="both"/>
        <w:rPr>
          <w:lang w:val="lt-LT"/>
        </w:rPr>
      </w:pPr>
      <w:r w:rsidRPr="000E264C">
        <w:rPr>
          <w:lang w:val="lt-LT"/>
        </w:rPr>
        <w:t>Aprašymas programinės įrangos tikslų ir reikalavimų, turinčių esminį poveikį architektūrai: COTS (</w:t>
      </w:r>
      <w:proofErr w:type="spellStart"/>
      <w:r w:rsidRPr="000E264C">
        <w:rPr>
          <w:lang w:val="lt-LT"/>
        </w:rPr>
        <w:t>commercial</w:t>
      </w:r>
      <w:proofErr w:type="spellEnd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off-the-shelf</w:t>
      </w:r>
      <w:proofErr w:type="spellEnd"/>
      <w:r w:rsidRPr="000E264C">
        <w:rPr>
          <w:lang w:val="lt-LT"/>
        </w:rPr>
        <w:t xml:space="preserve">) produktų panaudojimas, </w:t>
      </w:r>
      <w:proofErr w:type="spellStart"/>
      <w:r w:rsidRPr="000E264C">
        <w:rPr>
          <w:lang w:val="lt-LT"/>
        </w:rPr>
        <w:t>portabilumas</w:t>
      </w:r>
      <w:proofErr w:type="spellEnd"/>
      <w:r w:rsidRPr="000E264C">
        <w:rPr>
          <w:lang w:val="lt-LT"/>
        </w:rPr>
        <w:t>, paskirstymas (</w:t>
      </w:r>
      <w:proofErr w:type="spellStart"/>
      <w:r w:rsidRPr="000E264C">
        <w:rPr>
          <w:lang w:val="lt-LT"/>
        </w:rPr>
        <w:t>distribution</w:t>
      </w:r>
      <w:proofErr w:type="spellEnd"/>
      <w:r w:rsidRPr="000E264C">
        <w:rPr>
          <w:lang w:val="lt-LT"/>
        </w:rPr>
        <w:t>), pakartotinis panaudojimas (</w:t>
      </w:r>
      <w:proofErr w:type="spellStart"/>
      <w:r w:rsidRPr="000E264C">
        <w:rPr>
          <w:lang w:val="lt-LT"/>
        </w:rPr>
        <w:t>reuse</w:t>
      </w:r>
      <w:proofErr w:type="spellEnd"/>
      <w:r w:rsidRPr="000E264C">
        <w:rPr>
          <w:lang w:val="lt-LT"/>
        </w:rPr>
        <w:t xml:space="preserve">) ir t.t. </w:t>
      </w:r>
      <w:r w:rsidR="0010566C" w:rsidRPr="000E264C">
        <w:rPr>
          <w:lang w:val="lt-LT"/>
        </w:rPr>
        <w:t xml:space="preserve">Aprašymas apribojimų kaip: </w:t>
      </w:r>
      <w:proofErr w:type="spellStart"/>
      <w:r w:rsidR="0010566C" w:rsidRPr="000E264C">
        <w:rPr>
          <w:lang w:val="lt-LT"/>
        </w:rPr>
        <w:t>projemtavimo</w:t>
      </w:r>
      <w:proofErr w:type="spellEnd"/>
      <w:r w:rsidR="0010566C" w:rsidRPr="000E264C">
        <w:rPr>
          <w:lang w:val="lt-LT"/>
        </w:rPr>
        <w:t xml:space="preserve"> ir įgyvendinimo (</w:t>
      </w:r>
      <w:proofErr w:type="spellStart"/>
      <w:r w:rsidR="0010566C" w:rsidRPr="000E264C">
        <w:rPr>
          <w:lang w:val="lt-LT"/>
        </w:rPr>
        <w:t>implementation</w:t>
      </w:r>
      <w:proofErr w:type="spellEnd"/>
      <w:r w:rsidR="0010566C" w:rsidRPr="000E264C">
        <w:rPr>
          <w:lang w:val="lt-LT"/>
        </w:rPr>
        <w:t>)</w:t>
      </w:r>
      <w:r w:rsidRPr="000E264C">
        <w:rPr>
          <w:lang w:val="lt-LT"/>
        </w:rPr>
        <w:t xml:space="preserve"> </w:t>
      </w:r>
      <w:r w:rsidR="0010566C" w:rsidRPr="000E264C">
        <w:rPr>
          <w:lang w:val="lt-LT"/>
        </w:rPr>
        <w:t>strategija, projektavimo įrankiai, darbo grupės struktūra, darbo grafikas ir t.t.</w:t>
      </w:r>
    </w:p>
    <w:p w14:paraId="66029D83" w14:textId="5CCE929F" w:rsidR="00860CC9" w:rsidRPr="000E264C" w:rsidRDefault="0010566C">
      <w:pPr>
        <w:pStyle w:val="Heading1"/>
        <w:rPr>
          <w:lang w:val="lt-LT"/>
        </w:rPr>
      </w:pPr>
      <w:bookmarkStart w:id="17" w:name="_Toc86568896"/>
      <w:bookmarkStart w:id="18" w:name="_Toc9018347"/>
      <w:r w:rsidRPr="000E264C">
        <w:rPr>
          <w:lang w:val="lt-LT"/>
        </w:rPr>
        <w:lastRenderedPageBreak/>
        <w:t>Panaudojimo atvejų vaizdas</w:t>
      </w:r>
      <w:bookmarkEnd w:id="17"/>
      <w:bookmarkEnd w:id="18"/>
    </w:p>
    <w:p w14:paraId="6DF0872C" w14:textId="77777777" w:rsidR="00A252D1" w:rsidRPr="000E264C" w:rsidRDefault="00A252D1" w:rsidP="00D70D69">
      <w:pPr>
        <w:rPr>
          <w:lang w:val="lt-LT"/>
        </w:rPr>
      </w:pPr>
      <w:bookmarkStart w:id="19" w:name="_Toc86568897"/>
      <w:r w:rsidRPr="000E264C">
        <w:rPr>
          <w:noProof/>
          <w:lang w:val="lt-LT"/>
        </w:rPr>
        <w:drawing>
          <wp:inline distT="0" distB="0" distL="0" distR="0" wp14:anchorId="57BCD2C6" wp14:editId="3E87BC75">
            <wp:extent cx="5943600" cy="7203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87A2" w14:textId="57B0FCE1" w:rsidR="00A958E0" w:rsidRPr="000E264C" w:rsidRDefault="00A252D1" w:rsidP="00A252D1">
      <w:pPr>
        <w:pStyle w:val="Caption"/>
        <w:rPr>
          <w:lang w:val="lt-LT"/>
        </w:rPr>
      </w:pPr>
      <w:bookmarkStart w:id="20" w:name="_Toc901836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Panaudojimo </w:t>
      </w:r>
      <w:proofErr w:type="spellStart"/>
      <w:r w:rsidRPr="000E264C">
        <w:rPr>
          <w:lang w:val="lt-LT"/>
        </w:rPr>
        <w:t>atvėjų</w:t>
      </w:r>
      <w:proofErr w:type="spellEnd"/>
      <w:r w:rsidRPr="000E264C">
        <w:rPr>
          <w:lang w:val="lt-LT"/>
        </w:rPr>
        <w:t xml:space="preserve"> diagrama</w:t>
      </w:r>
      <w:bookmarkEnd w:id="20"/>
    </w:p>
    <w:p w14:paraId="000EF34B" w14:textId="74D99BED" w:rsidR="00A252D1" w:rsidRPr="000E264C" w:rsidRDefault="00A252D1" w:rsidP="00A252D1">
      <w:pPr>
        <w:pStyle w:val="Heading2"/>
        <w:rPr>
          <w:lang w:val="lt-LT"/>
        </w:rPr>
      </w:pPr>
      <w:bookmarkStart w:id="21" w:name="_Toc9018348"/>
      <w:r w:rsidRPr="000E264C">
        <w:rPr>
          <w:lang w:val="lt-LT"/>
        </w:rPr>
        <w:lastRenderedPageBreak/>
        <w:t xml:space="preserve">Panaudojimo </w:t>
      </w:r>
      <w:proofErr w:type="spellStart"/>
      <w:r w:rsidRPr="000E264C">
        <w:rPr>
          <w:lang w:val="lt-LT"/>
        </w:rPr>
        <w:t>atvėjų</w:t>
      </w:r>
      <w:proofErr w:type="spellEnd"/>
      <w:r w:rsidRPr="000E264C">
        <w:rPr>
          <w:lang w:val="lt-LT"/>
        </w:rPr>
        <w:t xml:space="preserve"> specifikacija</w:t>
      </w:r>
      <w:bookmarkEnd w:id="21"/>
    </w:p>
    <w:p w14:paraId="7228BF61" w14:textId="706B5EBC" w:rsidR="00A252D1" w:rsidRPr="000E264C" w:rsidRDefault="00A252D1" w:rsidP="00A252D1">
      <w:pPr>
        <w:pStyle w:val="Caption"/>
        <w:keepNext/>
        <w:rPr>
          <w:lang w:val="lt-LT"/>
        </w:rPr>
      </w:pPr>
      <w:bookmarkStart w:id="22" w:name="_Toc7480528"/>
      <w:bookmarkStart w:id="23" w:name="_Toc9018404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Prisijungimas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22"/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5A02088A" w14:textId="77777777" w:rsidTr="00A252D1">
        <w:tc>
          <w:tcPr>
            <w:tcW w:w="4675" w:type="dxa"/>
          </w:tcPr>
          <w:p w14:paraId="2042DC0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3FFFF90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1. Prisijungimas</w:t>
            </w:r>
          </w:p>
        </w:tc>
      </w:tr>
      <w:tr w:rsidR="00A252D1" w:rsidRPr="000E264C" w14:paraId="5746991B" w14:textId="77777777" w:rsidTr="00A252D1">
        <w:tc>
          <w:tcPr>
            <w:tcW w:w="4675" w:type="dxa"/>
          </w:tcPr>
          <w:p w14:paraId="1B0E856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720902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pasiekti sistemą</w:t>
            </w:r>
          </w:p>
        </w:tc>
      </w:tr>
      <w:tr w:rsidR="00A252D1" w:rsidRPr="000E264C" w14:paraId="3A7139C4" w14:textId="77777777" w:rsidTr="00A252D1">
        <w:tc>
          <w:tcPr>
            <w:tcW w:w="4675" w:type="dxa"/>
          </w:tcPr>
          <w:p w14:paraId="4A6C8D7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417B838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6CF30233" w14:textId="77777777" w:rsidTr="00A252D1">
        <w:tc>
          <w:tcPr>
            <w:tcW w:w="4675" w:type="dxa"/>
          </w:tcPr>
          <w:p w14:paraId="24C1F3B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3FB063D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48B4613" w14:textId="77777777" w:rsidTr="00A252D1">
        <w:tc>
          <w:tcPr>
            <w:tcW w:w="4675" w:type="dxa"/>
          </w:tcPr>
          <w:p w14:paraId="41A8493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700E02B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5BCECDC2" w14:textId="77777777" w:rsidTr="00A252D1">
        <w:tc>
          <w:tcPr>
            <w:tcW w:w="4675" w:type="dxa"/>
          </w:tcPr>
          <w:p w14:paraId="4E0C433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477B2F3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nėra prisijungęs, turi prisijungimo duomenis, patenka į sistemos prisijungimo tašką.</w:t>
            </w:r>
          </w:p>
        </w:tc>
      </w:tr>
      <w:tr w:rsidR="00A252D1" w:rsidRPr="000E264C" w14:paraId="1D8605DE" w14:textId="77777777" w:rsidTr="00A252D1">
        <w:tc>
          <w:tcPr>
            <w:tcW w:w="4675" w:type="dxa"/>
          </w:tcPr>
          <w:p w14:paraId="27B86C9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692A798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įvedęs duomenis spaudžia prisijungimo mygtuką.</w:t>
            </w:r>
          </w:p>
        </w:tc>
      </w:tr>
      <w:tr w:rsidR="00A252D1" w:rsidRPr="000E264C" w14:paraId="6A4696EA" w14:textId="77777777" w:rsidTr="00A252D1">
        <w:tc>
          <w:tcPr>
            <w:tcW w:w="4675" w:type="dxa"/>
          </w:tcPr>
          <w:p w14:paraId="399BE1D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2C34379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Neprisijungęs vartotojas tampa prisijungusiu.</w:t>
            </w:r>
          </w:p>
        </w:tc>
      </w:tr>
      <w:tr w:rsidR="00A252D1" w:rsidRPr="000E264C" w14:paraId="4E977AD5" w14:textId="77777777" w:rsidTr="00A252D1">
        <w:tc>
          <w:tcPr>
            <w:tcW w:w="4675" w:type="dxa"/>
          </w:tcPr>
          <w:p w14:paraId="31188C2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5C5019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vartotojas, turintis prisijungimo duomenis atklysta į prisijungimo svetainę.</w:t>
            </w:r>
          </w:p>
          <w:p w14:paraId="41DAE6C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 suveda prisijungimo duomenis.</w:t>
            </w:r>
          </w:p>
          <w:p w14:paraId="05D35F5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 spaudžia prisijungimo mygtuką.</w:t>
            </w:r>
          </w:p>
          <w:p w14:paraId="18FD75A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Dabar jau prisijungęs vartotojas permetamas į kitą puslapį.</w:t>
            </w:r>
          </w:p>
        </w:tc>
      </w:tr>
      <w:tr w:rsidR="00A252D1" w:rsidRPr="000E264C" w14:paraId="2A7D08CF" w14:textId="77777777" w:rsidTr="00A252D1">
        <w:tc>
          <w:tcPr>
            <w:tcW w:w="4675" w:type="dxa"/>
          </w:tcPr>
          <w:p w14:paraId="24501E3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30A2E4F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vartotojas, neturintis prisijungimo duomenų atklysta į prisijungimo svetainę.</w:t>
            </w:r>
          </w:p>
          <w:p w14:paraId="743797A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 suveda neteisingus prisijungimo duomenis.</w:t>
            </w:r>
          </w:p>
          <w:p w14:paraId="13C2928E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gauna klaidą.</w:t>
            </w:r>
          </w:p>
        </w:tc>
      </w:tr>
    </w:tbl>
    <w:p w14:paraId="19C7C205" w14:textId="77777777" w:rsidR="00A252D1" w:rsidRPr="000E264C" w:rsidRDefault="00A252D1" w:rsidP="00A252D1">
      <w:pPr>
        <w:rPr>
          <w:lang w:val="lt-LT"/>
        </w:rPr>
      </w:pPr>
    </w:p>
    <w:p w14:paraId="1F6B04F9" w14:textId="372B31A8" w:rsidR="00A252D1" w:rsidRPr="000E264C" w:rsidRDefault="00A252D1" w:rsidP="00A252D1">
      <w:pPr>
        <w:pStyle w:val="Caption"/>
        <w:keepNext/>
        <w:rPr>
          <w:lang w:val="lt-LT"/>
        </w:rPr>
      </w:pPr>
      <w:bookmarkStart w:id="24" w:name="_Toc7480529"/>
      <w:bookmarkStart w:id="25" w:name="_Toc9018405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2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Registracija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24"/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27AA7624" w14:textId="77777777" w:rsidTr="00A252D1">
        <w:tc>
          <w:tcPr>
            <w:tcW w:w="4675" w:type="dxa"/>
          </w:tcPr>
          <w:p w14:paraId="67AA7F0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12D8F13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2. Registracija</w:t>
            </w:r>
          </w:p>
        </w:tc>
      </w:tr>
      <w:tr w:rsidR="00A252D1" w:rsidRPr="000E264C" w14:paraId="17A55562" w14:textId="77777777" w:rsidTr="00A252D1">
        <w:tc>
          <w:tcPr>
            <w:tcW w:w="4675" w:type="dxa"/>
          </w:tcPr>
          <w:p w14:paraId="51830E8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2BD14DE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prisijungti prie sistemos</w:t>
            </w:r>
          </w:p>
        </w:tc>
      </w:tr>
      <w:tr w:rsidR="00A252D1" w:rsidRPr="000E264C" w14:paraId="23022087" w14:textId="77777777" w:rsidTr="00A252D1">
        <w:tc>
          <w:tcPr>
            <w:tcW w:w="4675" w:type="dxa"/>
          </w:tcPr>
          <w:p w14:paraId="3CC93D4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F3FF0B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0EECE30A" w14:textId="77777777" w:rsidTr="00A252D1">
        <w:tc>
          <w:tcPr>
            <w:tcW w:w="4675" w:type="dxa"/>
          </w:tcPr>
          <w:p w14:paraId="23A6AD8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4C5C607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7FDC566" w14:textId="77777777" w:rsidTr="00A252D1">
        <w:tc>
          <w:tcPr>
            <w:tcW w:w="4675" w:type="dxa"/>
          </w:tcPr>
          <w:p w14:paraId="30CEA02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01E2770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72F5B6AA" w14:textId="77777777" w:rsidTr="00A252D1">
        <w:tc>
          <w:tcPr>
            <w:tcW w:w="4675" w:type="dxa"/>
          </w:tcPr>
          <w:p w14:paraId="0D8AC32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1F6EA67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nėra prisijungęs, patenka į sistemos prisijungimo tašką.</w:t>
            </w:r>
          </w:p>
        </w:tc>
      </w:tr>
      <w:tr w:rsidR="00A252D1" w:rsidRPr="000E264C" w14:paraId="51E92313" w14:textId="77777777" w:rsidTr="00A252D1">
        <w:tc>
          <w:tcPr>
            <w:tcW w:w="4675" w:type="dxa"/>
          </w:tcPr>
          <w:p w14:paraId="576D8CD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20C21D4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pasirenka registracijos mygtuką.</w:t>
            </w:r>
          </w:p>
        </w:tc>
      </w:tr>
      <w:tr w:rsidR="00A252D1" w:rsidRPr="000E264C" w14:paraId="342074F7" w14:textId="77777777" w:rsidTr="00A252D1">
        <w:tc>
          <w:tcPr>
            <w:tcW w:w="4675" w:type="dxa"/>
          </w:tcPr>
          <w:p w14:paraId="77F36F4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5101262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Neprisijungęs vartotojas gauna prisijungimo duomenis.</w:t>
            </w:r>
          </w:p>
        </w:tc>
      </w:tr>
      <w:tr w:rsidR="00A252D1" w:rsidRPr="000E264C" w14:paraId="4BF4E1A1" w14:textId="77777777" w:rsidTr="00A252D1">
        <w:tc>
          <w:tcPr>
            <w:tcW w:w="4675" w:type="dxa"/>
          </w:tcPr>
          <w:p w14:paraId="5C33EB5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4ED7561F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vartotojas, turintis prisijungimo duomenis atklysta į prisijungimo svetainę.</w:t>
            </w:r>
          </w:p>
          <w:p w14:paraId="360FB8F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pasirenka registracijos mygtuką.</w:t>
            </w:r>
          </w:p>
          <w:p w14:paraId="1438473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suvedą savo prisijungimo duomenis į registracijos formą.</w:t>
            </w:r>
          </w:p>
          <w:p w14:paraId="4E11784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užbaigia registraciją su registracijos užbaigimo mygtuku.</w:t>
            </w:r>
          </w:p>
          <w:p w14:paraId="0F4101F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peradresuojamas į prisijungimo puslapį</w:t>
            </w:r>
          </w:p>
        </w:tc>
      </w:tr>
      <w:tr w:rsidR="00A252D1" w:rsidRPr="000E264C" w14:paraId="3B378FC5" w14:textId="77777777" w:rsidTr="00A252D1">
        <w:tc>
          <w:tcPr>
            <w:tcW w:w="4675" w:type="dxa"/>
          </w:tcPr>
          <w:p w14:paraId="0C80BE3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20E574A" w14:textId="77777777" w:rsidR="00A252D1" w:rsidRPr="000E264C" w:rsidRDefault="00A252D1" w:rsidP="00A252D1">
            <w:pPr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D9342E5" w14:textId="77777777" w:rsidR="00A252D1" w:rsidRPr="000E264C" w:rsidRDefault="00A252D1" w:rsidP="00A252D1">
      <w:pPr>
        <w:rPr>
          <w:lang w:val="lt-LT"/>
        </w:rPr>
      </w:pPr>
    </w:p>
    <w:p w14:paraId="757A2C38" w14:textId="676E80F3" w:rsidR="00A252D1" w:rsidRPr="000E264C" w:rsidRDefault="00A252D1" w:rsidP="00A252D1">
      <w:pPr>
        <w:pStyle w:val="Caption"/>
        <w:keepNext/>
        <w:rPr>
          <w:lang w:val="lt-LT"/>
        </w:rPr>
      </w:pPr>
      <w:bookmarkStart w:id="26" w:name="_Toc7480530"/>
      <w:bookmarkStart w:id="27" w:name="_Toc9018406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3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Atsijungimas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26"/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30BA080A" w14:textId="77777777" w:rsidTr="00A252D1">
        <w:tc>
          <w:tcPr>
            <w:tcW w:w="4675" w:type="dxa"/>
          </w:tcPr>
          <w:p w14:paraId="6AFF692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3723DC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3. Atsijungimas</w:t>
            </w:r>
          </w:p>
        </w:tc>
      </w:tr>
      <w:tr w:rsidR="00A252D1" w:rsidRPr="000E264C" w14:paraId="385533DF" w14:textId="77777777" w:rsidTr="00A252D1">
        <w:tc>
          <w:tcPr>
            <w:tcW w:w="4675" w:type="dxa"/>
          </w:tcPr>
          <w:p w14:paraId="6BD3394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214A3EB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atsijungti nuo sistemos</w:t>
            </w:r>
          </w:p>
        </w:tc>
      </w:tr>
      <w:tr w:rsidR="00A252D1" w:rsidRPr="000E264C" w14:paraId="3D04416D" w14:textId="77777777" w:rsidTr="00A252D1">
        <w:tc>
          <w:tcPr>
            <w:tcW w:w="4675" w:type="dxa"/>
          </w:tcPr>
          <w:p w14:paraId="37B3C4B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68F282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02BCF1B8" w14:textId="77777777" w:rsidTr="00A252D1">
        <w:tc>
          <w:tcPr>
            <w:tcW w:w="4675" w:type="dxa"/>
          </w:tcPr>
          <w:p w14:paraId="674EC39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Ryšiai su kitais PA:</w:t>
            </w:r>
          </w:p>
        </w:tc>
        <w:tc>
          <w:tcPr>
            <w:tcW w:w="4675" w:type="dxa"/>
          </w:tcPr>
          <w:p w14:paraId="53B2859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46EB8BC" w14:textId="77777777" w:rsidTr="00A252D1">
        <w:tc>
          <w:tcPr>
            <w:tcW w:w="4675" w:type="dxa"/>
          </w:tcPr>
          <w:p w14:paraId="2591C1D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63C7009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3FBA18F8" w14:textId="77777777" w:rsidTr="00A252D1">
        <w:tc>
          <w:tcPr>
            <w:tcW w:w="4675" w:type="dxa"/>
          </w:tcPr>
          <w:p w14:paraId="06B1E54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71B4CA1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yra prisijungęs.</w:t>
            </w:r>
          </w:p>
        </w:tc>
      </w:tr>
      <w:tr w:rsidR="00A252D1" w:rsidRPr="000E264C" w14:paraId="6BE52384" w14:textId="77777777" w:rsidTr="00A252D1">
        <w:tc>
          <w:tcPr>
            <w:tcW w:w="4675" w:type="dxa"/>
          </w:tcPr>
          <w:p w14:paraId="615CAD8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3B7AAA5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paspaudžia atsijungimo mygtuką.</w:t>
            </w:r>
          </w:p>
        </w:tc>
      </w:tr>
      <w:tr w:rsidR="00A252D1" w:rsidRPr="000E264C" w14:paraId="38F9473B" w14:textId="77777777" w:rsidTr="00A252D1">
        <w:tc>
          <w:tcPr>
            <w:tcW w:w="4675" w:type="dxa"/>
          </w:tcPr>
          <w:p w14:paraId="5090785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51655EF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Prisijungęs vartotojas tampa neprisijungusiu</w:t>
            </w:r>
          </w:p>
        </w:tc>
      </w:tr>
      <w:tr w:rsidR="00A252D1" w:rsidRPr="000E264C" w14:paraId="5A757BAF" w14:textId="77777777" w:rsidTr="00A252D1">
        <w:tc>
          <w:tcPr>
            <w:tcW w:w="4675" w:type="dxa"/>
          </w:tcPr>
          <w:p w14:paraId="4E2E74E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748A7C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spaudžia atsijungimo mygtuką.</w:t>
            </w:r>
          </w:p>
          <w:p w14:paraId="6959448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yra atjungiamas.</w:t>
            </w:r>
          </w:p>
          <w:p w14:paraId="20A7A51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yra nukreipiamas į prisijungimo puslapį.</w:t>
            </w:r>
          </w:p>
        </w:tc>
      </w:tr>
      <w:tr w:rsidR="00A252D1" w:rsidRPr="000E264C" w14:paraId="3919C6AF" w14:textId="77777777" w:rsidTr="00A252D1">
        <w:tc>
          <w:tcPr>
            <w:tcW w:w="4675" w:type="dxa"/>
          </w:tcPr>
          <w:p w14:paraId="6816CCF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DC27BF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2CE80443" w14:textId="77777777" w:rsidR="00A252D1" w:rsidRPr="000E264C" w:rsidRDefault="00A252D1" w:rsidP="00A252D1">
      <w:pPr>
        <w:rPr>
          <w:lang w:val="lt-LT"/>
        </w:rPr>
      </w:pPr>
    </w:p>
    <w:p w14:paraId="5BF84C44" w14:textId="1008B7BB" w:rsidR="00A252D1" w:rsidRPr="000E264C" w:rsidRDefault="00A252D1" w:rsidP="00A252D1">
      <w:pPr>
        <w:pStyle w:val="Caption"/>
        <w:keepNext/>
        <w:rPr>
          <w:lang w:val="lt-LT"/>
        </w:rPr>
      </w:pPr>
      <w:bookmarkStart w:id="28" w:name="_Toc7480531"/>
      <w:bookmarkStart w:id="29" w:name="_Toc9018407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4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Analizė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706F1442" w14:textId="77777777" w:rsidTr="00A252D1">
        <w:tc>
          <w:tcPr>
            <w:tcW w:w="4675" w:type="dxa"/>
          </w:tcPr>
          <w:p w14:paraId="5F92A2F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1781FA6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4. Analizė</w:t>
            </w:r>
          </w:p>
        </w:tc>
      </w:tr>
      <w:tr w:rsidR="00A252D1" w:rsidRPr="000E264C" w14:paraId="74BBAC40" w14:textId="77777777" w:rsidTr="00A252D1">
        <w:tc>
          <w:tcPr>
            <w:tcW w:w="4675" w:type="dxa"/>
          </w:tcPr>
          <w:p w14:paraId="70690A9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08C7D17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pasiekti pagrindinio funkcionalumo valdymą.</w:t>
            </w:r>
          </w:p>
        </w:tc>
      </w:tr>
      <w:tr w:rsidR="00A252D1" w:rsidRPr="000E264C" w14:paraId="7304C37D" w14:textId="77777777" w:rsidTr="00A252D1">
        <w:tc>
          <w:tcPr>
            <w:tcW w:w="4675" w:type="dxa"/>
          </w:tcPr>
          <w:p w14:paraId="5ECC144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5632B98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551495F9" w14:textId="77777777" w:rsidTr="00A252D1">
        <w:tc>
          <w:tcPr>
            <w:tcW w:w="4675" w:type="dxa"/>
          </w:tcPr>
          <w:p w14:paraId="18CC82E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78C5BDF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Yra išplečiamas „Analizės atlikimas“ ir „Rezultatų palyginimas“ PA</w:t>
            </w:r>
          </w:p>
        </w:tc>
      </w:tr>
      <w:tr w:rsidR="00A252D1" w:rsidRPr="000E264C" w14:paraId="34DEF15F" w14:textId="77777777" w:rsidTr="00A252D1">
        <w:tc>
          <w:tcPr>
            <w:tcW w:w="4675" w:type="dxa"/>
          </w:tcPr>
          <w:p w14:paraId="11CA5FF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1BD0D09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CD79C8A" w14:textId="77777777" w:rsidTr="00A252D1">
        <w:tc>
          <w:tcPr>
            <w:tcW w:w="4675" w:type="dxa"/>
          </w:tcPr>
          <w:p w14:paraId="67DE8C0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FAF8D9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yra prisijungęs</w:t>
            </w:r>
          </w:p>
        </w:tc>
      </w:tr>
      <w:tr w:rsidR="00A252D1" w:rsidRPr="000E264C" w14:paraId="7362DF4A" w14:textId="77777777" w:rsidTr="00A252D1">
        <w:tc>
          <w:tcPr>
            <w:tcW w:w="4675" w:type="dxa"/>
          </w:tcPr>
          <w:p w14:paraId="269D4D4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7BAB3D7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valdymo mygtuką.</w:t>
            </w:r>
          </w:p>
        </w:tc>
      </w:tr>
      <w:tr w:rsidR="00A252D1" w:rsidRPr="000E264C" w14:paraId="38F5FC24" w14:textId="77777777" w:rsidTr="00A252D1">
        <w:tc>
          <w:tcPr>
            <w:tcW w:w="4675" w:type="dxa"/>
          </w:tcPr>
          <w:p w14:paraId="331D15E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7DDD96F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pasiekia analizės valdymo puslapį.</w:t>
            </w:r>
          </w:p>
        </w:tc>
      </w:tr>
      <w:tr w:rsidR="00A252D1" w:rsidRPr="000E264C" w14:paraId="46BF4F22" w14:textId="77777777" w:rsidTr="00A252D1">
        <w:tc>
          <w:tcPr>
            <w:tcW w:w="4675" w:type="dxa"/>
          </w:tcPr>
          <w:p w14:paraId="4FD6CCB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7E7867F0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paspaudžia analizės valdymo mygtuką.</w:t>
            </w:r>
          </w:p>
          <w:p w14:paraId="6C384BC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yra nukreipiamas į analizės valdymo puslapį.</w:t>
            </w:r>
          </w:p>
        </w:tc>
      </w:tr>
      <w:tr w:rsidR="00A252D1" w:rsidRPr="000E264C" w14:paraId="284786FF" w14:textId="77777777" w:rsidTr="00A252D1">
        <w:tc>
          <w:tcPr>
            <w:tcW w:w="4675" w:type="dxa"/>
          </w:tcPr>
          <w:p w14:paraId="344B96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52D3F41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B12B568" w14:textId="77777777" w:rsidR="00A252D1" w:rsidRPr="000E264C" w:rsidRDefault="00A252D1" w:rsidP="00A252D1">
      <w:pPr>
        <w:rPr>
          <w:lang w:val="lt-LT"/>
        </w:rPr>
      </w:pPr>
    </w:p>
    <w:p w14:paraId="77C64FA3" w14:textId="421BE0BD" w:rsidR="00A252D1" w:rsidRPr="000E264C" w:rsidRDefault="00A252D1" w:rsidP="00A252D1">
      <w:pPr>
        <w:pStyle w:val="Caption"/>
        <w:keepNext/>
        <w:rPr>
          <w:lang w:val="lt-LT"/>
        </w:rPr>
      </w:pPr>
      <w:bookmarkStart w:id="30" w:name="_Toc7480532"/>
      <w:bookmarkStart w:id="31" w:name="_Toc9018408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5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Analizės atlikimas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30"/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5F7F1AA6" w14:textId="77777777" w:rsidTr="00A252D1">
        <w:tc>
          <w:tcPr>
            <w:tcW w:w="4675" w:type="dxa"/>
          </w:tcPr>
          <w:p w14:paraId="0DEA1FE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9D65B7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5. Analizės atlikimas</w:t>
            </w:r>
          </w:p>
        </w:tc>
      </w:tr>
      <w:tr w:rsidR="00A252D1" w:rsidRPr="000E264C" w14:paraId="67D8B7B7" w14:textId="77777777" w:rsidTr="00A252D1">
        <w:tc>
          <w:tcPr>
            <w:tcW w:w="4675" w:type="dxa"/>
          </w:tcPr>
          <w:p w14:paraId="2A2E444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4BFDEF7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atlikti pagrindinį funkcionalumą – atlikti grafinės sąsajos analizę</w:t>
            </w:r>
          </w:p>
        </w:tc>
      </w:tr>
      <w:tr w:rsidR="00A252D1" w:rsidRPr="000E264C" w14:paraId="494C2722" w14:textId="77777777" w:rsidTr="00A252D1">
        <w:tc>
          <w:tcPr>
            <w:tcW w:w="4675" w:type="dxa"/>
          </w:tcPr>
          <w:p w14:paraId="000CE19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93820B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64A9F533" w14:textId="77777777" w:rsidTr="00A252D1">
        <w:tc>
          <w:tcPr>
            <w:tcW w:w="4675" w:type="dxa"/>
          </w:tcPr>
          <w:p w14:paraId="0986274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7A9C991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„Analizė“ PA. Yra išplečiamas „Rezultatų saugojimas“ ir „Rezultatų palyginimas“ PA.</w:t>
            </w:r>
          </w:p>
        </w:tc>
      </w:tr>
      <w:tr w:rsidR="00A252D1" w:rsidRPr="000E264C" w14:paraId="46C82B7F" w14:textId="77777777" w:rsidTr="00A252D1">
        <w:tc>
          <w:tcPr>
            <w:tcW w:w="4675" w:type="dxa"/>
          </w:tcPr>
          <w:p w14:paraId="67308A7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4C3C77A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Analizė neturi užtrukti ilgiau nei 30s</w:t>
            </w:r>
          </w:p>
        </w:tc>
      </w:tr>
      <w:tr w:rsidR="00A252D1" w:rsidRPr="000E264C" w14:paraId="4DCD952E" w14:textId="77777777" w:rsidTr="00A252D1">
        <w:tc>
          <w:tcPr>
            <w:tcW w:w="4675" w:type="dxa"/>
          </w:tcPr>
          <w:p w14:paraId="0839867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1E79F0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pasiekęs analizės valdymo puslapį.</w:t>
            </w:r>
          </w:p>
        </w:tc>
      </w:tr>
      <w:tr w:rsidR="00A252D1" w:rsidRPr="000E264C" w14:paraId="7E65089E" w14:textId="77777777" w:rsidTr="00A252D1">
        <w:tc>
          <w:tcPr>
            <w:tcW w:w="4675" w:type="dxa"/>
          </w:tcPr>
          <w:p w14:paraId="62E0EF4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6A489AB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atlikimo mygtuką.</w:t>
            </w:r>
          </w:p>
        </w:tc>
      </w:tr>
      <w:tr w:rsidR="00A252D1" w:rsidRPr="000E264C" w14:paraId="2E7518A3" w14:textId="77777777" w:rsidTr="00A252D1">
        <w:tc>
          <w:tcPr>
            <w:tcW w:w="4675" w:type="dxa"/>
          </w:tcPr>
          <w:p w14:paraId="05088BF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3ED377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mato analizės rezultatus.</w:t>
            </w:r>
          </w:p>
        </w:tc>
      </w:tr>
      <w:tr w:rsidR="00A252D1" w:rsidRPr="000E264C" w14:paraId="04125645" w14:textId="77777777" w:rsidTr="00A252D1">
        <w:tc>
          <w:tcPr>
            <w:tcW w:w="4675" w:type="dxa"/>
          </w:tcPr>
          <w:p w14:paraId="5D3EE13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5053813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vartotojas, pasiekęs analizės valdymo puslapį, įvedą norimos analizuoti grafinės sąsajos svetainės saitą arba įkelia jos nuotrauka.</w:t>
            </w:r>
          </w:p>
          <w:p w14:paraId="2E91846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pradėjimo mygtuką.</w:t>
            </w:r>
          </w:p>
          <w:p w14:paraId="1F90762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peradresuojamas į Analizės langą, kuriame atsiras analizės rezultatai tik jai pasibaigus</w:t>
            </w:r>
          </w:p>
        </w:tc>
      </w:tr>
      <w:tr w:rsidR="00A252D1" w:rsidRPr="000E264C" w14:paraId="680FD122" w14:textId="77777777" w:rsidTr="00A252D1">
        <w:tc>
          <w:tcPr>
            <w:tcW w:w="4675" w:type="dxa"/>
          </w:tcPr>
          <w:p w14:paraId="4E84583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638932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vartotojas, pasiekęs analizės valdymo puslapį, įvedą norimos analizuoti grafinės sąsajos svetainės saitą arba įkelia jos nuotrauka.</w:t>
            </w:r>
          </w:p>
          <w:p w14:paraId="0371942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pradėjimo mygtuką.</w:t>
            </w:r>
          </w:p>
          <w:p w14:paraId="374DB8B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peradresuojamas į Analizės langą, kuriame atsiras analizės rezultatai tik jai pasibaigus.</w:t>
            </w:r>
          </w:p>
          <w:p w14:paraId="3BB3494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lastRenderedPageBreak/>
              <w:t>Įvykus klaidai jis mato klaidos aprašą prie analizės.</w:t>
            </w:r>
          </w:p>
        </w:tc>
      </w:tr>
    </w:tbl>
    <w:p w14:paraId="41D6EE1A" w14:textId="77777777" w:rsidR="00A252D1" w:rsidRPr="000E264C" w:rsidRDefault="00A252D1" w:rsidP="00A252D1">
      <w:pPr>
        <w:rPr>
          <w:lang w:val="lt-LT"/>
        </w:rPr>
      </w:pPr>
    </w:p>
    <w:p w14:paraId="6D7932BC" w14:textId="77777777" w:rsidR="00A252D1" w:rsidRPr="000E264C" w:rsidRDefault="00A252D1" w:rsidP="00A252D1">
      <w:pPr>
        <w:rPr>
          <w:lang w:val="lt-LT"/>
        </w:rPr>
      </w:pPr>
    </w:p>
    <w:p w14:paraId="5D9C4796" w14:textId="51820D60" w:rsidR="00A252D1" w:rsidRPr="000E264C" w:rsidRDefault="00A252D1" w:rsidP="00A252D1">
      <w:pPr>
        <w:pStyle w:val="Caption"/>
        <w:keepNext/>
        <w:rPr>
          <w:lang w:val="lt-LT"/>
        </w:rPr>
      </w:pPr>
      <w:bookmarkStart w:id="32" w:name="_Toc7480534"/>
      <w:bookmarkStart w:id="33" w:name="_Toc9018409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6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Rezultatų peržiūrėjimas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32"/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08FC93C1" w14:textId="77777777" w:rsidTr="00A252D1">
        <w:tc>
          <w:tcPr>
            <w:tcW w:w="4675" w:type="dxa"/>
          </w:tcPr>
          <w:p w14:paraId="4F7337E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1234A72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6. Rezultatų peržiūrėjimas</w:t>
            </w:r>
          </w:p>
        </w:tc>
      </w:tr>
      <w:tr w:rsidR="00A252D1" w:rsidRPr="000E264C" w14:paraId="19BE1C03" w14:textId="77777777" w:rsidTr="00A252D1">
        <w:tc>
          <w:tcPr>
            <w:tcW w:w="4675" w:type="dxa"/>
          </w:tcPr>
          <w:p w14:paraId="5CBD02C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5A20071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peržiūrėti analizės rezultatus.</w:t>
            </w:r>
          </w:p>
        </w:tc>
      </w:tr>
      <w:tr w:rsidR="00A252D1" w:rsidRPr="000E264C" w14:paraId="6E749E91" w14:textId="77777777" w:rsidTr="00A252D1">
        <w:tc>
          <w:tcPr>
            <w:tcW w:w="4675" w:type="dxa"/>
          </w:tcPr>
          <w:p w14:paraId="2D455A3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58A2892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777E4970" w14:textId="77777777" w:rsidTr="00A252D1">
        <w:tc>
          <w:tcPr>
            <w:tcW w:w="4675" w:type="dxa"/>
          </w:tcPr>
          <w:p w14:paraId="0AF4151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50DADDD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„Analizės atlikimas“ ir „Analizė“ PA.</w:t>
            </w:r>
          </w:p>
        </w:tc>
      </w:tr>
      <w:tr w:rsidR="00A252D1" w:rsidRPr="000E264C" w14:paraId="69FF279A" w14:textId="77777777" w:rsidTr="00A252D1">
        <w:tc>
          <w:tcPr>
            <w:tcW w:w="4675" w:type="dxa"/>
          </w:tcPr>
          <w:p w14:paraId="42D44BF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657238E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26518D09" w14:textId="77777777" w:rsidTr="00A252D1">
        <w:tc>
          <w:tcPr>
            <w:tcW w:w="4675" w:type="dxa"/>
          </w:tcPr>
          <w:p w14:paraId="7C9F25A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0075127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yra atlikęs analizę.</w:t>
            </w:r>
          </w:p>
        </w:tc>
      </w:tr>
      <w:tr w:rsidR="00A252D1" w:rsidRPr="000E264C" w14:paraId="217E538D" w14:textId="77777777" w:rsidTr="00A252D1">
        <w:tc>
          <w:tcPr>
            <w:tcW w:w="4675" w:type="dxa"/>
          </w:tcPr>
          <w:p w14:paraId="219C622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76DFC8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spaudžia peržiūrėjimo mygtuką.</w:t>
            </w:r>
          </w:p>
        </w:tc>
      </w:tr>
      <w:tr w:rsidR="00A252D1" w:rsidRPr="000E264C" w14:paraId="4DE8FB83" w14:textId="77777777" w:rsidTr="00A252D1">
        <w:tc>
          <w:tcPr>
            <w:tcW w:w="4675" w:type="dxa"/>
          </w:tcPr>
          <w:p w14:paraId="06580B6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7ABA089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mato rezultatų peržiūrą.</w:t>
            </w:r>
          </w:p>
        </w:tc>
      </w:tr>
      <w:tr w:rsidR="00A252D1" w:rsidRPr="000E264C" w14:paraId="41995689" w14:textId="77777777" w:rsidTr="00A252D1">
        <w:tc>
          <w:tcPr>
            <w:tcW w:w="4675" w:type="dxa"/>
          </w:tcPr>
          <w:p w14:paraId="7E05A0A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38F2607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yra analizės valdymo lange.</w:t>
            </w:r>
          </w:p>
          <w:p w14:paraId="456ACD7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pasirenka rezultatų peržiūrą.</w:t>
            </w:r>
          </w:p>
          <w:p w14:paraId="2D58C56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patenka į peržiūros puslapį, kur mato rezultatus.</w:t>
            </w:r>
          </w:p>
        </w:tc>
      </w:tr>
      <w:tr w:rsidR="00A252D1" w:rsidRPr="000E264C" w14:paraId="27094A6D" w14:textId="77777777" w:rsidTr="00A252D1">
        <w:tc>
          <w:tcPr>
            <w:tcW w:w="4675" w:type="dxa"/>
          </w:tcPr>
          <w:p w14:paraId="32998B0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77678E8" w14:textId="77777777" w:rsidR="00A252D1" w:rsidRPr="000E264C" w:rsidRDefault="00A252D1" w:rsidP="00A252D1">
            <w:pPr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2A7911E3" w14:textId="77777777" w:rsidR="00A252D1" w:rsidRPr="000E264C" w:rsidRDefault="00A252D1" w:rsidP="00A252D1">
      <w:pPr>
        <w:rPr>
          <w:lang w:val="lt-LT"/>
        </w:rPr>
      </w:pPr>
    </w:p>
    <w:p w14:paraId="01B00696" w14:textId="65F52C01" w:rsidR="00A252D1" w:rsidRPr="000E264C" w:rsidRDefault="00A252D1" w:rsidP="00A252D1">
      <w:pPr>
        <w:pStyle w:val="Caption"/>
        <w:keepNext/>
        <w:rPr>
          <w:lang w:val="lt-LT"/>
        </w:rPr>
      </w:pPr>
      <w:bookmarkStart w:id="34" w:name="_Toc7480535"/>
      <w:bookmarkStart w:id="35" w:name="_Toc9018410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7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Apmokymas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34"/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10F4BE5B" w14:textId="77777777" w:rsidTr="00A252D1">
        <w:tc>
          <w:tcPr>
            <w:tcW w:w="4675" w:type="dxa"/>
          </w:tcPr>
          <w:p w14:paraId="58F9692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343F40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7. Apmokymas</w:t>
            </w:r>
          </w:p>
        </w:tc>
      </w:tr>
      <w:tr w:rsidR="00A252D1" w:rsidRPr="000E264C" w14:paraId="11226762" w14:textId="77777777" w:rsidTr="00A252D1">
        <w:tc>
          <w:tcPr>
            <w:tcW w:w="4675" w:type="dxa"/>
          </w:tcPr>
          <w:p w14:paraId="1837636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FEE398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paruošti neuroninį tinklą analizėms.</w:t>
            </w:r>
          </w:p>
        </w:tc>
      </w:tr>
      <w:tr w:rsidR="00A252D1" w:rsidRPr="000E264C" w14:paraId="236F474E" w14:textId="77777777" w:rsidTr="00A252D1">
        <w:tc>
          <w:tcPr>
            <w:tcW w:w="4675" w:type="dxa"/>
          </w:tcPr>
          <w:p w14:paraId="6FE4E4E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3B2F5F7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663F7443" w14:textId="77777777" w:rsidTr="00A252D1">
        <w:tc>
          <w:tcPr>
            <w:tcW w:w="4675" w:type="dxa"/>
          </w:tcPr>
          <w:p w14:paraId="7F0F4FB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9719A7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70D417B2" w14:textId="77777777" w:rsidTr="00A252D1">
        <w:tc>
          <w:tcPr>
            <w:tcW w:w="4675" w:type="dxa"/>
          </w:tcPr>
          <w:p w14:paraId="2B5C0E8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05A6F36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Išplečiamas 8, 12, 15 ir 16 PA</w:t>
            </w:r>
          </w:p>
        </w:tc>
      </w:tr>
      <w:tr w:rsidR="00A252D1" w:rsidRPr="000E264C" w14:paraId="5ECC6682" w14:textId="77777777" w:rsidTr="00A252D1">
        <w:tc>
          <w:tcPr>
            <w:tcW w:w="4675" w:type="dxa"/>
          </w:tcPr>
          <w:p w14:paraId="139DF5B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DE900B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</w:tc>
      </w:tr>
      <w:tr w:rsidR="00A252D1" w:rsidRPr="000E264C" w14:paraId="6149DD89" w14:textId="77777777" w:rsidTr="00A252D1">
        <w:tc>
          <w:tcPr>
            <w:tcW w:w="4675" w:type="dxa"/>
          </w:tcPr>
          <w:p w14:paraId="62856BC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3383C5D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mygtuką.</w:t>
            </w:r>
          </w:p>
        </w:tc>
      </w:tr>
      <w:tr w:rsidR="00A252D1" w:rsidRPr="000E264C" w14:paraId="7C7D78E3" w14:textId="77777777" w:rsidTr="00A252D1">
        <w:tc>
          <w:tcPr>
            <w:tcW w:w="4675" w:type="dxa"/>
          </w:tcPr>
          <w:p w14:paraId="69C4CA7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D979D6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langą.</w:t>
            </w:r>
          </w:p>
        </w:tc>
      </w:tr>
      <w:tr w:rsidR="00A252D1" w:rsidRPr="000E264C" w14:paraId="10511E9E" w14:textId="77777777" w:rsidTr="00A252D1">
        <w:tc>
          <w:tcPr>
            <w:tcW w:w="4675" w:type="dxa"/>
          </w:tcPr>
          <w:p w14:paraId="749396D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5D0DE7F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  <w:p w14:paraId="79886A9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apmokymų mygtuką.</w:t>
            </w:r>
          </w:p>
          <w:p w14:paraId="016EBCE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mato langa su visomis su apmokymu susijusiomis operacijomis.</w:t>
            </w:r>
          </w:p>
        </w:tc>
      </w:tr>
      <w:tr w:rsidR="00A252D1" w:rsidRPr="000E264C" w14:paraId="16525BA5" w14:textId="77777777" w:rsidTr="00A252D1">
        <w:tc>
          <w:tcPr>
            <w:tcW w:w="4675" w:type="dxa"/>
          </w:tcPr>
          <w:p w14:paraId="1310583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7513DEAC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70927B11" w14:textId="77777777" w:rsidR="00A252D1" w:rsidRPr="000E264C" w:rsidRDefault="00A252D1" w:rsidP="00A252D1">
      <w:pPr>
        <w:rPr>
          <w:lang w:val="lt-LT"/>
        </w:rPr>
      </w:pPr>
    </w:p>
    <w:p w14:paraId="3E8828DF" w14:textId="065F4A40" w:rsidR="00A252D1" w:rsidRPr="000E264C" w:rsidRDefault="00A252D1" w:rsidP="00A252D1">
      <w:pPr>
        <w:pStyle w:val="Caption"/>
        <w:keepNext/>
        <w:rPr>
          <w:lang w:val="lt-LT"/>
        </w:rPr>
      </w:pPr>
      <w:bookmarkStart w:id="36" w:name="_Toc9018411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duomenys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4B8BCA69" w14:textId="77777777" w:rsidTr="00A252D1">
        <w:tc>
          <w:tcPr>
            <w:tcW w:w="4675" w:type="dxa"/>
          </w:tcPr>
          <w:p w14:paraId="0894C9D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4F109E0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8. Apmokymo duomenys</w:t>
            </w:r>
          </w:p>
        </w:tc>
      </w:tr>
      <w:tr w:rsidR="00A252D1" w:rsidRPr="000E264C" w14:paraId="5BBF3E91" w14:textId="77777777" w:rsidTr="00A252D1">
        <w:tc>
          <w:tcPr>
            <w:tcW w:w="4675" w:type="dxa"/>
          </w:tcPr>
          <w:p w14:paraId="4CE103B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6F599BE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paruošti ir valdyti apmokymui skirtus duomenis</w:t>
            </w:r>
          </w:p>
        </w:tc>
      </w:tr>
      <w:tr w:rsidR="00A252D1" w:rsidRPr="000E264C" w14:paraId="0C4A7566" w14:textId="77777777" w:rsidTr="00A252D1">
        <w:tc>
          <w:tcPr>
            <w:tcW w:w="4675" w:type="dxa"/>
          </w:tcPr>
          <w:p w14:paraId="52D0238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15EEFC1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5524CDFB" w14:textId="77777777" w:rsidTr="00A252D1">
        <w:tc>
          <w:tcPr>
            <w:tcW w:w="4675" w:type="dxa"/>
          </w:tcPr>
          <w:p w14:paraId="1F86788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4CA04B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Išplečiamas 9, 10 ir 11 PA</w:t>
            </w:r>
          </w:p>
        </w:tc>
      </w:tr>
      <w:tr w:rsidR="00A252D1" w:rsidRPr="000E264C" w14:paraId="38BA892E" w14:textId="77777777" w:rsidTr="00A252D1">
        <w:tc>
          <w:tcPr>
            <w:tcW w:w="4675" w:type="dxa"/>
          </w:tcPr>
          <w:p w14:paraId="7FFEF1A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728A250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5C8BC64" w14:textId="77777777" w:rsidTr="00A252D1">
        <w:tc>
          <w:tcPr>
            <w:tcW w:w="4675" w:type="dxa"/>
          </w:tcPr>
          <w:p w14:paraId="672D804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79E0F9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</w:tc>
      </w:tr>
      <w:tr w:rsidR="00A252D1" w:rsidRPr="000E264C" w14:paraId="145CCAA9" w14:textId="77777777" w:rsidTr="00A252D1">
        <w:tc>
          <w:tcPr>
            <w:tcW w:w="4675" w:type="dxa"/>
          </w:tcPr>
          <w:p w14:paraId="60F02C6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78E56B9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duomenų mygtuką.</w:t>
            </w:r>
          </w:p>
        </w:tc>
      </w:tr>
      <w:tr w:rsidR="00A252D1" w:rsidRPr="000E264C" w14:paraId="3443CCC7" w14:textId="77777777" w:rsidTr="00A252D1">
        <w:tc>
          <w:tcPr>
            <w:tcW w:w="4675" w:type="dxa"/>
          </w:tcPr>
          <w:p w14:paraId="46D76A5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5118821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langą.</w:t>
            </w:r>
          </w:p>
        </w:tc>
      </w:tr>
      <w:tr w:rsidR="00A252D1" w:rsidRPr="000E264C" w14:paraId="698B791C" w14:textId="77777777" w:rsidTr="00A252D1">
        <w:tc>
          <w:tcPr>
            <w:tcW w:w="4675" w:type="dxa"/>
          </w:tcPr>
          <w:p w14:paraId="2813C40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953792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  <w:p w14:paraId="325B0995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pasirenka apmokymo duomenų mygtuką.</w:t>
            </w:r>
          </w:p>
        </w:tc>
      </w:tr>
      <w:tr w:rsidR="00A252D1" w:rsidRPr="000E264C" w14:paraId="4891EB12" w14:textId="77777777" w:rsidTr="00A252D1">
        <w:tc>
          <w:tcPr>
            <w:tcW w:w="4675" w:type="dxa"/>
          </w:tcPr>
          <w:p w14:paraId="26B21B2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Alternatyvūs scenarijai:</w:t>
            </w:r>
          </w:p>
        </w:tc>
        <w:tc>
          <w:tcPr>
            <w:tcW w:w="4675" w:type="dxa"/>
          </w:tcPr>
          <w:p w14:paraId="19C8D4A1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20F3EF6D" w14:textId="77777777" w:rsidR="00A252D1" w:rsidRPr="000E264C" w:rsidRDefault="00A252D1" w:rsidP="00A252D1">
      <w:pPr>
        <w:rPr>
          <w:lang w:val="lt-LT"/>
        </w:rPr>
      </w:pPr>
    </w:p>
    <w:p w14:paraId="4934F2ED" w14:textId="0F1680D4" w:rsidR="00A252D1" w:rsidRPr="000E264C" w:rsidRDefault="00A252D1" w:rsidP="00A252D1">
      <w:pPr>
        <w:pStyle w:val="Caption"/>
        <w:keepNext/>
        <w:rPr>
          <w:lang w:val="lt-LT"/>
        </w:rPr>
      </w:pPr>
      <w:bookmarkStart w:id="37" w:name="_Toc9018412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duomenų pridėjimas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45B8EDD1" w14:textId="77777777" w:rsidTr="00A252D1">
        <w:tc>
          <w:tcPr>
            <w:tcW w:w="4675" w:type="dxa"/>
          </w:tcPr>
          <w:p w14:paraId="0F584F2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49E0877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9. Apmokymo duomenų pridėjimas</w:t>
            </w:r>
          </w:p>
        </w:tc>
      </w:tr>
      <w:tr w:rsidR="00A252D1" w:rsidRPr="000E264C" w14:paraId="6263E535" w14:textId="77777777" w:rsidTr="00A252D1">
        <w:tc>
          <w:tcPr>
            <w:tcW w:w="4675" w:type="dxa"/>
          </w:tcPr>
          <w:p w14:paraId="628836C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EA95D1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pridėti naujus apmokymo duomenis.</w:t>
            </w:r>
          </w:p>
        </w:tc>
      </w:tr>
      <w:tr w:rsidR="00A252D1" w:rsidRPr="000E264C" w14:paraId="4688AEF4" w14:textId="77777777" w:rsidTr="00A252D1">
        <w:tc>
          <w:tcPr>
            <w:tcW w:w="4675" w:type="dxa"/>
          </w:tcPr>
          <w:p w14:paraId="2D5D1D8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6841FCB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380B877F" w14:textId="77777777" w:rsidTr="00A252D1">
        <w:tc>
          <w:tcPr>
            <w:tcW w:w="4675" w:type="dxa"/>
          </w:tcPr>
          <w:p w14:paraId="04ACA28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6DE2FCD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8 PA</w:t>
            </w:r>
          </w:p>
        </w:tc>
      </w:tr>
      <w:tr w:rsidR="00A252D1" w:rsidRPr="000E264C" w14:paraId="6869E959" w14:textId="77777777" w:rsidTr="00A252D1">
        <w:tc>
          <w:tcPr>
            <w:tcW w:w="4675" w:type="dxa"/>
          </w:tcPr>
          <w:p w14:paraId="2D59EB7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6DAB871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35D92036" w14:textId="77777777" w:rsidTr="00A252D1">
        <w:tc>
          <w:tcPr>
            <w:tcW w:w="4675" w:type="dxa"/>
          </w:tcPr>
          <w:p w14:paraId="4229E88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CC9694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apmokymo duomenų administravimo lange.</w:t>
            </w:r>
          </w:p>
        </w:tc>
      </w:tr>
      <w:tr w:rsidR="00A252D1" w:rsidRPr="000E264C" w14:paraId="5D9A0C99" w14:textId="77777777" w:rsidTr="00A252D1">
        <w:tc>
          <w:tcPr>
            <w:tcW w:w="4675" w:type="dxa"/>
          </w:tcPr>
          <w:p w14:paraId="65B599C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2D918D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pridėjimo mygtuką.</w:t>
            </w:r>
          </w:p>
        </w:tc>
      </w:tr>
      <w:tr w:rsidR="00A252D1" w:rsidRPr="000E264C" w14:paraId="5795054F" w14:textId="77777777" w:rsidTr="00A252D1">
        <w:tc>
          <w:tcPr>
            <w:tcW w:w="4675" w:type="dxa"/>
          </w:tcPr>
          <w:p w14:paraId="79E2416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77F39B2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administravimo langa su sėkmingo pridėjimo žinute.</w:t>
            </w:r>
          </w:p>
        </w:tc>
      </w:tr>
      <w:tr w:rsidR="00A252D1" w:rsidRPr="000E264C" w14:paraId="1E341F75" w14:textId="77777777" w:rsidTr="00A252D1">
        <w:tc>
          <w:tcPr>
            <w:tcW w:w="4675" w:type="dxa"/>
          </w:tcPr>
          <w:p w14:paraId="0AF97A3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FD1A97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  <w:p w14:paraId="495F9AF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apmokymo duomenų pridėjimo mygtuką.</w:t>
            </w:r>
          </w:p>
          <w:p w14:paraId="73C7DF6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Suveda duomenis ir sukelia failus į užkrautą langą.</w:t>
            </w:r>
          </w:p>
          <w:p w14:paraId="55D32433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pridėjimo mygtuką.</w:t>
            </w:r>
          </w:p>
          <w:p w14:paraId="20209D0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peradresuojamas į apmokymo duomenų administravimo langą, su sėkmingo pridėjimo žinute.</w:t>
            </w:r>
          </w:p>
        </w:tc>
      </w:tr>
      <w:tr w:rsidR="00A252D1" w:rsidRPr="000E264C" w14:paraId="6DC715D6" w14:textId="77777777" w:rsidTr="00A252D1">
        <w:tc>
          <w:tcPr>
            <w:tcW w:w="4675" w:type="dxa"/>
          </w:tcPr>
          <w:p w14:paraId="50A79B2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8F8043B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099D9ABF" w14:textId="77777777" w:rsidR="00A252D1" w:rsidRPr="000E264C" w:rsidRDefault="00A252D1" w:rsidP="00A252D1">
      <w:pPr>
        <w:rPr>
          <w:lang w:val="lt-LT"/>
        </w:rPr>
      </w:pPr>
    </w:p>
    <w:p w14:paraId="7E46495B" w14:textId="23E52537" w:rsidR="00A252D1" w:rsidRPr="000E264C" w:rsidRDefault="00A252D1" w:rsidP="00A252D1">
      <w:pPr>
        <w:pStyle w:val="Caption"/>
        <w:keepNext/>
        <w:rPr>
          <w:lang w:val="lt-LT"/>
        </w:rPr>
      </w:pPr>
      <w:bookmarkStart w:id="38" w:name="_Toc9018413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duomenų redagavimas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1768C7D4" w14:textId="77777777" w:rsidTr="00A252D1">
        <w:tc>
          <w:tcPr>
            <w:tcW w:w="4675" w:type="dxa"/>
          </w:tcPr>
          <w:p w14:paraId="69791C3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63B98F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10. Apmokymo duomenų redagavimas</w:t>
            </w:r>
          </w:p>
        </w:tc>
      </w:tr>
      <w:tr w:rsidR="00A252D1" w:rsidRPr="000E264C" w14:paraId="619309D5" w14:textId="77777777" w:rsidTr="00A252D1">
        <w:tc>
          <w:tcPr>
            <w:tcW w:w="4675" w:type="dxa"/>
          </w:tcPr>
          <w:p w14:paraId="29C6C00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48C2506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redaguoti apmokymo duomenis.</w:t>
            </w:r>
          </w:p>
        </w:tc>
      </w:tr>
      <w:tr w:rsidR="00A252D1" w:rsidRPr="000E264C" w14:paraId="5D3372F5" w14:textId="77777777" w:rsidTr="00A252D1">
        <w:tc>
          <w:tcPr>
            <w:tcW w:w="4675" w:type="dxa"/>
          </w:tcPr>
          <w:p w14:paraId="60ED13B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21AE79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448D3443" w14:textId="77777777" w:rsidTr="00A252D1">
        <w:tc>
          <w:tcPr>
            <w:tcW w:w="4675" w:type="dxa"/>
          </w:tcPr>
          <w:p w14:paraId="19CDF87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DC11D4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8 PA</w:t>
            </w:r>
          </w:p>
        </w:tc>
      </w:tr>
      <w:tr w:rsidR="00A252D1" w:rsidRPr="000E264C" w14:paraId="422DB866" w14:textId="77777777" w:rsidTr="00A252D1">
        <w:tc>
          <w:tcPr>
            <w:tcW w:w="4675" w:type="dxa"/>
          </w:tcPr>
          <w:p w14:paraId="781AD7C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38D4437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501C0C9C" w14:textId="77777777" w:rsidTr="00A252D1">
        <w:tc>
          <w:tcPr>
            <w:tcW w:w="4675" w:type="dxa"/>
          </w:tcPr>
          <w:p w14:paraId="6F07FE6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0B80EC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</w:tc>
      </w:tr>
      <w:tr w:rsidR="00A252D1" w:rsidRPr="000E264C" w14:paraId="7EB7FFCF" w14:textId="77777777" w:rsidTr="00A252D1">
        <w:tc>
          <w:tcPr>
            <w:tcW w:w="4675" w:type="dxa"/>
          </w:tcPr>
          <w:p w14:paraId="5F1CA37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68B83AE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redagavimo mygtuką.</w:t>
            </w:r>
          </w:p>
        </w:tc>
      </w:tr>
      <w:tr w:rsidR="00A252D1" w:rsidRPr="000E264C" w14:paraId="6683970A" w14:textId="77777777" w:rsidTr="00A252D1">
        <w:tc>
          <w:tcPr>
            <w:tcW w:w="4675" w:type="dxa"/>
          </w:tcPr>
          <w:p w14:paraId="73DDB73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1BCB6F9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administravimo langą su sėkmingo redagavimo žinute.</w:t>
            </w:r>
          </w:p>
        </w:tc>
      </w:tr>
      <w:tr w:rsidR="00A252D1" w:rsidRPr="000E264C" w14:paraId="757EABB8" w14:textId="77777777" w:rsidTr="00A252D1">
        <w:tc>
          <w:tcPr>
            <w:tcW w:w="4675" w:type="dxa"/>
          </w:tcPr>
          <w:p w14:paraId="61464F8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16588F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  <w:p w14:paraId="0F43676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– norimus redaguoti apmokymo duomenis.</w:t>
            </w:r>
          </w:p>
          <w:p w14:paraId="27E2E32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apmokymo duomenų redagavimo mygtuką prie pasirinkto objekto.</w:t>
            </w:r>
          </w:p>
          <w:p w14:paraId="463188B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Suveda duomenis ir sukelia failus į užkrautą langą.</w:t>
            </w:r>
          </w:p>
          <w:p w14:paraId="7555BE3F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redagavimo mygtuką.</w:t>
            </w:r>
          </w:p>
          <w:p w14:paraId="75706FD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peradresuojamas į apmokymo duomenų administravimo langą, su sėkmingo redagavimo žinute.</w:t>
            </w:r>
          </w:p>
        </w:tc>
      </w:tr>
      <w:tr w:rsidR="00A252D1" w:rsidRPr="000E264C" w14:paraId="496018D9" w14:textId="77777777" w:rsidTr="00A252D1">
        <w:tc>
          <w:tcPr>
            <w:tcW w:w="4675" w:type="dxa"/>
          </w:tcPr>
          <w:p w14:paraId="178EA9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5703D71B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06A62835" w14:textId="77777777" w:rsidR="00A252D1" w:rsidRPr="000E264C" w:rsidRDefault="00A252D1" w:rsidP="00A252D1">
      <w:pPr>
        <w:rPr>
          <w:lang w:val="lt-LT"/>
        </w:rPr>
      </w:pPr>
    </w:p>
    <w:p w14:paraId="2F6137E5" w14:textId="6B8F3619" w:rsidR="00A252D1" w:rsidRPr="000E264C" w:rsidRDefault="00A252D1" w:rsidP="00A252D1">
      <w:pPr>
        <w:pStyle w:val="Caption"/>
        <w:keepNext/>
        <w:rPr>
          <w:lang w:val="lt-LT"/>
        </w:rPr>
      </w:pPr>
      <w:bookmarkStart w:id="39" w:name="_Toc9018414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duomenų šalinimas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3B90E177" w14:textId="77777777" w:rsidTr="00A252D1">
        <w:tc>
          <w:tcPr>
            <w:tcW w:w="4675" w:type="dxa"/>
          </w:tcPr>
          <w:p w14:paraId="3FAA205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CA75C6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11. Apmokymo duomenų šalinimas</w:t>
            </w:r>
          </w:p>
        </w:tc>
      </w:tr>
      <w:tr w:rsidR="00A252D1" w:rsidRPr="000E264C" w14:paraId="1329976A" w14:textId="77777777" w:rsidTr="00A252D1">
        <w:tc>
          <w:tcPr>
            <w:tcW w:w="4675" w:type="dxa"/>
          </w:tcPr>
          <w:p w14:paraId="40266A6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Tikslas:</w:t>
            </w:r>
          </w:p>
        </w:tc>
        <w:tc>
          <w:tcPr>
            <w:tcW w:w="4675" w:type="dxa"/>
          </w:tcPr>
          <w:p w14:paraId="1CCD830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šalinti apmokymo duomenis.</w:t>
            </w:r>
          </w:p>
        </w:tc>
      </w:tr>
      <w:tr w:rsidR="00A252D1" w:rsidRPr="000E264C" w14:paraId="45BD79BA" w14:textId="77777777" w:rsidTr="00A252D1">
        <w:tc>
          <w:tcPr>
            <w:tcW w:w="4675" w:type="dxa"/>
          </w:tcPr>
          <w:p w14:paraId="3DA2837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1E9B454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59AA2C31" w14:textId="77777777" w:rsidTr="00A252D1">
        <w:tc>
          <w:tcPr>
            <w:tcW w:w="4675" w:type="dxa"/>
          </w:tcPr>
          <w:p w14:paraId="10F3B29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7017BC9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8 PA</w:t>
            </w:r>
          </w:p>
        </w:tc>
      </w:tr>
      <w:tr w:rsidR="00A252D1" w:rsidRPr="000E264C" w14:paraId="7C0C94DC" w14:textId="77777777" w:rsidTr="00A252D1">
        <w:tc>
          <w:tcPr>
            <w:tcW w:w="4675" w:type="dxa"/>
          </w:tcPr>
          <w:p w14:paraId="706E371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4F43EDF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28B353CA" w14:textId="77777777" w:rsidTr="00A252D1">
        <w:tc>
          <w:tcPr>
            <w:tcW w:w="4675" w:type="dxa"/>
          </w:tcPr>
          <w:p w14:paraId="09B7B9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684E8E3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</w:tc>
      </w:tr>
      <w:tr w:rsidR="00A252D1" w:rsidRPr="000E264C" w14:paraId="5ED6A1D5" w14:textId="77777777" w:rsidTr="00A252D1">
        <w:tc>
          <w:tcPr>
            <w:tcW w:w="4675" w:type="dxa"/>
          </w:tcPr>
          <w:p w14:paraId="02A2248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215F449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trynimo mygtuką.</w:t>
            </w:r>
          </w:p>
        </w:tc>
      </w:tr>
      <w:tr w:rsidR="00A252D1" w:rsidRPr="000E264C" w14:paraId="27963450" w14:textId="77777777" w:rsidTr="00A252D1">
        <w:tc>
          <w:tcPr>
            <w:tcW w:w="4675" w:type="dxa"/>
          </w:tcPr>
          <w:p w14:paraId="6B0B3E7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2968767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administravimo langą su sėkmingo ištrynimo žinute.</w:t>
            </w:r>
          </w:p>
        </w:tc>
      </w:tr>
      <w:tr w:rsidR="00A252D1" w:rsidRPr="000E264C" w14:paraId="4B51C7C0" w14:textId="77777777" w:rsidTr="00A252D1">
        <w:tc>
          <w:tcPr>
            <w:tcW w:w="4675" w:type="dxa"/>
          </w:tcPr>
          <w:p w14:paraId="48619C8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3BFD5F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  <w:p w14:paraId="5180518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– norimus trinti apmokymo duomenis.</w:t>
            </w:r>
          </w:p>
          <w:p w14:paraId="42C477FE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apmokymo duomenų trynimo mygtuką, prie pasirinkto objekto.</w:t>
            </w:r>
          </w:p>
          <w:p w14:paraId="063C1DD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peradresuojamas į apmokymo duomenų administravimo langą, su sėkmingo trynimo žinute.</w:t>
            </w:r>
          </w:p>
        </w:tc>
      </w:tr>
      <w:tr w:rsidR="00A252D1" w:rsidRPr="000E264C" w14:paraId="518BAB95" w14:textId="77777777" w:rsidTr="00A252D1">
        <w:tc>
          <w:tcPr>
            <w:tcW w:w="4675" w:type="dxa"/>
          </w:tcPr>
          <w:p w14:paraId="1B68FA4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25553980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764242ED" w14:textId="77777777" w:rsidR="00A252D1" w:rsidRPr="000E264C" w:rsidRDefault="00A252D1" w:rsidP="00A252D1">
      <w:pPr>
        <w:rPr>
          <w:lang w:val="lt-LT"/>
        </w:rPr>
      </w:pPr>
    </w:p>
    <w:p w14:paraId="670E6918" w14:textId="1EC08ADE" w:rsidR="00A252D1" w:rsidRPr="000E264C" w:rsidRDefault="00A252D1" w:rsidP="00A252D1">
      <w:pPr>
        <w:pStyle w:val="Caption"/>
        <w:keepNext/>
        <w:rPr>
          <w:lang w:val="lt-LT"/>
        </w:rPr>
      </w:pPr>
      <w:bookmarkStart w:id="40" w:name="_Toc9018415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Apmokinti modeliai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3C3C31B9" w14:textId="77777777" w:rsidTr="00A252D1">
        <w:tc>
          <w:tcPr>
            <w:tcW w:w="4675" w:type="dxa"/>
          </w:tcPr>
          <w:p w14:paraId="2EE2A63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4810814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12. Apmokinti modeliai</w:t>
            </w:r>
          </w:p>
        </w:tc>
      </w:tr>
      <w:tr w:rsidR="00A252D1" w:rsidRPr="000E264C" w14:paraId="6CEC8220" w14:textId="77777777" w:rsidTr="00A252D1">
        <w:tc>
          <w:tcPr>
            <w:tcW w:w="4675" w:type="dxa"/>
          </w:tcPr>
          <w:p w14:paraId="6C4C512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46D177C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administruoti apmokintus modelius.</w:t>
            </w:r>
          </w:p>
        </w:tc>
      </w:tr>
      <w:tr w:rsidR="00A252D1" w:rsidRPr="000E264C" w14:paraId="4695BDAD" w14:textId="77777777" w:rsidTr="00A252D1">
        <w:tc>
          <w:tcPr>
            <w:tcW w:w="4675" w:type="dxa"/>
          </w:tcPr>
          <w:p w14:paraId="484903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34128C1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6B691918" w14:textId="77777777" w:rsidTr="00A252D1">
        <w:tc>
          <w:tcPr>
            <w:tcW w:w="4675" w:type="dxa"/>
          </w:tcPr>
          <w:p w14:paraId="799A75D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35A73A0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Išplečiamas 13 ir 14 PA</w:t>
            </w:r>
          </w:p>
        </w:tc>
      </w:tr>
      <w:tr w:rsidR="00A252D1" w:rsidRPr="000E264C" w14:paraId="25C1C903" w14:textId="77777777" w:rsidTr="00A252D1">
        <w:tc>
          <w:tcPr>
            <w:tcW w:w="4675" w:type="dxa"/>
          </w:tcPr>
          <w:p w14:paraId="39F49AA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77DE49C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1227A00E" w14:textId="77777777" w:rsidTr="00A252D1">
        <w:tc>
          <w:tcPr>
            <w:tcW w:w="4675" w:type="dxa"/>
          </w:tcPr>
          <w:p w14:paraId="1649510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15B66AB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</w:tc>
      </w:tr>
      <w:tr w:rsidR="00A252D1" w:rsidRPr="000E264C" w14:paraId="10607377" w14:textId="77777777" w:rsidTr="00A252D1">
        <w:tc>
          <w:tcPr>
            <w:tcW w:w="4675" w:type="dxa"/>
          </w:tcPr>
          <w:p w14:paraId="153402D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75CDB9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apmokintų modelių mygtuką.</w:t>
            </w:r>
          </w:p>
        </w:tc>
      </w:tr>
      <w:tr w:rsidR="00A252D1" w:rsidRPr="000E264C" w14:paraId="78AB5587" w14:textId="77777777" w:rsidTr="00A252D1">
        <w:tc>
          <w:tcPr>
            <w:tcW w:w="4675" w:type="dxa"/>
          </w:tcPr>
          <w:p w14:paraId="5F3A66A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5E803CD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apmokintų modelių langą.</w:t>
            </w:r>
          </w:p>
        </w:tc>
      </w:tr>
      <w:tr w:rsidR="00A252D1" w:rsidRPr="000E264C" w14:paraId="3F26E521" w14:textId="77777777" w:rsidTr="00A252D1">
        <w:tc>
          <w:tcPr>
            <w:tcW w:w="4675" w:type="dxa"/>
          </w:tcPr>
          <w:p w14:paraId="5FFD102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0A62A38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  <w:p w14:paraId="052864B0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pasirenka apmokintų modelių mygtuką.</w:t>
            </w:r>
          </w:p>
          <w:p w14:paraId="79AB63F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mato užkrautą apmokintų modelių administravimo langą.</w:t>
            </w:r>
          </w:p>
        </w:tc>
      </w:tr>
      <w:tr w:rsidR="00A252D1" w:rsidRPr="000E264C" w14:paraId="4D38AF43" w14:textId="77777777" w:rsidTr="00A252D1">
        <w:tc>
          <w:tcPr>
            <w:tcW w:w="4675" w:type="dxa"/>
          </w:tcPr>
          <w:p w14:paraId="5230FA2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3BF8A758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12A88472" w14:textId="77777777" w:rsidR="00A252D1" w:rsidRPr="000E264C" w:rsidRDefault="00A252D1" w:rsidP="00A252D1">
      <w:pPr>
        <w:rPr>
          <w:lang w:val="lt-LT"/>
        </w:rPr>
      </w:pPr>
    </w:p>
    <w:p w14:paraId="65EDBA7D" w14:textId="0E87A786" w:rsidR="00A252D1" w:rsidRPr="000E264C" w:rsidRDefault="00A252D1" w:rsidP="00A252D1">
      <w:pPr>
        <w:pStyle w:val="Caption"/>
        <w:keepNext/>
        <w:rPr>
          <w:lang w:val="lt-LT"/>
        </w:rPr>
      </w:pPr>
      <w:bookmarkStart w:id="41" w:name="_Toc9018416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13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Apmokintų modelių trynimas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05C605A5" w14:textId="77777777" w:rsidTr="00A252D1">
        <w:tc>
          <w:tcPr>
            <w:tcW w:w="4675" w:type="dxa"/>
          </w:tcPr>
          <w:p w14:paraId="6C184CA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B40F36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13. Apmokintų modelių trynimas</w:t>
            </w:r>
          </w:p>
        </w:tc>
      </w:tr>
      <w:tr w:rsidR="00A252D1" w:rsidRPr="000E264C" w14:paraId="2AF26FAA" w14:textId="77777777" w:rsidTr="00A252D1">
        <w:tc>
          <w:tcPr>
            <w:tcW w:w="4675" w:type="dxa"/>
          </w:tcPr>
          <w:p w14:paraId="18D334F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79A430D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trinti neefektyvius apmokintus modelius.</w:t>
            </w:r>
          </w:p>
        </w:tc>
      </w:tr>
      <w:tr w:rsidR="00A252D1" w:rsidRPr="000E264C" w14:paraId="5E6ECDBE" w14:textId="77777777" w:rsidTr="00A252D1">
        <w:tc>
          <w:tcPr>
            <w:tcW w:w="4675" w:type="dxa"/>
          </w:tcPr>
          <w:p w14:paraId="31B2923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2AA0306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3A6F7619" w14:textId="77777777" w:rsidTr="00A252D1">
        <w:tc>
          <w:tcPr>
            <w:tcW w:w="4675" w:type="dxa"/>
          </w:tcPr>
          <w:p w14:paraId="5BD7CD6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0F10C3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12 PA</w:t>
            </w:r>
          </w:p>
        </w:tc>
      </w:tr>
      <w:tr w:rsidR="00A252D1" w:rsidRPr="000E264C" w14:paraId="7D2B45D9" w14:textId="77777777" w:rsidTr="00A252D1">
        <w:tc>
          <w:tcPr>
            <w:tcW w:w="4675" w:type="dxa"/>
          </w:tcPr>
          <w:p w14:paraId="6112732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1BD95F5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5D5BE37E" w14:textId="77777777" w:rsidTr="00A252D1">
        <w:tc>
          <w:tcPr>
            <w:tcW w:w="4675" w:type="dxa"/>
          </w:tcPr>
          <w:p w14:paraId="00238D5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6EF2380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</w:tc>
      </w:tr>
      <w:tr w:rsidR="00A252D1" w:rsidRPr="000E264C" w14:paraId="50B46891" w14:textId="77777777" w:rsidTr="00A252D1">
        <w:tc>
          <w:tcPr>
            <w:tcW w:w="4675" w:type="dxa"/>
          </w:tcPr>
          <w:p w14:paraId="2933528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30F20B9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trynimo mygtuką.</w:t>
            </w:r>
          </w:p>
        </w:tc>
      </w:tr>
      <w:tr w:rsidR="00A252D1" w:rsidRPr="000E264C" w14:paraId="58CE727F" w14:textId="77777777" w:rsidTr="00A252D1">
        <w:tc>
          <w:tcPr>
            <w:tcW w:w="4675" w:type="dxa"/>
          </w:tcPr>
          <w:p w14:paraId="341C570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E442F1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apmokintų modelių langą su sėkmingo ištrynimo žinute.</w:t>
            </w:r>
          </w:p>
        </w:tc>
      </w:tr>
      <w:tr w:rsidR="00A252D1" w:rsidRPr="000E264C" w14:paraId="13C7C8C9" w14:textId="77777777" w:rsidTr="00A252D1">
        <w:tc>
          <w:tcPr>
            <w:tcW w:w="4675" w:type="dxa"/>
          </w:tcPr>
          <w:p w14:paraId="030B4B6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357888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  <w:p w14:paraId="301D770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norima trinti apmokintą modelį.</w:t>
            </w:r>
          </w:p>
          <w:p w14:paraId="756C9CD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lastRenderedPageBreak/>
              <w:t>Spaudžia trynimo mygtuką, prie pasirinkto objekto.</w:t>
            </w:r>
          </w:p>
          <w:p w14:paraId="62CAA925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apmokintų modelių langą su sėkmingo ištrynimo žinute.</w:t>
            </w:r>
          </w:p>
        </w:tc>
      </w:tr>
      <w:tr w:rsidR="00A252D1" w:rsidRPr="000E264C" w14:paraId="267E2B07" w14:textId="77777777" w:rsidTr="00A252D1">
        <w:tc>
          <w:tcPr>
            <w:tcW w:w="4675" w:type="dxa"/>
          </w:tcPr>
          <w:p w14:paraId="726E806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Alternatyvūs scenarijai:</w:t>
            </w:r>
          </w:p>
        </w:tc>
        <w:tc>
          <w:tcPr>
            <w:tcW w:w="4675" w:type="dxa"/>
          </w:tcPr>
          <w:p w14:paraId="14414198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14577F8" w14:textId="77777777" w:rsidR="00A252D1" w:rsidRPr="000E264C" w:rsidRDefault="00A252D1" w:rsidP="00A252D1">
      <w:pPr>
        <w:rPr>
          <w:lang w:val="lt-LT"/>
        </w:rPr>
      </w:pPr>
    </w:p>
    <w:p w14:paraId="7118496C" w14:textId="58B4E859" w:rsidR="00A252D1" w:rsidRPr="000E264C" w:rsidRDefault="00A252D1" w:rsidP="00A252D1">
      <w:pPr>
        <w:pStyle w:val="Caption"/>
        <w:keepNext/>
        <w:rPr>
          <w:lang w:val="lt-LT"/>
        </w:rPr>
      </w:pPr>
      <w:bookmarkStart w:id="42" w:name="_Toc9018417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14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Apmokinto modelio aktyvinimas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5D8FCA65" w14:textId="77777777" w:rsidTr="00A252D1">
        <w:tc>
          <w:tcPr>
            <w:tcW w:w="4675" w:type="dxa"/>
          </w:tcPr>
          <w:p w14:paraId="4BC5966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627525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14. Apmokinto modelio aktyvinimas</w:t>
            </w:r>
          </w:p>
        </w:tc>
      </w:tr>
      <w:tr w:rsidR="00A252D1" w:rsidRPr="000E264C" w14:paraId="49A5F5E1" w14:textId="77777777" w:rsidTr="00A252D1">
        <w:tc>
          <w:tcPr>
            <w:tcW w:w="4675" w:type="dxa"/>
          </w:tcPr>
          <w:p w14:paraId="7054746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7302B35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pasirinkti kuris apmokintas modelis bus naudojamas analizės metu.</w:t>
            </w:r>
          </w:p>
        </w:tc>
      </w:tr>
      <w:tr w:rsidR="00A252D1" w:rsidRPr="000E264C" w14:paraId="22D6B40A" w14:textId="77777777" w:rsidTr="00A252D1">
        <w:tc>
          <w:tcPr>
            <w:tcW w:w="4675" w:type="dxa"/>
          </w:tcPr>
          <w:p w14:paraId="7ED68F4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8438F2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2743788B" w14:textId="77777777" w:rsidTr="00A252D1">
        <w:tc>
          <w:tcPr>
            <w:tcW w:w="4675" w:type="dxa"/>
          </w:tcPr>
          <w:p w14:paraId="21C5AF5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37E3551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12 PA</w:t>
            </w:r>
          </w:p>
        </w:tc>
      </w:tr>
      <w:tr w:rsidR="00A252D1" w:rsidRPr="000E264C" w14:paraId="664FD4B4" w14:textId="77777777" w:rsidTr="00A252D1">
        <w:tc>
          <w:tcPr>
            <w:tcW w:w="4675" w:type="dxa"/>
          </w:tcPr>
          <w:p w14:paraId="627440A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20E0ACB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0CC05DBC" w14:textId="77777777" w:rsidTr="00A252D1">
        <w:tc>
          <w:tcPr>
            <w:tcW w:w="4675" w:type="dxa"/>
          </w:tcPr>
          <w:p w14:paraId="1F9FFBD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78E64D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</w:tc>
      </w:tr>
      <w:tr w:rsidR="00A252D1" w:rsidRPr="000E264C" w14:paraId="16D557E1" w14:textId="77777777" w:rsidTr="00A252D1">
        <w:tc>
          <w:tcPr>
            <w:tcW w:w="4675" w:type="dxa"/>
          </w:tcPr>
          <w:p w14:paraId="4AD8BAE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7787264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aktyvinimo mygtuką.</w:t>
            </w:r>
          </w:p>
        </w:tc>
      </w:tr>
      <w:tr w:rsidR="00A252D1" w:rsidRPr="000E264C" w14:paraId="1F674590" w14:textId="77777777" w:rsidTr="00A252D1">
        <w:tc>
          <w:tcPr>
            <w:tcW w:w="4675" w:type="dxa"/>
          </w:tcPr>
          <w:p w14:paraId="1199089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6EC398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apmokintų modelių langą su sėkmingo aktyvavimo žinute.</w:t>
            </w:r>
          </w:p>
        </w:tc>
      </w:tr>
      <w:tr w:rsidR="00A252D1" w:rsidRPr="000E264C" w14:paraId="56CEA253" w14:textId="77777777" w:rsidTr="00A252D1">
        <w:tc>
          <w:tcPr>
            <w:tcW w:w="4675" w:type="dxa"/>
          </w:tcPr>
          <w:p w14:paraId="57E4592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E3D6E6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  <w:p w14:paraId="45C176EE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norima aktyvinti apmokintą modelį.</w:t>
            </w:r>
          </w:p>
          <w:p w14:paraId="29FC58B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Spaudžia aktyvinimo mygtuką, prie pasirinkto objekto.</w:t>
            </w:r>
          </w:p>
          <w:p w14:paraId="50E40633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apmokintų modelių langą su sėkmingo aktyvinimo žinute.</w:t>
            </w:r>
          </w:p>
        </w:tc>
      </w:tr>
      <w:tr w:rsidR="00A252D1" w:rsidRPr="000E264C" w14:paraId="3E680E44" w14:textId="77777777" w:rsidTr="00A252D1">
        <w:tc>
          <w:tcPr>
            <w:tcW w:w="4675" w:type="dxa"/>
          </w:tcPr>
          <w:p w14:paraId="5036352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AA1DB54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38F81DFF" w14:textId="77777777" w:rsidR="00A252D1" w:rsidRPr="000E264C" w:rsidRDefault="00A252D1" w:rsidP="00A252D1">
      <w:pPr>
        <w:rPr>
          <w:lang w:val="lt-LT"/>
        </w:rPr>
      </w:pPr>
    </w:p>
    <w:p w14:paraId="21A38A91" w14:textId="665CB977" w:rsidR="00A252D1" w:rsidRPr="000E264C" w:rsidRDefault="00A252D1" w:rsidP="00A252D1">
      <w:pPr>
        <w:pStyle w:val="Caption"/>
        <w:keepNext/>
        <w:rPr>
          <w:lang w:val="lt-LT"/>
        </w:rPr>
      </w:pPr>
      <w:bookmarkStart w:id="43" w:name="_Toc9018418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15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pradėjimas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758232A1" w14:textId="77777777" w:rsidTr="00A252D1">
        <w:tc>
          <w:tcPr>
            <w:tcW w:w="4675" w:type="dxa"/>
          </w:tcPr>
          <w:p w14:paraId="1A07A8B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32E0CF6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15. Apmokymo pradėjimas</w:t>
            </w:r>
          </w:p>
        </w:tc>
      </w:tr>
      <w:tr w:rsidR="00A252D1" w:rsidRPr="000E264C" w14:paraId="28C0C66D" w14:textId="77777777" w:rsidTr="00A252D1">
        <w:tc>
          <w:tcPr>
            <w:tcW w:w="4675" w:type="dxa"/>
          </w:tcPr>
          <w:p w14:paraId="1EDD46D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29F4A09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paleisti apmokymus.</w:t>
            </w:r>
          </w:p>
        </w:tc>
      </w:tr>
      <w:tr w:rsidR="00A252D1" w:rsidRPr="000E264C" w14:paraId="3C02C2A4" w14:textId="77777777" w:rsidTr="00A252D1">
        <w:tc>
          <w:tcPr>
            <w:tcW w:w="4675" w:type="dxa"/>
          </w:tcPr>
          <w:p w14:paraId="0688FEB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50A0986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1A434E0E" w14:textId="77777777" w:rsidTr="00A252D1">
        <w:tc>
          <w:tcPr>
            <w:tcW w:w="4675" w:type="dxa"/>
          </w:tcPr>
          <w:p w14:paraId="50F1DBA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698479D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7 PA</w:t>
            </w:r>
          </w:p>
        </w:tc>
      </w:tr>
      <w:tr w:rsidR="00A252D1" w:rsidRPr="000E264C" w14:paraId="0244BEC2" w14:textId="77777777" w:rsidTr="00A252D1">
        <w:tc>
          <w:tcPr>
            <w:tcW w:w="4675" w:type="dxa"/>
          </w:tcPr>
          <w:p w14:paraId="231628D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242A351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9A9BF75" w14:textId="77777777" w:rsidTr="00A252D1">
        <w:tc>
          <w:tcPr>
            <w:tcW w:w="4675" w:type="dxa"/>
          </w:tcPr>
          <w:p w14:paraId="2256B97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7415214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</w:tc>
      </w:tr>
      <w:tr w:rsidR="00A252D1" w:rsidRPr="000E264C" w14:paraId="01760026" w14:textId="77777777" w:rsidTr="00A252D1">
        <w:tc>
          <w:tcPr>
            <w:tcW w:w="4675" w:type="dxa"/>
          </w:tcPr>
          <w:p w14:paraId="3022EDA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47040D1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pradėjimo mygtuką.</w:t>
            </w:r>
          </w:p>
        </w:tc>
      </w:tr>
      <w:tr w:rsidR="00A252D1" w:rsidRPr="000E264C" w14:paraId="1731EEA5" w14:textId="77777777" w:rsidTr="00A252D1">
        <w:tc>
          <w:tcPr>
            <w:tcW w:w="4675" w:type="dxa"/>
          </w:tcPr>
          <w:p w14:paraId="26F0636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6F22700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langą su sėkmingai pradėto apmokymo žinute.</w:t>
            </w:r>
          </w:p>
        </w:tc>
      </w:tr>
      <w:tr w:rsidR="00A252D1" w:rsidRPr="000E264C" w14:paraId="5B902EFD" w14:textId="77777777" w:rsidTr="00A252D1">
        <w:tc>
          <w:tcPr>
            <w:tcW w:w="4675" w:type="dxa"/>
          </w:tcPr>
          <w:p w14:paraId="719CDD1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29DBDC6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  <w:p w14:paraId="72A35C3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pradėjimo mygtuką.</w:t>
            </w:r>
          </w:p>
          <w:p w14:paraId="0015B36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apmokymų langą su sėkmingai pradėto apmokymo žinute.</w:t>
            </w:r>
          </w:p>
        </w:tc>
      </w:tr>
      <w:tr w:rsidR="00A252D1" w:rsidRPr="000E264C" w14:paraId="66C86B52" w14:textId="77777777" w:rsidTr="00A252D1">
        <w:tc>
          <w:tcPr>
            <w:tcW w:w="4675" w:type="dxa"/>
          </w:tcPr>
          <w:p w14:paraId="45677F1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2E82B0E1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31CA22D9" w14:textId="77777777" w:rsidR="00A252D1" w:rsidRPr="000E264C" w:rsidRDefault="00A252D1" w:rsidP="00A252D1">
      <w:pPr>
        <w:rPr>
          <w:lang w:val="lt-LT"/>
        </w:rPr>
      </w:pPr>
    </w:p>
    <w:p w14:paraId="32A7B48D" w14:textId="18A89106" w:rsidR="00A252D1" w:rsidRPr="000E264C" w:rsidRDefault="00A252D1" w:rsidP="00A252D1">
      <w:pPr>
        <w:pStyle w:val="Caption"/>
        <w:keepNext/>
        <w:rPr>
          <w:lang w:val="lt-LT"/>
        </w:rPr>
      </w:pPr>
      <w:bookmarkStart w:id="44" w:name="_Toc9018419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16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Suplanuotų analizių paleidimas panaudojimo </w:t>
      </w:r>
      <w:proofErr w:type="spellStart"/>
      <w:r w:rsidRPr="000E264C">
        <w:rPr>
          <w:lang w:val="lt-LT"/>
        </w:rPr>
        <w:t>atvėjo</w:t>
      </w:r>
      <w:proofErr w:type="spellEnd"/>
      <w:r w:rsidRPr="000E264C">
        <w:rPr>
          <w:lang w:val="lt-LT"/>
        </w:rPr>
        <w:t xml:space="preserve"> aprašas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6C18FBCE" w14:textId="77777777" w:rsidTr="00A252D1">
        <w:tc>
          <w:tcPr>
            <w:tcW w:w="4675" w:type="dxa"/>
          </w:tcPr>
          <w:p w14:paraId="66C6574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20EC7E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16. Suplanuotų analizių paleidimas</w:t>
            </w:r>
          </w:p>
        </w:tc>
      </w:tr>
      <w:tr w:rsidR="00A252D1" w:rsidRPr="000E264C" w14:paraId="7426888B" w14:textId="77777777" w:rsidTr="00A252D1">
        <w:tc>
          <w:tcPr>
            <w:tcW w:w="4675" w:type="dxa"/>
          </w:tcPr>
          <w:p w14:paraId="158101D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12FDC6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rankiniu būdu paleisti suplanuotas analizes</w:t>
            </w:r>
          </w:p>
        </w:tc>
      </w:tr>
      <w:tr w:rsidR="00A252D1" w:rsidRPr="000E264C" w14:paraId="07D79263" w14:textId="77777777" w:rsidTr="00A252D1">
        <w:tc>
          <w:tcPr>
            <w:tcW w:w="4675" w:type="dxa"/>
          </w:tcPr>
          <w:p w14:paraId="055140C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192DA9C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73018F2F" w14:textId="77777777" w:rsidTr="00A252D1">
        <w:tc>
          <w:tcPr>
            <w:tcW w:w="4675" w:type="dxa"/>
          </w:tcPr>
          <w:p w14:paraId="741797E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482C9FF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7 PA</w:t>
            </w:r>
          </w:p>
        </w:tc>
      </w:tr>
      <w:tr w:rsidR="00A252D1" w:rsidRPr="000E264C" w14:paraId="0DDA7F28" w14:textId="77777777" w:rsidTr="00A252D1">
        <w:tc>
          <w:tcPr>
            <w:tcW w:w="4675" w:type="dxa"/>
          </w:tcPr>
          <w:p w14:paraId="1DDEF0B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Nefunkciniai reikalavimai:</w:t>
            </w:r>
          </w:p>
        </w:tc>
        <w:tc>
          <w:tcPr>
            <w:tcW w:w="4675" w:type="dxa"/>
          </w:tcPr>
          <w:p w14:paraId="0CC5730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7FBFE167" w14:textId="77777777" w:rsidTr="00A252D1">
        <w:tc>
          <w:tcPr>
            <w:tcW w:w="4675" w:type="dxa"/>
          </w:tcPr>
          <w:p w14:paraId="124CCA1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6F0D24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</w:tc>
      </w:tr>
      <w:tr w:rsidR="00A252D1" w:rsidRPr="000E264C" w14:paraId="39FA3755" w14:textId="77777777" w:rsidTr="00A252D1">
        <w:tc>
          <w:tcPr>
            <w:tcW w:w="4675" w:type="dxa"/>
          </w:tcPr>
          <w:p w14:paraId="7F37370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4472F9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analizių paleidimo mygtuką.</w:t>
            </w:r>
          </w:p>
        </w:tc>
      </w:tr>
      <w:tr w:rsidR="00A252D1" w:rsidRPr="000E264C" w14:paraId="3B5B5B24" w14:textId="77777777" w:rsidTr="00A252D1">
        <w:tc>
          <w:tcPr>
            <w:tcW w:w="4675" w:type="dxa"/>
          </w:tcPr>
          <w:p w14:paraId="4F29928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08E7B01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su žinute jog buvo sėkmingai paleistos analizės langą.</w:t>
            </w:r>
          </w:p>
        </w:tc>
      </w:tr>
      <w:tr w:rsidR="00A252D1" w:rsidRPr="000E264C" w14:paraId="39FD57A8" w14:textId="77777777" w:rsidTr="00A252D1">
        <w:tc>
          <w:tcPr>
            <w:tcW w:w="4675" w:type="dxa"/>
          </w:tcPr>
          <w:p w14:paraId="3AC4466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6CE8EF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  <w:p w14:paraId="0D4FDC53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spaudžia analizių pradėjimo mygtuką.</w:t>
            </w:r>
          </w:p>
          <w:p w14:paraId="4BC404E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apmokymų langą su sėkmingai pradėtų analizių žinute.</w:t>
            </w:r>
          </w:p>
        </w:tc>
      </w:tr>
      <w:tr w:rsidR="00A252D1" w:rsidRPr="000E264C" w14:paraId="06768A60" w14:textId="77777777" w:rsidTr="00A252D1">
        <w:tc>
          <w:tcPr>
            <w:tcW w:w="4675" w:type="dxa"/>
          </w:tcPr>
          <w:p w14:paraId="471888E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134984C1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83C7F4A" w14:textId="77777777" w:rsidR="00D81760" w:rsidRPr="000E264C" w:rsidRDefault="00D81760" w:rsidP="00A958E0">
      <w:pPr>
        <w:rPr>
          <w:lang w:val="lt-LT"/>
        </w:rPr>
      </w:pPr>
    </w:p>
    <w:p w14:paraId="7513343D" w14:textId="5103AE9F" w:rsidR="00860CC9" w:rsidRPr="000E264C" w:rsidRDefault="00C7032F">
      <w:pPr>
        <w:pStyle w:val="Heading1"/>
        <w:rPr>
          <w:lang w:val="lt-LT"/>
        </w:rPr>
      </w:pPr>
      <w:bookmarkStart w:id="45" w:name="_Toc9018349"/>
      <w:r w:rsidRPr="000E264C">
        <w:rPr>
          <w:lang w:val="lt-LT"/>
        </w:rPr>
        <w:t>Sistemos statinis</w:t>
      </w:r>
      <w:r w:rsidR="00610FA3" w:rsidRPr="000E264C">
        <w:rPr>
          <w:lang w:val="lt-LT"/>
        </w:rPr>
        <w:t xml:space="preserve"> vaizdas</w:t>
      </w:r>
      <w:bookmarkEnd w:id="19"/>
      <w:bookmarkEnd w:id="45"/>
    </w:p>
    <w:p w14:paraId="22DECD6A" w14:textId="31D8762A" w:rsidR="00A252D1" w:rsidRPr="000E264C" w:rsidRDefault="00DF55A3" w:rsidP="00A252D1">
      <w:pPr>
        <w:pStyle w:val="Heading2"/>
        <w:rPr>
          <w:lang w:val="lt-LT"/>
        </w:rPr>
      </w:pPr>
      <w:bookmarkStart w:id="46" w:name="_Toc86568898"/>
      <w:bookmarkStart w:id="47" w:name="_Toc9018350"/>
      <w:r w:rsidRPr="000E264C">
        <w:rPr>
          <w:lang w:val="lt-LT"/>
        </w:rPr>
        <w:t>Apžvalga</w:t>
      </w:r>
      <w:bookmarkStart w:id="48" w:name="_Toc86568899"/>
      <w:bookmarkEnd w:id="46"/>
      <w:bookmarkEnd w:id="47"/>
    </w:p>
    <w:p w14:paraId="54A16DE8" w14:textId="77777777" w:rsidR="00A252D1" w:rsidRPr="000E264C" w:rsidRDefault="00A252D1" w:rsidP="00A252D1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7539C108" wp14:editId="43AF4804">
            <wp:extent cx="2753109" cy="52013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D67" w14:textId="5290AC74" w:rsidR="00A252D1" w:rsidRPr="000E264C" w:rsidRDefault="00A252D1" w:rsidP="00A252D1">
      <w:pPr>
        <w:pStyle w:val="Caption"/>
        <w:rPr>
          <w:lang w:val="lt-LT"/>
        </w:rPr>
      </w:pPr>
      <w:bookmarkStart w:id="49" w:name="_Toc901836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Paketų diagrama</w:t>
      </w:r>
      <w:bookmarkEnd w:id="49"/>
    </w:p>
    <w:p w14:paraId="5A9BB988" w14:textId="77777777" w:rsidR="00A252D1" w:rsidRPr="000E264C" w:rsidRDefault="00A252D1" w:rsidP="00A252D1">
      <w:pPr>
        <w:rPr>
          <w:lang w:val="lt-LT"/>
        </w:rPr>
      </w:pPr>
      <w:r w:rsidRPr="000E264C">
        <w:rPr>
          <w:lang w:val="lt-LT"/>
        </w:rPr>
        <w:t>Sistema sudaro dvi pagrindinės dalys:</w:t>
      </w:r>
    </w:p>
    <w:p w14:paraId="2366B919" w14:textId="30C204A6" w:rsidR="00A252D1" w:rsidRPr="000E264C" w:rsidRDefault="00A252D1" w:rsidP="00A252D1">
      <w:pPr>
        <w:pStyle w:val="ListParagraph"/>
        <w:numPr>
          <w:ilvl w:val="0"/>
          <w:numId w:val="28"/>
        </w:numPr>
        <w:rPr>
          <w:lang w:val="lt-LT"/>
        </w:rPr>
      </w:pPr>
      <w:proofErr w:type="spellStart"/>
      <w:r w:rsidRPr="000E264C">
        <w:rPr>
          <w:lang w:val="lt-LT"/>
        </w:rPr>
        <w:lastRenderedPageBreak/>
        <w:t>Symfony</w:t>
      </w:r>
      <w:proofErr w:type="spellEnd"/>
      <w:r w:rsidRPr="000E264C">
        <w:rPr>
          <w:lang w:val="lt-LT"/>
        </w:rPr>
        <w:t xml:space="preserve"> informacinės sistemos saitas – skirtas valdyti operacijas su neuroniniu tinklu.</w:t>
      </w:r>
    </w:p>
    <w:p w14:paraId="1E3934D1" w14:textId="4B865E3B" w:rsidR="00A252D1" w:rsidRPr="000E264C" w:rsidRDefault="00A252D1" w:rsidP="00A252D1">
      <w:pPr>
        <w:pStyle w:val="ListParagraph"/>
        <w:numPr>
          <w:ilvl w:val="0"/>
          <w:numId w:val="28"/>
        </w:numPr>
        <w:rPr>
          <w:lang w:val="lt-LT"/>
        </w:rPr>
      </w:pP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modulis – skirtas atlikti operacijas su neuroniniu tinklu.</w:t>
      </w:r>
    </w:p>
    <w:p w14:paraId="7480F918" w14:textId="65CF585F" w:rsidR="00860CC9" w:rsidRPr="000E264C" w:rsidRDefault="00DF55A3">
      <w:pPr>
        <w:pStyle w:val="Heading2"/>
        <w:rPr>
          <w:lang w:val="lt-LT"/>
        </w:rPr>
      </w:pPr>
      <w:bookmarkStart w:id="50" w:name="_Toc9018351"/>
      <w:r w:rsidRPr="000E264C">
        <w:rPr>
          <w:lang w:val="lt-LT"/>
        </w:rPr>
        <w:t>Paketų detalizavimas</w:t>
      </w:r>
      <w:bookmarkEnd w:id="48"/>
      <w:bookmarkEnd w:id="50"/>
    </w:p>
    <w:p w14:paraId="148093B3" w14:textId="1CBA88E4" w:rsidR="000A3DFA" w:rsidRPr="000E264C" w:rsidRDefault="000A3DFA" w:rsidP="000A3DFA">
      <w:pPr>
        <w:pStyle w:val="Heading3"/>
        <w:rPr>
          <w:lang w:val="lt-LT"/>
        </w:rPr>
      </w:pPr>
      <w:bookmarkStart w:id="51" w:name="_Toc9018352"/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klasės</w:t>
      </w:r>
      <w:bookmarkEnd w:id="51"/>
    </w:p>
    <w:p w14:paraId="66F055DC" w14:textId="77777777" w:rsidR="000A3DFA" w:rsidRPr="000E264C" w:rsidRDefault="000A3DFA" w:rsidP="000A3DF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CDDD6A3" wp14:editId="26794E9C">
            <wp:extent cx="5943600" cy="4466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CC6C" w14:textId="65B38D7E" w:rsidR="000A3DFA" w:rsidRPr="000E264C" w:rsidRDefault="000A3DFA" w:rsidP="000A3DFA">
      <w:pPr>
        <w:pStyle w:val="Caption"/>
        <w:rPr>
          <w:lang w:val="lt-LT"/>
        </w:rPr>
      </w:pPr>
      <w:bookmarkStart w:id="52" w:name="_Toc901836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klasių diagrama</w:t>
      </w:r>
      <w:bookmarkEnd w:id="52"/>
    </w:p>
    <w:p w14:paraId="79C21A22" w14:textId="059B3A4B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>Paketas išskaidytas į įvairias klases:</w:t>
      </w:r>
    </w:p>
    <w:p w14:paraId="7565B2A2" w14:textId="77777777" w:rsidR="000A3DFA" w:rsidRPr="000E264C" w:rsidRDefault="000A3DFA" w:rsidP="000A3DFA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6769F1CB" wp14:editId="666DE4F1">
            <wp:extent cx="2600688" cy="523948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F9BB" w14:textId="7D79C15F" w:rsidR="000A3DFA" w:rsidRPr="000E264C" w:rsidRDefault="000A3DFA" w:rsidP="000A3DFA">
      <w:pPr>
        <w:pStyle w:val="Caption"/>
        <w:rPr>
          <w:lang w:val="lt-LT"/>
        </w:rPr>
      </w:pPr>
      <w:bookmarkStart w:id="53" w:name="_Toc901836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4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paketo, </w:t>
      </w:r>
      <w:proofErr w:type="spellStart"/>
      <w:r w:rsidRPr="000E264C">
        <w:rPr>
          <w:lang w:val="lt-LT"/>
        </w:rPr>
        <w:t>Controller</w:t>
      </w:r>
      <w:proofErr w:type="spellEnd"/>
      <w:r w:rsidRPr="000E264C">
        <w:rPr>
          <w:lang w:val="lt-LT"/>
        </w:rPr>
        <w:t xml:space="preserve"> klasės</w:t>
      </w:r>
      <w:bookmarkEnd w:id="53"/>
    </w:p>
    <w:p w14:paraId="31024CDF" w14:textId="0A33C7DD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 xml:space="preserve">Šios klasės atsakingos už </w:t>
      </w:r>
      <w:proofErr w:type="spellStart"/>
      <w:r w:rsidRPr="000E264C">
        <w:rPr>
          <w:lang w:val="lt-LT"/>
        </w:rPr>
        <w:t>tesioginius</w:t>
      </w:r>
      <w:proofErr w:type="spellEnd"/>
      <w:r w:rsidRPr="000E264C">
        <w:rPr>
          <w:lang w:val="lt-LT"/>
        </w:rPr>
        <w:t xml:space="preserve"> veiksmus su Informacine sistema.</w:t>
      </w:r>
    </w:p>
    <w:p w14:paraId="078E315A" w14:textId="77777777" w:rsidR="000A3DFA" w:rsidRPr="000E264C" w:rsidRDefault="000A3DFA" w:rsidP="000A3DFA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32287054" wp14:editId="546A1F01">
            <wp:extent cx="5487166" cy="78687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D2C" w14:textId="10F5C291" w:rsidR="000A3DFA" w:rsidRPr="000E264C" w:rsidRDefault="000A3DFA" w:rsidP="000A3DFA">
      <w:pPr>
        <w:pStyle w:val="Caption"/>
        <w:rPr>
          <w:lang w:val="lt-LT"/>
        </w:rPr>
      </w:pPr>
      <w:bookmarkStart w:id="54" w:name="_Toc901836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5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servisų klasės</w:t>
      </w:r>
      <w:bookmarkEnd w:id="54"/>
    </w:p>
    <w:p w14:paraId="28E246C6" w14:textId="244A9D18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lastRenderedPageBreak/>
        <w:t>Šios klasės atsakingos už pagrindinę logiką.</w:t>
      </w:r>
    </w:p>
    <w:p w14:paraId="5D796C1F" w14:textId="3EF171A8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>Esminės klasės ir jų veikimas:</w:t>
      </w:r>
    </w:p>
    <w:p w14:paraId="4FA214C5" w14:textId="21741F16" w:rsidR="000A3DFA" w:rsidRPr="000E264C" w:rsidRDefault="000A3DFA" w:rsidP="000A3DFA">
      <w:pPr>
        <w:pStyle w:val="Heading4"/>
        <w:rPr>
          <w:lang w:val="lt-LT"/>
        </w:rPr>
      </w:pPr>
      <w:r w:rsidRPr="000E264C">
        <w:rPr>
          <w:lang w:val="lt-LT"/>
        </w:rPr>
        <w:t>“</w:t>
      </w:r>
      <w:proofErr w:type="spellStart"/>
      <w:r w:rsidRPr="000E264C">
        <w:rPr>
          <w:lang w:val="lt-LT"/>
        </w:rPr>
        <w:t>ScheduleManager</w:t>
      </w:r>
      <w:proofErr w:type="spellEnd"/>
      <w:r w:rsidRPr="000E264C">
        <w:rPr>
          <w:lang w:val="lt-LT"/>
        </w:rPr>
        <w:t>” klasė</w:t>
      </w:r>
    </w:p>
    <w:p w14:paraId="7ED95FE9" w14:textId="21CF4A9A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>Klasė atsakinga už analizių suplanavimą, suplanuotų analizių pradėjimą ir apmokymo paleidimą. kadangi sistemos operacijoms reikia daug išteklių, analizės operacijos yra planuojamos, o ne iš karto leidžiamos. Ši klasė naudoją „</w:t>
      </w:r>
      <w:proofErr w:type="spellStart"/>
      <w:r w:rsidRPr="000E264C">
        <w:rPr>
          <w:lang w:val="lt-LT"/>
        </w:rPr>
        <w:t>LearningDelegator</w:t>
      </w:r>
      <w:proofErr w:type="spellEnd"/>
      <w:r w:rsidRPr="000E264C">
        <w:rPr>
          <w:lang w:val="lt-LT"/>
        </w:rPr>
        <w:t>“ ir „</w:t>
      </w:r>
      <w:proofErr w:type="spellStart"/>
      <w:r w:rsidRPr="000E264C">
        <w:rPr>
          <w:lang w:val="lt-LT"/>
        </w:rPr>
        <w:t>AnalysisDelegator</w:t>
      </w:r>
      <w:proofErr w:type="spellEnd"/>
      <w:r w:rsidRPr="000E264C">
        <w:rPr>
          <w:lang w:val="lt-LT"/>
        </w:rPr>
        <w:t>“ klases, kurios atsakingos už pačių mokymosi ir analizės veiksmų paleidimą.</w:t>
      </w:r>
    </w:p>
    <w:p w14:paraId="286DABD2" w14:textId="2087361C" w:rsidR="000A3DFA" w:rsidRPr="000E264C" w:rsidRDefault="000A3DFA" w:rsidP="000A3DFA">
      <w:pPr>
        <w:pStyle w:val="Heading4"/>
        <w:rPr>
          <w:lang w:val="lt-LT"/>
        </w:rPr>
      </w:pPr>
      <w:r w:rsidRPr="000E264C">
        <w:rPr>
          <w:lang w:val="lt-LT"/>
        </w:rPr>
        <w:t>„</w:t>
      </w:r>
      <w:proofErr w:type="spellStart"/>
      <w:r w:rsidRPr="000E264C">
        <w:rPr>
          <w:lang w:val="lt-LT"/>
        </w:rPr>
        <w:t>LearningDelegator</w:t>
      </w:r>
      <w:proofErr w:type="spellEnd"/>
      <w:r w:rsidRPr="000E264C">
        <w:rPr>
          <w:lang w:val="lt-LT"/>
        </w:rPr>
        <w:t>“ klasė</w:t>
      </w:r>
    </w:p>
    <w:p w14:paraId="7E33A0F1" w14:textId="6E1DE037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 xml:space="preserve">Klasė komunikuoja su </w:t>
      </w: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paketo komandomis, kad paleisti apmokymo operacijas.</w:t>
      </w:r>
    </w:p>
    <w:p w14:paraId="0B2F8A08" w14:textId="68B97F4A" w:rsidR="000A3DFA" w:rsidRPr="000E264C" w:rsidRDefault="000A3DFA" w:rsidP="000A3DFA">
      <w:pPr>
        <w:pStyle w:val="Heading4"/>
        <w:rPr>
          <w:lang w:val="lt-LT"/>
        </w:rPr>
      </w:pPr>
      <w:r w:rsidRPr="000E264C">
        <w:rPr>
          <w:lang w:val="lt-LT"/>
        </w:rPr>
        <w:t>„</w:t>
      </w:r>
      <w:proofErr w:type="spellStart"/>
      <w:r w:rsidRPr="000E264C">
        <w:rPr>
          <w:lang w:val="lt-LT"/>
        </w:rPr>
        <w:t>AnalysisDelegator</w:t>
      </w:r>
      <w:proofErr w:type="spellEnd"/>
      <w:r w:rsidRPr="000E264C">
        <w:rPr>
          <w:lang w:val="lt-LT"/>
        </w:rPr>
        <w:t>“ klasė</w:t>
      </w:r>
    </w:p>
    <w:p w14:paraId="04AB896A" w14:textId="3E866D27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 xml:space="preserve">Klasė komunikuoja su </w:t>
      </w: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paketo komandomis, kad paleisti analizės operacijas.</w:t>
      </w:r>
    </w:p>
    <w:p w14:paraId="50CBC23E" w14:textId="77777777" w:rsidR="00245C0A" w:rsidRPr="000E264C" w:rsidRDefault="00245C0A" w:rsidP="00245C0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223B437" wp14:editId="3EC57454">
            <wp:extent cx="2343477" cy="5525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38A6" w14:textId="24ED58BC" w:rsidR="00245C0A" w:rsidRPr="000E264C" w:rsidRDefault="00245C0A" w:rsidP="00245C0A">
      <w:pPr>
        <w:pStyle w:val="Caption"/>
        <w:rPr>
          <w:lang w:val="lt-LT"/>
        </w:rPr>
      </w:pPr>
      <w:bookmarkStart w:id="55" w:name="_Toc901836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6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esybių klasės</w:t>
      </w:r>
      <w:bookmarkEnd w:id="55"/>
    </w:p>
    <w:p w14:paraId="4688DACD" w14:textId="3B1F59BD" w:rsidR="00245C0A" w:rsidRPr="000E264C" w:rsidRDefault="00245C0A" w:rsidP="00245C0A">
      <w:pPr>
        <w:rPr>
          <w:lang w:val="lt-LT"/>
        </w:rPr>
      </w:pPr>
      <w:r w:rsidRPr="000E264C">
        <w:rPr>
          <w:lang w:val="lt-LT"/>
        </w:rPr>
        <w:t>Šios klasės atsakingos už informacijos laikymą ir yra atitikmenys duomenų bazėje laikomoms lentelėms.</w:t>
      </w:r>
    </w:p>
    <w:p w14:paraId="3CC27DE7" w14:textId="7FDF747C" w:rsidR="00245C0A" w:rsidRPr="000E264C" w:rsidRDefault="00245C0A" w:rsidP="00245C0A">
      <w:pPr>
        <w:pStyle w:val="Heading3"/>
        <w:rPr>
          <w:lang w:val="lt-LT"/>
        </w:rPr>
      </w:pPr>
      <w:bookmarkStart w:id="56" w:name="_Toc9018353"/>
      <w:proofErr w:type="spellStart"/>
      <w:r w:rsidRPr="000E264C">
        <w:rPr>
          <w:lang w:val="lt-LT"/>
        </w:rPr>
        <w:lastRenderedPageBreak/>
        <w:t>Tensorflow</w:t>
      </w:r>
      <w:proofErr w:type="spellEnd"/>
      <w:r w:rsidRPr="000E264C">
        <w:rPr>
          <w:lang w:val="lt-LT"/>
        </w:rPr>
        <w:t xml:space="preserve"> paketas</w:t>
      </w:r>
      <w:bookmarkEnd w:id="56"/>
    </w:p>
    <w:p w14:paraId="6B2AE4FD" w14:textId="77777777" w:rsidR="00245C0A" w:rsidRPr="000E264C" w:rsidRDefault="00245C0A" w:rsidP="00245C0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2B2CEE94" wp14:editId="75C96ADF">
            <wp:extent cx="5020376" cy="558242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B763" w14:textId="1FAD725A" w:rsidR="00245C0A" w:rsidRPr="000E264C" w:rsidRDefault="00245C0A" w:rsidP="00245C0A">
      <w:pPr>
        <w:pStyle w:val="Caption"/>
        <w:rPr>
          <w:lang w:val="lt-LT"/>
        </w:rPr>
      </w:pPr>
      <w:bookmarkStart w:id="57" w:name="_Toc901836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7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paketo klasių diagrama</w:t>
      </w:r>
      <w:bookmarkEnd w:id="57"/>
    </w:p>
    <w:p w14:paraId="24B232D9" w14:textId="363EA86A" w:rsidR="00245C0A" w:rsidRPr="000E264C" w:rsidRDefault="00245C0A" w:rsidP="00245C0A">
      <w:pPr>
        <w:rPr>
          <w:lang w:val="lt-LT"/>
        </w:rPr>
      </w:pP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pateikia komandas veiksmams su neuroninio tinklo modeliais, čia pavaizduotos – šios, pateiktos, komandos. </w:t>
      </w:r>
    </w:p>
    <w:p w14:paraId="5AD2373E" w14:textId="2B363A02" w:rsidR="00860CC9" w:rsidRPr="000E264C" w:rsidRDefault="00C7032F">
      <w:pPr>
        <w:pStyle w:val="Heading1"/>
        <w:rPr>
          <w:lang w:val="lt-LT"/>
        </w:rPr>
      </w:pPr>
      <w:bookmarkStart w:id="58" w:name="_Toc86568900"/>
      <w:bookmarkStart w:id="59" w:name="_Toc9018354"/>
      <w:r w:rsidRPr="000E264C">
        <w:rPr>
          <w:lang w:val="lt-LT"/>
        </w:rPr>
        <w:lastRenderedPageBreak/>
        <w:t>Sistemos dinaminis</w:t>
      </w:r>
      <w:r w:rsidR="00671B1D" w:rsidRPr="000E264C">
        <w:rPr>
          <w:lang w:val="lt-LT"/>
        </w:rPr>
        <w:t xml:space="preserve"> vaizdas</w:t>
      </w:r>
      <w:bookmarkEnd w:id="58"/>
      <w:bookmarkEnd w:id="59"/>
    </w:p>
    <w:p w14:paraId="69B7DB7C" w14:textId="64227380" w:rsidR="00245C0A" w:rsidRPr="000E264C" w:rsidRDefault="00245C0A" w:rsidP="00245C0A">
      <w:pPr>
        <w:pStyle w:val="Heading2"/>
        <w:rPr>
          <w:lang w:val="lt-LT"/>
        </w:rPr>
      </w:pPr>
      <w:bookmarkStart w:id="60" w:name="_Toc9018355"/>
      <w:r w:rsidRPr="000E264C">
        <w:rPr>
          <w:lang w:val="lt-LT"/>
        </w:rPr>
        <w:t>Būsenos diagramos</w:t>
      </w:r>
      <w:bookmarkEnd w:id="60"/>
    </w:p>
    <w:p w14:paraId="61DF6EEA" w14:textId="43969E29" w:rsidR="00245C0A" w:rsidRPr="000E264C" w:rsidRDefault="00245C0A" w:rsidP="00245C0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43E743F" wp14:editId="6AFE5732">
            <wp:extent cx="2695951" cy="382958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E21" w14:textId="73C9E5C2" w:rsidR="00245C0A" w:rsidRPr="000E264C" w:rsidRDefault="00245C0A" w:rsidP="00245C0A">
      <w:pPr>
        <w:pStyle w:val="Caption"/>
        <w:rPr>
          <w:lang w:val="lt-LT"/>
        </w:rPr>
      </w:pPr>
      <w:bookmarkStart w:id="61" w:name="_Toc901836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Analysis</w:t>
      </w:r>
      <w:proofErr w:type="spellEnd"/>
      <w:r w:rsidRPr="000E264C">
        <w:rPr>
          <w:lang w:val="lt-LT"/>
        </w:rPr>
        <w:t xml:space="preserve"> planavimo būsenos diagrama</w:t>
      </w:r>
      <w:bookmarkEnd w:id="61"/>
    </w:p>
    <w:p w14:paraId="05A59F17" w14:textId="3896366A" w:rsidR="00245C0A" w:rsidRPr="000E264C" w:rsidRDefault="002E3FE3" w:rsidP="00245C0A">
      <w:pPr>
        <w:rPr>
          <w:lang w:val="lt-LT"/>
        </w:rPr>
      </w:pPr>
      <w:r w:rsidRPr="000E264C">
        <w:rPr>
          <w:lang w:val="lt-LT"/>
        </w:rPr>
        <w:t>„</w:t>
      </w:r>
      <w:proofErr w:type="spellStart"/>
      <w:r w:rsidR="00245C0A" w:rsidRPr="000E264C">
        <w:rPr>
          <w:lang w:val="lt-LT"/>
        </w:rPr>
        <w:t>Analysis</w:t>
      </w:r>
      <w:proofErr w:type="spellEnd"/>
      <w:r w:rsidRPr="000E264C">
        <w:rPr>
          <w:lang w:val="lt-LT"/>
        </w:rPr>
        <w:t>“</w:t>
      </w:r>
      <w:r w:rsidR="00245C0A" w:rsidRPr="000E264C">
        <w:rPr>
          <w:lang w:val="lt-LT"/>
        </w:rPr>
        <w:t xml:space="preserve"> klasė yra planuojama analizei, ji turi poziciją analizės metu pirmiausia leidžiamos suplanuotos „</w:t>
      </w:r>
      <w:proofErr w:type="spellStart"/>
      <w:r w:rsidR="00245C0A" w:rsidRPr="000E264C">
        <w:rPr>
          <w:lang w:val="lt-LT"/>
        </w:rPr>
        <w:t>Planned</w:t>
      </w:r>
      <w:proofErr w:type="spellEnd"/>
      <w:r w:rsidR="00245C0A" w:rsidRPr="000E264C">
        <w:rPr>
          <w:lang w:val="lt-LT"/>
        </w:rPr>
        <w:t xml:space="preserve">“ ir žemiausia pozicijos skaitmenį turintys objektai. (Sekų ir </w:t>
      </w:r>
      <w:r w:rsidRPr="000E264C">
        <w:rPr>
          <w:lang w:val="lt-LT"/>
        </w:rPr>
        <w:t>veiklos diagramos nepavaizduoti veiksmai su šiomis būsenomis dėl paprastumo</w:t>
      </w:r>
      <w:r w:rsidR="00245C0A" w:rsidRPr="000E264C">
        <w:rPr>
          <w:lang w:val="lt-LT"/>
        </w:rPr>
        <w:t>)</w:t>
      </w:r>
    </w:p>
    <w:p w14:paraId="55B4FC4F" w14:textId="0EFD7362" w:rsidR="002E3FE3" w:rsidRPr="000E264C" w:rsidRDefault="002E3FE3" w:rsidP="002E3FE3">
      <w:pPr>
        <w:pStyle w:val="Heading2"/>
        <w:rPr>
          <w:lang w:val="lt-LT"/>
        </w:rPr>
      </w:pPr>
      <w:bookmarkStart w:id="62" w:name="_Toc9018356"/>
      <w:r w:rsidRPr="000E264C">
        <w:rPr>
          <w:lang w:val="lt-LT"/>
        </w:rPr>
        <w:lastRenderedPageBreak/>
        <w:t>Veiklos diagramos</w:t>
      </w:r>
      <w:bookmarkEnd w:id="62"/>
    </w:p>
    <w:p w14:paraId="6CCC6696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1A43F74" wp14:editId="2EE035CA">
            <wp:extent cx="4286250" cy="3341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282" cy="33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D40F" w14:textId="2CB32224" w:rsidR="002E3FE3" w:rsidRPr="000E264C" w:rsidRDefault="002E3FE3" w:rsidP="002E3FE3">
      <w:pPr>
        <w:pStyle w:val="Caption"/>
        <w:rPr>
          <w:lang w:val="lt-LT"/>
        </w:rPr>
      </w:pPr>
      <w:bookmarkStart w:id="63" w:name="_Toc901837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PA1.Prisijungimas veiklos diagrama</w:t>
      </w:r>
      <w:bookmarkEnd w:id="63"/>
    </w:p>
    <w:p w14:paraId="74B7E660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23591F6" wp14:editId="7313E193">
            <wp:extent cx="3333750" cy="3875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4202" cy="38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1614" w14:textId="2B5FAF29" w:rsidR="002E3FE3" w:rsidRPr="000E264C" w:rsidRDefault="002E3FE3" w:rsidP="002E3FE3">
      <w:pPr>
        <w:pStyle w:val="Caption"/>
        <w:rPr>
          <w:lang w:val="lt-LT"/>
        </w:rPr>
      </w:pPr>
      <w:bookmarkStart w:id="64" w:name="_Toc901837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PA2.Registracija veiklos diagrama</w:t>
      </w:r>
      <w:bookmarkEnd w:id="64"/>
    </w:p>
    <w:p w14:paraId="2FB034A8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118D0DB2" wp14:editId="3B857C84">
            <wp:extent cx="3333750" cy="205467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233" cy="20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CC3" w14:textId="2AA9FC46" w:rsidR="002E3FE3" w:rsidRPr="000E264C" w:rsidRDefault="002E3FE3" w:rsidP="002E3FE3">
      <w:pPr>
        <w:pStyle w:val="Caption"/>
        <w:rPr>
          <w:lang w:val="lt-LT"/>
        </w:rPr>
      </w:pPr>
      <w:bookmarkStart w:id="65" w:name="_Toc901837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PA3.Atsijungimas veiklos diagrama</w:t>
      </w:r>
      <w:bookmarkEnd w:id="65"/>
    </w:p>
    <w:p w14:paraId="740069E3" w14:textId="5C31CBF2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7D69E990" wp14:editId="0542C76B">
            <wp:extent cx="4350526" cy="298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93" cy="30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106" w14:textId="7AF8EC39" w:rsidR="002E3FE3" w:rsidRPr="000E264C" w:rsidRDefault="002E3FE3" w:rsidP="002E3FE3">
      <w:pPr>
        <w:pStyle w:val="Caption"/>
        <w:rPr>
          <w:lang w:val="lt-LT"/>
        </w:rPr>
      </w:pPr>
      <w:bookmarkStart w:id="66" w:name="_Toc901837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PA4.Analizė veiklos diagrama</w:t>
      </w:r>
      <w:bookmarkEnd w:id="66"/>
    </w:p>
    <w:p w14:paraId="4F7DA6F8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3A6F9578" wp14:editId="7203209E">
            <wp:extent cx="3143250" cy="332576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0208" cy="33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DF2" w14:textId="6232E8D8" w:rsidR="002E3FE3" w:rsidRPr="000E264C" w:rsidRDefault="002E3FE3" w:rsidP="002E3FE3">
      <w:pPr>
        <w:pStyle w:val="Caption"/>
        <w:rPr>
          <w:lang w:val="lt-LT"/>
        </w:rPr>
      </w:pPr>
      <w:bookmarkStart w:id="67" w:name="_Toc901837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13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PA5. Analizės atlikimas veiklos diagrama</w:t>
      </w:r>
      <w:bookmarkEnd w:id="67"/>
    </w:p>
    <w:p w14:paraId="03492842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31F76B65" wp14:editId="740DB641">
            <wp:extent cx="3286125" cy="201559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6982" cy="20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9C5" w14:textId="3F4091A9" w:rsidR="002E3FE3" w:rsidRPr="000E264C" w:rsidRDefault="002E3FE3" w:rsidP="002E3FE3">
      <w:pPr>
        <w:pStyle w:val="Caption"/>
        <w:rPr>
          <w:lang w:val="lt-LT"/>
        </w:rPr>
      </w:pPr>
      <w:bookmarkStart w:id="68" w:name="_Toc901837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14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PA6. Rezultatų peržiūrėjimas veiklos diagrama</w:t>
      </w:r>
      <w:bookmarkEnd w:id="68"/>
    </w:p>
    <w:p w14:paraId="6A5CFB3C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247E557A" wp14:editId="57010857">
            <wp:extent cx="4057650" cy="262553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910" cy="26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A761" w14:textId="2547F7F0" w:rsidR="002E3FE3" w:rsidRPr="000E264C" w:rsidRDefault="002E3FE3" w:rsidP="002E3FE3">
      <w:pPr>
        <w:pStyle w:val="Caption"/>
        <w:rPr>
          <w:lang w:val="lt-LT"/>
        </w:rPr>
      </w:pPr>
      <w:bookmarkStart w:id="69" w:name="_Toc901837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15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PA7. Apmokymas veiklos diagrama</w:t>
      </w:r>
      <w:bookmarkEnd w:id="69"/>
    </w:p>
    <w:p w14:paraId="403BCBB9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F013FEF" wp14:editId="5CEB342F">
            <wp:extent cx="4114800" cy="29350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8412" cy="29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40ED" w14:textId="4668B7B8" w:rsidR="002E3FE3" w:rsidRPr="000E264C" w:rsidRDefault="002E3FE3" w:rsidP="002E3FE3">
      <w:pPr>
        <w:pStyle w:val="Caption"/>
        <w:rPr>
          <w:lang w:val="lt-LT"/>
        </w:rPr>
      </w:pPr>
      <w:bookmarkStart w:id="70" w:name="_Toc901837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16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PA8. Apmokymo duomenų pridėjimas veiklos diagrama</w:t>
      </w:r>
      <w:bookmarkEnd w:id="70"/>
    </w:p>
    <w:p w14:paraId="299E7640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72A5B344" wp14:editId="2EFF28AC">
            <wp:extent cx="3971925" cy="36415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177" cy="36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DFA" w14:textId="67334D6D" w:rsidR="002E3FE3" w:rsidRPr="000E264C" w:rsidRDefault="002E3FE3" w:rsidP="002E3FE3">
      <w:pPr>
        <w:pStyle w:val="Caption"/>
        <w:rPr>
          <w:lang w:val="lt-LT"/>
        </w:rPr>
      </w:pPr>
      <w:bookmarkStart w:id="71" w:name="_Toc901837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17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PA9. Apmokymo duomenų pridėjimas veiklos diagrama</w:t>
      </w:r>
      <w:bookmarkEnd w:id="71"/>
    </w:p>
    <w:p w14:paraId="0E411B3A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4CCF43E2" wp14:editId="1073CBE0">
            <wp:extent cx="3238500" cy="34494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9582" cy="346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E558" w14:textId="55EBF19A" w:rsidR="002E3FE3" w:rsidRPr="000E264C" w:rsidRDefault="002E3FE3" w:rsidP="002E3FE3">
      <w:pPr>
        <w:pStyle w:val="Caption"/>
        <w:rPr>
          <w:lang w:val="lt-LT"/>
        </w:rPr>
      </w:pPr>
      <w:bookmarkStart w:id="72" w:name="_Toc901837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PA10. Apmokymo duomenų redagavimas veiklos diagrama</w:t>
      </w:r>
      <w:bookmarkEnd w:id="72"/>
    </w:p>
    <w:p w14:paraId="064C3B1B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1CF32702" wp14:editId="0638A670">
            <wp:extent cx="2895600" cy="290906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7797" cy="29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D1A3" w14:textId="314452E9" w:rsidR="002E3FE3" w:rsidRPr="000E264C" w:rsidRDefault="002E3FE3" w:rsidP="002E3FE3">
      <w:pPr>
        <w:pStyle w:val="Caption"/>
        <w:rPr>
          <w:lang w:val="lt-LT"/>
        </w:rPr>
      </w:pPr>
      <w:bookmarkStart w:id="73" w:name="_Toc901838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PA11. Apmokymo duomenų šalinimas veiklos diagrama</w:t>
      </w:r>
      <w:bookmarkEnd w:id="73"/>
    </w:p>
    <w:p w14:paraId="704BE1BB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3E27EBE5" wp14:editId="21CCDF67">
            <wp:extent cx="4117991" cy="3419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764" cy="343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FFF" w14:textId="1FD27022" w:rsidR="002E3FE3" w:rsidRPr="000E264C" w:rsidRDefault="002E3FE3" w:rsidP="002E3FE3">
      <w:pPr>
        <w:pStyle w:val="Caption"/>
        <w:rPr>
          <w:lang w:val="lt-LT"/>
        </w:rPr>
      </w:pPr>
      <w:bookmarkStart w:id="74" w:name="_Toc901838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PA12.Apmokinti modeliai veiklos diagrama</w:t>
      </w:r>
      <w:bookmarkEnd w:id="74"/>
    </w:p>
    <w:p w14:paraId="404CCDAB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7BB2610" wp14:editId="3B81B0B7">
            <wp:extent cx="3181350" cy="319664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2848" cy="3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925B" w14:textId="29CE9231" w:rsidR="002E3FE3" w:rsidRPr="000E264C" w:rsidRDefault="002E3FE3" w:rsidP="002E3FE3">
      <w:pPr>
        <w:pStyle w:val="Caption"/>
        <w:rPr>
          <w:lang w:val="lt-LT"/>
        </w:rPr>
      </w:pPr>
      <w:bookmarkStart w:id="75" w:name="_Toc901838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PA13. Apmokintų modelių trynimas veiklos diagrama</w:t>
      </w:r>
      <w:bookmarkEnd w:id="75"/>
    </w:p>
    <w:p w14:paraId="1CBB0685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2895903" wp14:editId="542F2303">
            <wp:extent cx="3105150" cy="36630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1320" cy="36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A60" w14:textId="2146945E" w:rsidR="002E3FE3" w:rsidRPr="000E264C" w:rsidRDefault="002E3FE3" w:rsidP="002E3FE3">
      <w:pPr>
        <w:pStyle w:val="Caption"/>
        <w:rPr>
          <w:lang w:val="lt-LT"/>
        </w:rPr>
      </w:pPr>
      <w:bookmarkStart w:id="76" w:name="_Toc901838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PA14. </w:t>
      </w:r>
      <w:r w:rsidR="00DB1B1E" w:rsidRPr="000E264C">
        <w:rPr>
          <w:lang w:val="lt-LT"/>
        </w:rPr>
        <w:t>Apmokinto modelio aktyvinimas veiklos diagrama</w:t>
      </w:r>
      <w:bookmarkEnd w:id="76"/>
    </w:p>
    <w:p w14:paraId="5B5B62B4" w14:textId="77777777" w:rsidR="00DB1B1E" w:rsidRPr="000E264C" w:rsidRDefault="00DB1B1E" w:rsidP="00DB1B1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3DBB2611" wp14:editId="4FB0422D">
            <wp:extent cx="3991532" cy="266737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E3F8" w14:textId="04BF967A" w:rsidR="00DB1B1E" w:rsidRPr="000E264C" w:rsidRDefault="00DB1B1E" w:rsidP="00DB1B1E">
      <w:pPr>
        <w:pStyle w:val="Caption"/>
        <w:rPr>
          <w:lang w:val="lt-LT"/>
        </w:rPr>
      </w:pPr>
      <w:bookmarkStart w:id="77" w:name="_Toc901838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23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PA15. Apmokymo pradėjimas veiklos diagrama</w:t>
      </w:r>
      <w:bookmarkEnd w:id="77"/>
    </w:p>
    <w:p w14:paraId="38536D2F" w14:textId="77777777" w:rsidR="00DB1B1E" w:rsidRPr="000E264C" w:rsidRDefault="00DB1B1E" w:rsidP="00DB1B1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63FA4674" wp14:editId="136DCACD">
            <wp:extent cx="3991532" cy="323895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FDC" w14:textId="60268CC4" w:rsidR="00DB1B1E" w:rsidRPr="000E264C" w:rsidRDefault="00DB1B1E" w:rsidP="00DB1B1E">
      <w:pPr>
        <w:pStyle w:val="Caption"/>
        <w:rPr>
          <w:lang w:val="lt-LT"/>
        </w:rPr>
      </w:pPr>
      <w:bookmarkStart w:id="78" w:name="_Toc901838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24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PA16. Suplanuotų analizių paleidimas veiklos diagrama</w:t>
      </w:r>
      <w:bookmarkEnd w:id="78"/>
    </w:p>
    <w:p w14:paraId="4FAC17BB" w14:textId="4FEDE43D" w:rsidR="00DB1B1E" w:rsidRPr="000E264C" w:rsidRDefault="00DB1B1E" w:rsidP="00DB1B1E">
      <w:pPr>
        <w:pStyle w:val="Heading2"/>
        <w:rPr>
          <w:lang w:val="lt-LT"/>
        </w:rPr>
      </w:pPr>
      <w:bookmarkStart w:id="79" w:name="_Toc9018357"/>
      <w:r w:rsidRPr="000E264C">
        <w:rPr>
          <w:lang w:val="lt-LT"/>
        </w:rPr>
        <w:lastRenderedPageBreak/>
        <w:t>Sekų diagramos</w:t>
      </w:r>
      <w:bookmarkEnd w:id="79"/>
    </w:p>
    <w:p w14:paraId="48A966EA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313457AE" wp14:editId="57D0E6E8">
            <wp:extent cx="5695950" cy="554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2797" cy="55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8466" w14:textId="1F756F24" w:rsidR="00DB1B1E" w:rsidRPr="000E264C" w:rsidRDefault="00A37EAE" w:rsidP="00A37EAE">
      <w:pPr>
        <w:pStyle w:val="Caption"/>
        <w:rPr>
          <w:lang w:val="lt-LT"/>
        </w:rPr>
      </w:pPr>
      <w:bookmarkStart w:id="80" w:name="_Toc901838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25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PA1. Prisijungimas sekų diagrama</w:t>
      </w:r>
      <w:bookmarkEnd w:id="80"/>
    </w:p>
    <w:p w14:paraId="66AEDF91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94A2FF4" wp14:editId="2DA077A1">
            <wp:extent cx="5943600" cy="38969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89B" w14:textId="19BB8B17" w:rsidR="00A37EAE" w:rsidRPr="000E264C" w:rsidRDefault="00A37EAE" w:rsidP="00A37EAE">
      <w:pPr>
        <w:pStyle w:val="Caption"/>
        <w:rPr>
          <w:lang w:val="lt-LT"/>
        </w:rPr>
      </w:pPr>
      <w:bookmarkStart w:id="81" w:name="_Toc901838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26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PA2. Registracija sekų diagrama</w:t>
      </w:r>
      <w:bookmarkEnd w:id="81"/>
    </w:p>
    <w:p w14:paraId="4EBA0702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4311495B" wp14:editId="0937EEB8">
            <wp:extent cx="2857899" cy="193384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7AA" w14:textId="6A57722F" w:rsidR="00A37EAE" w:rsidRPr="000E264C" w:rsidRDefault="00A37EAE" w:rsidP="00A37EAE">
      <w:pPr>
        <w:pStyle w:val="Caption"/>
        <w:rPr>
          <w:lang w:val="lt-LT"/>
        </w:rPr>
      </w:pPr>
      <w:bookmarkStart w:id="82" w:name="_Toc901838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27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PA3. Atsijungimas sekų diagrama</w:t>
      </w:r>
      <w:bookmarkEnd w:id="82"/>
    </w:p>
    <w:p w14:paraId="5095BD10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251870D7" wp14:editId="35ADAAF1">
            <wp:extent cx="5544324" cy="386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5B8" w14:textId="4A100D4E" w:rsidR="00A37EAE" w:rsidRPr="000E264C" w:rsidRDefault="00A37EAE" w:rsidP="00A37EAE">
      <w:pPr>
        <w:pStyle w:val="Caption"/>
        <w:rPr>
          <w:lang w:val="lt-LT"/>
        </w:rPr>
      </w:pPr>
      <w:bookmarkStart w:id="83" w:name="_Toc901838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PA4. Analizė sekų diagrama</w:t>
      </w:r>
      <w:bookmarkEnd w:id="83"/>
    </w:p>
    <w:p w14:paraId="2AB09384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40033AD" wp14:editId="26CB4AD7">
            <wp:extent cx="5325218" cy="4077269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8CAB" w14:textId="7BBA6902" w:rsidR="00A37EAE" w:rsidRPr="000E264C" w:rsidRDefault="00A37EAE" w:rsidP="00A37EAE">
      <w:pPr>
        <w:pStyle w:val="Caption"/>
        <w:rPr>
          <w:lang w:val="lt-LT"/>
        </w:rPr>
      </w:pPr>
      <w:bookmarkStart w:id="84" w:name="_Toc901839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PA5. Analizės atlikimas sekų diagrama</w:t>
      </w:r>
      <w:bookmarkEnd w:id="84"/>
    </w:p>
    <w:p w14:paraId="2491FB85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49C64B8" wp14:editId="1708AB8E">
            <wp:extent cx="5943600" cy="3467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1A11" w14:textId="6B9850B0" w:rsidR="00A37EAE" w:rsidRPr="000E264C" w:rsidRDefault="00A37EAE" w:rsidP="00A37EAE">
      <w:pPr>
        <w:pStyle w:val="Caption"/>
        <w:rPr>
          <w:lang w:val="lt-LT"/>
        </w:rPr>
      </w:pPr>
      <w:bookmarkStart w:id="85" w:name="_Toc901839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PA6. Rezultatų peržiūrėjimas sekų diagrama</w:t>
      </w:r>
      <w:bookmarkEnd w:id="85"/>
    </w:p>
    <w:p w14:paraId="18DDDFA1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3451D36A" wp14:editId="42285CE7">
            <wp:extent cx="5029902" cy="643027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6FA6" w14:textId="6EB404AE" w:rsidR="00A37EAE" w:rsidRPr="000E264C" w:rsidRDefault="00A37EAE" w:rsidP="00A37EAE">
      <w:pPr>
        <w:pStyle w:val="Caption"/>
        <w:rPr>
          <w:lang w:val="lt-LT"/>
        </w:rPr>
      </w:pPr>
      <w:bookmarkStart w:id="86" w:name="_Toc901839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PA7. Apmokymas sekų diagrama</w:t>
      </w:r>
      <w:bookmarkEnd w:id="86"/>
    </w:p>
    <w:p w14:paraId="60615247" w14:textId="2920BDA3" w:rsidR="00A37EAE" w:rsidRPr="000E264C" w:rsidRDefault="008F43FC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6817D6A7" wp14:editId="4F3D79C7">
            <wp:extent cx="5943600" cy="3896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311D" w14:textId="08248536" w:rsidR="00A37EAE" w:rsidRPr="000E264C" w:rsidRDefault="00A37EAE" w:rsidP="00A37EAE">
      <w:pPr>
        <w:pStyle w:val="Caption"/>
        <w:rPr>
          <w:lang w:val="lt-LT"/>
        </w:rPr>
      </w:pPr>
      <w:bookmarkStart w:id="87" w:name="_Toc901839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PA8. Apmokymo duomenys sekų diagrama</w:t>
      </w:r>
      <w:bookmarkEnd w:id="87"/>
    </w:p>
    <w:p w14:paraId="7A66826B" w14:textId="5DE9B10D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693A1C08" wp14:editId="3DCDA041">
            <wp:extent cx="5943600" cy="3928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1023" w14:textId="5DA0FC32" w:rsidR="00A37EAE" w:rsidRPr="000E264C" w:rsidRDefault="00A37EAE" w:rsidP="00A37EAE">
      <w:pPr>
        <w:pStyle w:val="Caption"/>
        <w:rPr>
          <w:lang w:val="lt-LT"/>
        </w:rPr>
      </w:pPr>
      <w:bookmarkStart w:id="88" w:name="_Toc901839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33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PA9. Apmokymo duom</w:t>
      </w:r>
      <w:r w:rsidR="00110037" w:rsidRPr="000E264C">
        <w:rPr>
          <w:lang w:val="lt-LT"/>
        </w:rPr>
        <w:t>e</w:t>
      </w:r>
      <w:r w:rsidRPr="000E264C">
        <w:rPr>
          <w:lang w:val="lt-LT"/>
        </w:rPr>
        <w:t>nų pridėjimas sekų diagrama</w:t>
      </w:r>
      <w:bookmarkEnd w:id="88"/>
    </w:p>
    <w:p w14:paraId="7BAC508A" w14:textId="11D091E5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0979A7DB" wp14:editId="01BBF2F8">
            <wp:extent cx="5943600" cy="5817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B3F" w14:textId="7E3055AA" w:rsidR="00A37EAE" w:rsidRPr="000E264C" w:rsidRDefault="00A37EAE" w:rsidP="00A37EAE">
      <w:pPr>
        <w:pStyle w:val="Caption"/>
        <w:rPr>
          <w:lang w:val="lt-LT"/>
        </w:rPr>
      </w:pPr>
      <w:bookmarkStart w:id="89" w:name="_Toc901839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34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PA10. Apmokymo duomenų redagavimas sekų diagrama</w:t>
      </w:r>
      <w:bookmarkEnd w:id="89"/>
    </w:p>
    <w:p w14:paraId="194A6C38" w14:textId="46B926DD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4814BE08" wp14:editId="5D2612F8">
            <wp:extent cx="5943600" cy="4481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CB1" w14:textId="7D254CD8" w:rsidR="00A37EAE" w:rsidRPr="000E264C" w:rsidRDefault="00A37EAE" w:rsidP="00A37EAE">
      <w:pPr>
        <w:pStyle w:val="Caption"/>
        <w:rPr>
          <w:lang w:val="lt-LT"/>
        </w:rPr>
      </w:pPr>
      <w:bookmarkStart w:id="90" w:name="_Toc901839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35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PA11.Apmokymo duomenų šalinimas sekų diagrama</w:t>
      </w:r>
      <w:bookmarkEnd w:id="90"/>
    </w:p>
    <w:p w14:paraId="21EB9D20" w14:textId="4627288F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674BCEE3" wp14:editId="7489202E">
            <wp:extent cx="5943600" cy="4118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9126" w14:textId="41261184" w:rsidR="00A37EAE" w:rsidRPr="000E264C" w:rsidRDefault="00A37EAE" w:rsidP="00A37EAE">
      <w:pPr>
        <w:pStyle w:val="Caption"/>
        <w:rPr>
          <w:lang w:val="lt-LT"/>
        </w:rPr>
      </w:pPr>
      <w:bookmarkStart w:id="91" w:name="_Toc901839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36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PA12.Apmokinti modeliai sekų diagrama</w:t>
      </w:r>
      <w:bookmarkEnd w:id="91"/>
    </w:p>
    <w:p w14:paraId="795419D6" w14:textId="48C304DA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7C9E0505" wp14:editId="6B32ACDD">
            <wp:extent cx="5943600" cy="3474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FC7E" w14:textId="7E7CBFD9" w:rsidR="00A37EAE" w:rsidRPr="000E264C" w:rsidRDefault="00A37EAE" w:rsidP="00A37EAE">
      <w:pPr>
        <w:pStyle w:val="Caption"/>
        <w:rPr>
          <w:lang w:val="lt-LT"/>
        </w:rPr>
      </w:pPr>
      <w:bookmarkStart w:id="92" w:name="_Toc901839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37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PA13. Apmokintų modelių trynimas sekų diagrama</w:t>
      </w:r>
      <w:bookmarkEnd w:id="92"/>
    </w:p>
    <w:p w14:paraId="20FA2D73" w14:textId="640241BB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45A09AAB" wp14:editId="6AFD8293">
            <wp:extent cx="5943600" cy="51288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1EFA" w14:textId="1FE63402" w:rsidR="00A37EAE" w:rsidRPr="000E264C" w:rsidRDefault="00A37EAE" w:rsidP="00A37EAE">
      <w:pPr>
        <w:pStyle w:val="Caption"/>
        <w:rPr>
          <w:lang w:val="lt-LT"/>
        </w:rPr>
      </w:pPr>
      <w:bookmarkStart w:id="93" w:name="_Toc901839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PA14. Apmokinto modelio aktyvinimas sekų diagrama</w:t>
      </w:r>
      <w:bookmarkEnd w:id="93"/>
    </w:p>
    <w:p w14:paraId="00CAD1FC" w14:textId="18EB2094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0F4D887A" wp14:editId="63FBF375">
            <wp:extent cx="5943600" cy="45535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0BDA" w14:textId="19C09C11" w:rsidR="00A37EAE" w:rsidRPr="000E264C" w:rsidRDefault="00A37EAE" w:rsidP="00A37EAE">
      <w:pPr>
        <w:pStyle w:val="Caption"/>
        <w:rPr>
          <w:lang w:val="lt-LT"/>
        </w:rPr>
      </w:pPr>
      <w:bookmarkStart w:id="94" w:name="_Toc901840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PA15. Apmokymo pradėjimas sekų diagrama</w:t>
      </w:r>
      <w:bookmarkEnd w:id="94"/>
    </w:p>
    <w:p w14:paraId="78C684C9" w14:textId="096DF241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9F36FC5" wp14:editId="3572FF44">
            <wp:extent cx="5943600" cy="3736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D6BA" w14:textId="22A1E632" w:rsidR="00A37EAE" w:rsidRPr="000E264C" w:rsidRDefault="00A37EAE" w:rsidP="00A37EAE">
      <w:pPr>
        <w:pStyle w:val="Caption"/>
        <w:rPr>
          <w:lang w:val="lt-LT"/>
        </w:rPr>
      </w:pPr>
      <w:bookmarkStart w:id="95" w:name="_Toc901840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40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PA16.Suplanuotų analizių paleidimas sekų diagrama</w:t>
      </w:r>
      <w:bookmarkEnd w:id="95"/>
    </w:p>
    <w:p w14:paraId="46E69BCB" w14:textId="496BE3AF" w:rsidR="00860CC9" w:rsidRPr="000E264C" w:rsidRDefault="00367197">
      <w:pPr>
        <w:pStyle w:val="Heading1"/>
        <w:rPr>
          <w:lang w:val="lt-LT"/>
        </w:rPr>
      </w:pPr>
      <w:bookmarkStart w:id="96" w:name="_Toc86568901"/>
      <w:bookmarkStart w:id="97" w:name="_Toc9018358"/>
      <w:r w:rsidRPr="000E264C">
        <w:rPr>
          <w:lang w:val="lt-LT"/>
        </w:rPr>
        <w:t>Išdėstymo (</w:t>
      </w:r>
      <w:proofErr w:type="spellStart"/>
      <w:r w:rsidRPr="000E264C">
        <w:rPr>
          <w:lang w:val="lt-LT"/>
        </w:rPr>
        <w:t>deployment</w:t>
      </w:r>
      <w:proofErr w:type="spellEnd"/>
      <w:r w:rsidRPr="000E264C">
        <w:rPr>
          <w:lang w:val="lt-LT"/>
        </w:rPr>
        <w:t>) vaizdas</w:t>
      </w:r>
      <w:bookmarkEnd w:id="96"/>
      <w:bookmarkEnd w:id="97"/>
    </w:p>
    <w:p w14:paraId="064F8371" w14:textId="77777777" w:rsidR="00110037" w:rsidRPr="000E264C" w:rsidRDefault="00110037" w:rsidP="00110037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26252DA" wp14:editId="1111350A">
            <wp:extent cx="4401164" cy="29150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B14" w14:textId="6FAA114E" w:rsidR="00110037" w:rsidRDefault="00110037" w:rsidP="00110037">
      <w:pPr>
        <w:pStyle w:val="Caption"/>
        <w:rPr>
          <w:lang w:val="lt-LT"/>
        </w:rPr>
      </w:pPr>
      <w:bookmarkStart w:id="98" w:name="_Toc901840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41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Supaprastinta išdėstymo diagrama</w:t>
      </w:r>
      <w:bookmarkEnd w:id="98"/>
    </w:p>
    <w:p w14:paraId="6A66DA2A" w14:textId="0178F85E" w:rsidR="000E264C" w:rsidRPr="000E264C" w:rsidRDefault="000E264C" w:rsidP="000E264C">
      <w:pPr>
        <w:rPr>
          <w:lang w:val="lt-LT"/>
        </w:rPr>
      </w:pPr>
      <w:r>
        <w:rPr>
          <w:lang w:val="lt-LT"/>
        </w:rPr>
        <w:t xml:space="preserve">Sistemą planuojama diegti naudojantis </w:t>
      </w:r>
      <w:proofErr w:type="spellStart"/>
      <w:r>
        <w:rPr>
          <w:lang w:val="lt-LT"/>
        </w:rPr>
        <w:t>Docker</w:t>
      </w:r>
      <w:proofErr w:type="spellEnd"/>
      <w:r>
        <w:rPr>
          <w:lang w:val="lt-LT"/>
        </w:rPr>
        <w:t xml:space="preserve"> įrankiu</w:t>
      </w:r>
      <w:r w:rsidR="00241297">
        <w:rPr>
          <w:lang w:val="lt-LT"/>
        </w:rPr>
        <w:t>. Posistemės bus realizuojamos kaip atskiri servisai.</w:t>
      </w:r>
    </w:p>
    <w:p w14:paraId="75647E00" w14:textId="15A24FEF" w:rsidR="00860CC9" w:rsidRPr="000E264C" w:rsidRDefault="003C4497">
      <w:pPr>
        <w:pStyle w:val="Heading1"/>
        <w:rPr>
          <w:lang w:val="lt-LT"/>
        </w:rPr>
      </w:pPr>
      <w:bookmarkStart w:id="99" w:name="_Toc86568902"/>
      <w:bookmarkStart w:id="100" w:name="_Toc9018359"/>
      <w:r w:rsidRPr="000E264C">
        <w:rPr>
          <w:lang w:val="lt-LT"/>
        </w:rPr>
        <w:lastRenderedPageBreak/>
        <w:t>Duomenų vaizdas</w:t>
      </w:r>
      <w:bookmarkEnd w:id="99"/>
      <w:bookmarkEnd w:id="100"/>
    </w:p>
    <w:p w14:paraId="49041261" w14:textId="77777777" w:rsidR="00110037" w:rsidRPr="000E264C" w:rsidRDefault="00110037" w:rsidP="00110037">
      <w:pPr>
        <w:keepNext/>
        <w:rPr>
          <w:lang w:val="lt-LT"/>
        </w:rPr>
      </w:pPr>
      <w:bookmarkStart w:id="101" w:name="_Toc86568903"/>
      <w:r w:rsidRPr="000E264C">
        <w:rPr>
          <w:noProof/>
          <w:lang w:val="lt-LT"/>
        </w:rPr>
        <w:drawing>
          <wp:inline distT="0" distB="0" distL="0" distR="0" wp14:anchorId="58509CEA" wp14:editId="27A09CD8">
            <wp:extent cx="3391373" cy="29912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92CC" w14:textId="18DCEDEA" w:rsidR="00110037" w:rsidRDefault="00110037" w:rsidP="00110037">
      <w:pPr>
        <w:pStyle w:val="Caption"/>
        <w:rPr>
          <w:lang w:val="lt-LT"/>
        </w:rPr>
      </w:pPr>
      <w:bookmarkStart w:id="102" w:name="_Toc901840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42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Duomenų bazės esybių diagrama</w:t>
      </w:r>
      <w:bookmarkEnd w:id="102"/>
    </w:p>
    <w:p w14:paraId="6E9FF396" w14:textId="7DD7A3DA" w:rsidR="00241297" w:rsidRPr="00241297" w:rsidRDefault="00241297" w:rsidP="00241297">
      <w:pPr>
        <w:rPr>
          <w:lang w:val="lt-LT"/>
        </w:rPr>
      </w:pPr>
      <w:r>
        <w:rPr>
          <w:lang w:val="lt-LT"/>
        </w:rPr>
        <w:t>Pateiktoje diagramoje daugelis klasių yra susietus su tam tikru failu, duomenų bazėje tokie failai yra atspindimi kaip failo pavadinimo eilutė.</w:t>
      </w:r>
    </w:p>
    <w:p w14:paraId="38C0CCFC" w14:textId="195E6579" w:rsidR="00860CC9" w:rsidRDefault="00924513">
      <w:pPr>
        <w:pStyle w:val="Heading1"/>
        <w:rPr>
          <w:lang w:val="lt-LT"/>
        </w:rPr>
      </w:pPr>
      <w:bookmarkStart w:id="103" w:name="_Toc9018360"/>
      <w:r w:rsidRPr="000E264C">
        <w:rPr>
          <w:lang w:val="lt-LT"/>
        </w:rPr>
        <w:t>Kokybė</w:t>
      </w:r>
      <w:bookmarkEnd w:id="101"/>
      <w:bookmarkEnd w:id="103"/>
    </w:p>
    <w:p w14:paraId="126EA14F" w14:textId="33C58E8C" w:rsidR="00241297" w:rsidRDefault="00241297" w:rsidP="00241297">
      <w:pPr>
        <w:rPr>
          <w:lang w:val="lt-LT"/>
        </w:rPr>
      </w:pPr>
      <w:r>
        <w:rPr>
          <w:lang w:val="lt-LT"/>
        </w:rPr>
        <w:t xml:space="preserve">Sistemą planuojama diegti naudojantis </w:t>
      </w:r>
      <w:proofErr w:type="spellStart"/>
      <w:r>
        <w:rPr>
          <w:lang w:val="lt-LT"/>
        </w:rPr>
        <w:t>Docker</w:t>
      </w:r>
      <w:proofErr w:type="spellEnd"/>
      <w:r>
        <w:rPr>
          <w:lang w:val="lt-LT"/>
        </w:rPr>
        <w:t xml:space="preserve"> įrankiu norint išskaidyti griežtai informacinės sistemos dalį ir analizės dalį. Tokio išskaidymo pagalba lengvai galima plėsti Neuroninio tinklo serverį ir, jeigu jam neužteks išteklių prijungti iš kitų įrenginių.</w:t>
      </w:r>
    </w:p>
    <w:p w14:paraId="3CFA55CB" w14:textId="00AEA83B" w:rsidR="00241297" w:rsidRPr="00241297" w:rsidRDefault="00241297" w:rsidP="00241297">
      <w:pPr>
        <w:rPr>
          <w:lang w:val="lt-LT"/>
        </w:rPr>
      </w:pPr>
      <w:r>
        <w:rPr>
          <w:lang w:val="lt-LT"/>
        </w:rPr>
        <w:t xml:space="preserve">Sistema daug tvarkysis su įvairiais dokumentais ir failais. Dėl to aprašoma abstrakti </w:t>
      </w:r>
      <w:proofErr w:type="spellStart"/>
      <w:r>
        <w:rPr>
          <w:lang w:val="lt-LT"/>
        </w:rPr>
        <w:t>FileServer</w:t>
      </w:r>
      <w:proofErr w:type="spellEnd"/>
      <w:r>
        <w:rPr>
          <w:lang w:val="lt-LT"/>
        </w:rPr>
        <w:t xml:space="preserve"> klasė, kurios pagalba, atsiradus per dideliam kiekiui failų, būtų galimą lengviau prie informacinės sistemos dalies jungti kitokią failų sistemą.</w:t>
      </w:r>
    </w:p>
    <w:p w14:paraId="18BD88AB" w14:textId="77777777" w:rsidR="00900E37" w:rsidRPr="000E264C" w:rsidRDefault="00A75DA8" w:rsidP="00900E37">
      <w:pPr>
        <w:pStyle w:val="Heading1"/>
        <w:ind w:left="720" w:hanging="720"/>
        <w:rPr>
          <w:lang w:val="lt-LT"/>
        </w:rPr>
      </w:pPr>
      <w:bookmarkStart w:id="104" w:name="_Toc86568904"/>
      <w:bookmarkStart w:id="105" w:name="_Toc9018361"/>
      <w:r w:rsidRPr="000E264C">
        <w:rPr>
          <w:lang w:val="lt-LT"/>
        </w:rPr>
        <w:t>Nuorodos</w:t>
      </w:r>
      <w:bookmarkEnd w:id="104"/>
      <w:bookmarkEnd w:id="105"/>
    </w:p>
    <w:p w14:paraId="3A30BAC6" w14:textId="36691D82" w:rsidR="00900E37" w:rsidRPr="000E264C" w:rsidRDefault="00110037" w:rsidP="00110037">
      <w:pPr>
        <w:pStyle w:val="ListParagraph"/>
        <w:numPr>
          <w:ilvl w:val="0"/>
          <w:numId w:val="29"/>
        </w:numPr>
        <w:rPr>
          <w:lang w:val="lt-LT"/>
        </w:rPr>
      </w:pPr>
      <w:r w:rsidRPr="000E264C">
        <w:rPr>
          <w:lang w:val="lt-LT"/>
        </w:rPr>
        <w:t>Ambrazevičius Marius Vartotojo Patirties ir Grafinės Analizės sistemos reikalavimų specifikacija 2019</w:t>
      </w:r>
    </w:p>
    <w:sectPr w:rsidR="00900E37" w:rsidRPr="000E264C" w:rsidSect="0089222F">
      <w:footerReference w:type="first" r:id="rId51"/>
      <w:pgSz w:w="12240" w:h="15840" w:code="1"/>
      <w:pgMar w:top="1440" w:right="1440" w:bottom="1440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4604B" w14:textId="77777777" w:rsidR="00942A3C" w:rsidRDefault="00942A3C">
      <w:pPr>
        <w:spacing w:line="240" w:lineRule="auto"/>
      </w:pPr>
      <w:r>
        <w:separator/>
      </w:r>
    </w:p>
  </w:endnote>
  <w:endnote w:type="continuationSeparator" w:id="0">
    <w:p w14:paraId="3101E718" w14:textId="77777777" w:rsidR="00942A3C" w:rsidRDefault="00942A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BF9AB" w14:textId="1E1FFED6" w:rsidR="0089222F" w:rsidRPr="0089222F" w:rsidRDefault="0089222F" w:rsidP="0089222F">
    <w:pPr>
      <w:pStyle w:val="Footer"/>
      <w:jc w:val="center"/>
      <w:rPr>
        <w:sz w:val="28"/>
        <w:lang w:val="lt-LT"/>
      </w:rPr>
    </w:pPr>
    <w:r w:rsidRPr="0089222F">
      <w:rPr>
        <w:sz w:val="28"/>
        <w:lang w:val="lt-LT"/>
      </w:rPr>
      <w:t>Kaunas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4557F" w14:textId="77777777" w:rsidR="00942A3C" w:rsidRDefault="00942A3C">
      <w:pPr>
        <w:spacing w:line="240" w:lineRule="auto"/>
      </w:pPr>
      <w:r>
        <w:separator/>
      </w:r>
    </w:p>
  </w:footnote>
  <w:footnote w:type="continuationSeparator" w:id="0">
    <w:p w14:paraId="268AD75B" w14:textId="77777777" w:rsidR="00942A3C" w:rsidRDefault="00942A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D5D6331"/>
    <w:multiLevelType w:val="hybridMultilevel"/>
    <w:tmpl w:val="2DB2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30CCF"/>
    <w:multiLevelType w:val="hybridMultilevel"/>
    <w:tmpl w:val="3E2A21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2F795B"/>
    <w:multiLevelType w:val="multilevel"/>
    <w:tmpl w:val="C396C95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29093F"/>
    <w:multiLevelType w:val="hybridMultilevel"/>
    <w:tmpl w:val="BF1621E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4AB7D82"/>
    <w:multiLevelType w:val="hybridMultilevel"/>
    <w:tmpl w:val="7138FF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7056808"/>
    <w:multiLevelType w:val="hybridMultilevel"/>
    <w:tmpl w:val="7518A35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7B570003"/>
    <w:multiLevelType w:val="multilevel"/>
    <w:tmpl w:val="2BF8225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4"/>
  </w:num>
  <w:num w:numId="3">
    <w:abstractNumId w:val="26"/>
  </w:num>
  <w:num w:numId="4">
    <w:abstractNumId w:val="20"/>
  </w:num>
  <w:num w:numId="5">
    <w:abstractNumId w:val="19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4"/>
  </w:num>
  <w:num w:numId="9">
    <w:abstractNumId w:val="3"/>
  </w:num>
  <w:num w:numId="10">
    <w:abstractNumId w:val="15"/>
  </w:num>
  <w:num w:numId="11">
    <w:abstractNumId w:val="13"/>
  </w:num>
  <w:num w:numId="12">
    <w:abstractNumId w:val="23"/>
  </w:num>
  <w:num w:numId="13">
    <w:abstractNumId w:val="12"/>
  </w:num>
  <w:num w:numId="14">
    <w:abstractNumId w:val="7"/>
  </w:num>
  <w:num w:numId="15">
    <w:abstractNumId w:val="22"/>
  </w:num>
  <w:num w:numId="16">
    <w:abstractNumId w:val="18"/>
  </w:num>
  <w:num w:numId="17">
    <w:abstractNumId w:val="8"/>
  </w:num>
  <w:num w:numId="18">
    <w:abstractNumId w:val="17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11"/>
  </w:num>
  <w:num w:numId="21">
    <w:abstractNumId w:val="21"/>
  </w:num>
  <w:num w:numId="22">
    <w:abstractNumId w:val="0"/>
  </w:num>
  <w:num w:numId="23">
    <w:abstractNumId w:val="10"/>
  </w:num>
  <w:num w:numId="24">
    <w:abstractNumId w:val="16"/>
  </w:num>
  <w:num w:numId="25">
    <w:abstractNumId w:val="6"/>
  </w:num>
  <w:num w:numId="26">
    <w:abstractNumId w:val="25"/>
  </w:num>
  <w:num w:numId="27">
    <w:abstractNumId w:val="9"/>
  </w:num>
  <w:num w:numId="28">
    <w:abstractNumId w:val="5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7B"/>
    <w:rsid w:val="000A3DFA"/>
    <w:rsid w:val="000E264C"/>
    <w:rsid w:val="0010566C"/>
    <w:rsid w:val="00110037"/>
    <w:rsid w:val="00137ED5"/>
    <w:rsid w:val="001B68FB"/>
    <w:rsid w:val="00241297"/>
    <w:rsid w:val="00245C0A"/>
    <w:rsid w:val="002E3FE3"/>
    <w:rsid w:val="002F091A"/>
    <w:rsid w:val="002F7850"/>
    <w:rsid w:val="00315A4C"/>
    <w:rsid w:val="00367197"/>
    <w:rsid w:val="00373903"/>
    <w:rsid w:val="0038739A"/>
    <w:rsid w:val="003B478D"/>
    <w:rsid w:val="003C4497"/>
    <w:rsid w:val="00400BE9"/>
    <w:rsid w:val="004076E2"/>
    <w:rsid w:val="00537ECF"/>
    <w:rsid w:val="005D784A"/>
    <w:rsid w:val="00610FA3"/>
    <w:rsid w:val="0062282D"/>
    <w:rsid w:val="00671B1D"/>
    <w:rsid w:val="006B1A21"/>
    <w:rsid w:val="006C6F3A"/>
    <w:rsid w:val="007619EB"/>
    <w:rsid w:val="00860CC9"/>
    <w:rsid w:val="008754A7"/>
    <w:rsid w:val="0089222F"/>
    <w:rsid w:val="008F43FC"/>
    <w:rsid w:val="00900E37"/>
    <w:rsid w:val="0092358D"/>
    <w:rsid w:val="00924513"/>
    <w:rsid w:val="00942A3C"/>
    <w:rsid w:val="00A252D1"/>
    <w:rsid w:val="00A37EAE"/>
    <w:rsid w:val="00A52761"/>
    <w:rsid w:val="00A75DA8"/>
    <w:rsid w:val="00A958E0"/>
    <w:rsid w:val="00AB1A7E"/>
    <w:rsid w:val="00B92769"/>
    <w:rsid w:val="00B977D9"/>
    <w:rsid w:val="00C02D85"/>
    <w:rsid w:val="00C7032F"/>
    <w:rsid w:val="00C7107B"/>
    <w:rsid w:val="00CD3605"/>
    <w:rsid w:val="00CE3326"/>
    <w:rsid w:val="00D37C7A"/>
    <w:rsid w:val="00D70D69"/>
    <w:rsid w:val="00D81760"/>
    <w:rsid w:val="00D82B44"/>
    <w:rsid w:val="00D84674"/>
    <w:rsid w:val="00DB1B1E"/>
    <w:rsid w:val="00DC3411"/>
    <w:rsid w:val="00DF55A3"/>
    <w:rsid w:val="00E20AE3"/>
    <w:rsid w:val="00FA4840"/>
    <w:rsid w:val="00FE21D2"/>
    <w:rsid w:val="00FF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4F4893"/>
  <w15:chartTrackingRefBased/>
  <w15:docId w15:val="{AA68D3FF-BE14-4961-B999-6A28C9E88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6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b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AbstractText">
    <w:name w:val="Abstract Text"/>
    <w:basedOn w:val="Normal"/>
    <w:rsid w:val="00C7107B"/>
    <w:pPr>
      <w:widowControl/>
      <w:spacing w:line="240" w:lineRule="auto"/>
      <w:jc w:val="center"/>
    </w:pPr>
    <w:rPr>
      <w:sz w:val="18"/>
    </w:rPr>
  </w:style>
  <w:style w:type="paragraph" w:styleId="PlainText">
    <w:name w:val="Plain Text"/>
    <w:basedOn w:val="Normal"/>
    <w:rsid w:val="00C7107B"/>
    <w:pPr>
      <w:widowControl/>
      <w:spacing w:line="360" w:lineRule="auto"/>
      <w:ind w:firstLine="357"/>
      <w:jc w:val="both"/>
    </w:pPr>
    <w:rPr>
      <w:rFonts w:ascii="Courier New" w:hAnsi="Courier New" w:cs="Courier New"/>
      <w:lang w:val="en-GB"/>
    </w:rPr>
  </w:style>
  <w:style w:type="table" w:styleId="TableGrid">
    <w:name w:val="Table Grid"/>
    <w:basedOn w:val="TableNormal"/>
    <w:uiPriority w:val="39"/>
    <w:rsid w:val="001B6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5A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332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32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958E0"/>
    <w:pPr>
      <w:widowControl/>
      <w:spacing w:after="200" w:line="240" w:lineRule="auto"/>
    </w:pPr>
    <w:rPr>
      <w:rFonts w:ascii="Arial" w:eastAsia="Arial" w:hAnsi="Arial" w:cs="Arial"/>
      <w:i/>
      <w:iCs/>
      <w:color w:val="44546A" w:themeColor="text2"/>
      <w:sz w:val="18"/>
      <w:szCs w:val="18"/>
      <w:lang w:val="en"/>
    </w:rPr>
  </w:style>
  <w:style w:type="paragraph" w:styleId="TableofFigures">
    <w:name w:val="table of figures"/>
    <w:basedOn w:val="Normal"/>
    <w:next w:val="Normal"/>
    <w:uiPriority w:val="99"/>
    <w:unhideWhenUsed/>
    <w:rsid w:val="00E20AE3"/>
  </w:style>
  <w:style w:type="paragraph" w:customStyle="1" w:styleId="Darbopavadinimas">
    <w:name w:val="Darbo pavadinimas"/>
    <w:next w:val="Darbotipas"/>
    <w:rsid w:val="0089222F"/>
    <w:pPr>
      <w:spacing w:before="1134"/>
      <w:jc w:val="center"/>
    </w:pPr>
    <w:rPr>
      <w:b/>
      <w:caps/>
      <w:sz w:val="32"/>
      <w:szCs w:val="40"/>
      <w:lang w:val="lt-LT"/>
    </w:rPr>
  </w:style>
  <w:style w:type="paragraph" w:customStyle="1" w:styleId="Institucijospavadinimas">
    <w:name w:val="Institucijos pavadinimas"/>
    <w:rsid w:val="0089222F"/>
    <w:pPr>
      <w:keepNext/>
      <w:jc w:val="center"/>
    </w:pPr>
    <w:rPr>
      <w:caps/>
      <w:sz w:val="26"/>
      <w:lang w:val="lt-LT"/>
    </w:rPr>
  </w:style>
  <w:style w:type="paragraph" w:customStyle="1" w:styleId="Darbotipas">
    <w:name w:val="Darbo tipas"/>
    <w:next w:val="Normal"/>
    <w:rsid w:val="0089222F"/>
    <w:pPr>
      <w:spacing w:before="113"/>
      <w:jc w:val="center"/>
    </w:pPr>
    <w:rPr>
      <w:sz w:val="28"/>
      <w:lang w:val="lt-LT"/>
    </w:rPr>
  </w:style>
  <w:style w:type="paragraph" w:customStyle="1" w:styleId="Herbas">
    <w:name w:val="Herbas"/>
    <w:next w:val="Institucijospavadinimas"/>
    <w:rsid w:val="0089222F"/>
    <w:pPr>
      <w:keepNext/>
      <w:spacing w:line="360" w:lineRule="auto"/>
      <w:jc w:val="center"/>
    </w:pPr>
    <w:rPr>
      <w:caps/>
      <w:noProof/>
      <w:sz w:val="26"/>
      <w:lang w:val="lt-LT" w:eastAsia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89222F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estas\My%20Documents\Projektai\Eimis\Sablonai\RUP_architekturos_sablona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22B65-1848-40CB-B9A1-51D124BAA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RUP_architekturos_sablonas.dot</Template>
  <TotalTime>743</TotalTime>
  <Pages>40</Pages>
  <Words>4436</Words>
  <Characters>25288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Architecture Document</vt:lpstr>
    </vt:vector>
  </TitlesOfParts>
  <Company>&lt;Company Name&gt;</Company>
  <LinksUpToDate>false</LinksUpToDate>
  <CharactersWithSpaces>29665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sftn</dc:creator>
  <cp:keywords/>
  <dc:description/>
  <cp:lastModifiedBy>Marius Ambrazevičius</cp:lastModifiedBy>
  <cp:revision>13</cp:revision>
  <cp:lastPrinted>1899-12-31T22:00:00Z</cp:lastPrinted>
  <dcterms:created xsi:type="dcterms:W3CDTF">2019-04-30T21:10:00Z</dcterms:created>
  <dcterms:modified xsi:type="dcterms:W3CDTF">2019-05-17T17:45:00Z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