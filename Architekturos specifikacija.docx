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87E9" w14:textId="77777777" w:rsidR="00745155" w:rsidRPr="006F657E" w:rsidRDefault="00745155" w:rsidP="006F657E">
      <w:pPr>
        <w:pStyle w:val="Pagrindiniotekstoitrauka2"/>
        <w:jc w:val="center"/>
        <w:rPr>
          <w:bCs w:val="0"/>
          <w:color w:val="000000"/>
          <w:sz w:val="28"/>
          <w:szCs w:val="28"/>
        </w:rPr>
      </w:pPr>
      <w:r w:rsidRPr="006F657E">
        <w:rPr>
          <w:bCs w:val="0"/>
          <w:color w:val="000000"/>
          <w:sz w:val="28"/>
          <w:szCs w:val="28"/>
        </w:rPr>
        <w:t>KAUNO TECHNOLOGIJOS UNIVERSITETAS</w:t>
      </w:r>
    </w:p>
    <w:p w14:paraId="3928CE23" w14:textId="77777777" w:rsidR="00745155" w:rsidRPr="006F657E" w:rsidRDefault="00745155" w:rsidP="006F657E">
      <w:pPr>
        <w:pStyle w:val="Pagrindiniotekstoitrauka2"/>
        <w:jc w:val="center"/>
        <w:rPr>
          <w:bCs w:val="0"/>
          <w:color w:val="000000"/>
          <w:sz w:val="28"/>
          <w:szCs w:val="28"/>
        </w:rPr>
      </w:pPr>
      <w:r w:rsidRPr="006F657E">
        <w:rPr>
          <w:bCs w:val="0"/>
          <w:color w:val="000000"/>
          <w:sz w:val="28"/>
          <w:szCs w:val="28"/>
        </w:rPr>
        <w:t>INFORMATIKOS FAKULTETAS</w:t>
      </w:r>
    </w:p>
    <w:p w14:paraId="6D78DC0B" w14:textId="77777777" w:rsidR="00745155" w:rsidRPr="006F657E" w:rsidRDefault="00745155" w:rsidP="006F657E">
      <w:pPr>
        <w:pStyle w:val="Pagrindiniotekstoitrauka2"/>
        <w:jc w:val="center"/>
        <w:rPr>
          <w:bCs w:val="0"/>
          <w:color w:val="000000"/>
          <w:sz w:val="28"/>
          <w:szCs w:val="28"/>
        </w:rPr>
      </w:pPr>
      <w:r w:rsidRPr="006F657E">
        <w:rPr>
          <w:bCs w:val="0"/>
          <w:color w:val="000000"/>
          <w:sz w:val="28"/>
          <w:szCs w:val="28"/>
        </w:rPr>
        <w:t>PROGRAMŲ SISTEMŲ INŽINERIJOS KATEDRA</w:t>
      </w:r>
    </w:p>
    <w:p w14:paraId="52696256" w14:textId="77777777" w:rsidR="0089222F" w:rsidRPr="00DF0FF3" w:rsidRDefault="0089222F" w:rsidP="0089222F">
      <w:pPr>
        <w:pStyle w:val="Institucijospavadinimas"/>
      </w:pPr>
      <w:bookmarkStart w:id="0" w:name="_GoBack"/>
      <w:bookmarkEnd w:id="0"/>
    </w:p>
    <w:p w14:paraId="2FEE5150" w14:textId="77777777" w:rsidR="0089222F" w:rsidRDefault="0089222F" w:rsidP="0089222F">
      <w:pPr>
        <w:pStyle w:val="Darbopavadinimas"/>
      </w:pPr>
    </w:p>
    <w:p w14:paraId="0C54522A" w14:textId="77777777" w:rsidR="00745155" w:rsidRPr="00B513FE" w:rsidRDefault="00745155" w:rsidP="00745155">
      <w:pPr>
        <w:pStyle w:val="Darbopavadinimas"/>
      </w:pPr>
      <w:r w:rsidRPr="00B513FE">
        <w:t>„Vartotojo patirties ir grafinės sąsajos analizės siStema“</w:t>
      </w:r>
    </w:p>
    <w:p w14:paraId="0DB2126F" w14:textId="25DD9DF2" w:rsidR="0089222F" w:rsidRPr="00745155" w:rsidRDefault="00745155" w:rsidP="006F657E">
      <w:pPr>
        <w:pStyle w:val="Pagrindiniotekstoitrauka2"/>
        <w:jc w:val="center"/>
      </w:pPr>
      <w:r w:rsidRPr="006F657E">
        <w:rPr>
          <w:b/>
          <w:color w:val="000000"/>
          <w:sz w:val="40"/>
          <w:szCs w:val="40"/>
        </w:rPr>
        <w:t>Architektūros</w:t>
      </w:r>
      <w:r w:rsidRPr="0014780D">
        <w:t xml:space="preserve"> </w:t>
      </w:r>
      <w:r w:rsidRPr="006F657E">
        <w:rPr>
          <w:b/>
          <w:color w:val="000000"/>
          <w:sz w:val="40"/>
          <w:szCs w:val="40"/>
        </w:rPr>
        <w:t>specifikacija</w:t>
      </w:r>
    </w:p>
    <w:p w14:paraId="0379DFA7" w14:textId="77777777" w:rsidR="0089222F" w:rsidRDefault="0089222F" w:rsidP="00745155"/>
    <w:p w14:paraId="7585CD66" w14:textId="77777777" w:rsidR="0089222F" w:rsidRDefault="0089222F" w:rsidP="00745155"/>
    <w:p w14:paraId="2925CA0D" w14:textId="77777777" w:rsidR="0089222F" w:rsidRDefault="0089222F" w:rsidP="00745155"/>
    <w:p w14:paraId="29C52246" w14:textId="77777777" w:rsidR="0089222F" w:rsidRPr="00745155" w:rsidRDefault="0089222F" w:rsidP="006F657E">
      <w:pPr>
        <w:jc w:val="right"/>
      </w:pPr>
      <w:r w:rsidRPr="00745155">
        <w:t>Darbo vadovas:</w:t>
      </w:r>
    </w:p>
    <w:p w14:paraId="0AC0B133" w14:textId="77777777" w:rsidR="0089222F" w:rsidRPr="00745155" w:rsidRDefault="0089222F" w:rsidP="006F657E">
      <w:pPr>
        <w:jc w:val="right"/>
      </w:pPr>
      <w:r w:rsidRPr="00745155">
        <w:t>Prof. R. Maskeliūnas</w:t>
      </w:r>
    </w:p>
    <w:p w14:paraId="1D5A95DF" w14:textId="00940EBF" w:rsidR="0089222F" w:rsidRPr="00745155" w:rsidRDefault="0089222F" w:rsidP="006F657E">
      <w:pPr>
        <w:jc w:val="right"/>
      </w:pPr>
      <w:r w:rsidRPr="00745155">
        <w:t>Darbą atliko</w:t>
      </w:r>
      <w:r w:rsidR="00745155">
        <w:t>:</w:t>
      </w:r>
    </w:p>
    <w:p w14:paraId="37344329" w14:textId="77777777" w:rsidR="0089222F" w:rsidRPr="00E32383" w:rsidRDefault="0089222F" w:rsidP="006F657E">
      <w:pPr>
        <w:jc w:val="right"/>
      </w:pPr>
      <w:r w:rsidRPr="00745155">
        <w:t>M. Ambrazevičius IFM8-2</w:t>
      </w:r>
    </w:p>
    <w:p w14:paraId="6B0149BE" w14:textId="77777777" w:rsidR="0089222F" w:rsidRDefault="0089222F" w:rsidP="00745155">
      <w:r>
        <w:br w:type="page"/>
      </w:r>
    </w:p>
    <w:bookmarkStart w:id="1" w:name="_Toc9704402" w:displacedByCustomXml="next"/>
    <w:sdt>
      <w:sdtPr>
        <w:rPr>
          <w:sz w:val="20"/>
        </w:rPr>
        <w:id w:val="-252431834"/>
        <w:docPartObj>
          <w:docPartGallery w:val="Table of Contents"/>
          <w:docPartUnique/>
        </w:docPartObj>
      </w:sdtPr>
      <w:sdtEndPr>
        <w:rPr>
          <w:b w:val="0"/>
          <w:bCs/>
          <w:caps w:val="0"/>
          <w:noProof/>
          <w:kern w:val="0"/>
          <w:sz w:val="24"/>
          <w:szCs w:val="24"/>
        </w:rPr>
      </w:sdtEndPr>
      <w:sdtContent>
        <w:p w14:paraId="0A892BDE" w14:textId="271B9116" w:rsidR="0089222F" w:rsidRDefault="0089222F" w:rsidP="006F43F2">
          <w:pPr>
            <w:pStyle w:val="Heading1"/>
            <w:numPr>
              <w:ilvl w:val="0"/>
              <w:numId w:val="0"/>
            </w:numPr>
          </w:pPr>
          <w:r w:rsidRPr="00D70D69">
            <w:t>Turinys</w:t>
          </w:r>
          <w:bookmarkEnd w:id="1"/>
        </w:p>
        <w:p w14:paraId="1A5247B8" w14:textId="4744C874" w:rsidR="006F657E" w:rsidRDefault="0089222F" w:rsidP="004C0253">
          <w:pPr>
            <w:pStyle w:val="TOC1"/>
            <w:tabs>
              <w:tab w:val="right" w:leader="dot" w:pos="9360"/>
            </w:tabs>
            <w:spacing w:before="100" w:after="0"/>
            <w:rPr>
              <w:rFonts w:asciiTheme="minorHAnsi" w:eastAsiaTheme="minorEastAsia" w:hAnsiTheme="minorHAnsi" w:cstheme="minorBidi"/>
              <w:bCs w:val="0"/>
              <w:noProof/>
              <w:sz w:val="22"/>
              <w:szCs w:val="22"/>
              <w:lang w:val="en-US"/>
            </w:rPr>
          </w:pPr>
          <w:r>
            <w:fldChar w:fldCharType="begin"/>
          </w:r>
          <w:r>
            <w:instrText xml:space="preserve"> TOC \o "1-3" \h \z \u </w:instrText>
          </w:r>
          <w:r>
            <w:fldChar w:fldCharType="separate"/>
          </w:r>
          <w:hyperlink w:anchor="_Toc9704402" w:history="1">
            <w:r w:rsidR="006F657E" w:rsidRPr="006E7825">
              <w:rPr>
                <w:rStyle w:val="Hyperlink"/>
                <w:noProof/>
              </w:rPr>
              <w:t>Turinys</w:t>
            </w:r>
            <w:r w:rsidR="006F657E">
              <w:rPr>
                <w:noProof/>
                <w:webHidden/>
              </w:rPr>
              <w:tab/>
            </w:r>
            <w:r w:rsidR="006F657E">
              <w:rPr>
                <w:noProof/>
                <w:webHidden/>
              </w:rPr>
              <w:fldChar w:fldCharType="begin"/>
            </w:r>
            <w:r w:rsidR="006F657E">
              <w:rPr>
                <w:noProof/>
                <w:webHidden/>
              </w:rPr>
              <w:instrText xml:space="preserve"> PAGEREF _Toc9704402 \h </w:instrText>
            </w:r>
            <w:r w:rsidR="006F657E">
              <w:rPr>
                <w:noProof/>
                <w:webHidden/>
              </w:rPr>
            </w:r>
            <w:r w:rsidR="006F657E">
              <w:rPr>
                <w:noProof/>
                <w:webHidden/>
              </w:rPr>
              <w:fldChar w:fldCharType="separate"/>
            </w:r>
            <w:r w:rsidR="006F657E">
              <w:rPr>
                <w:noProof/>
                <w:webHidden/>
              </w:rPr>
              <w:t>2</w:t>
            </w:r>
            <w:r w:rsidR="006F657E">
              <w:rPr>
                <w:noProof/>
                <w:webHidden/>
              </w:rPr>
              <w:fldChar w:fldCharType="end"/>
            </w:r>
          </w:hyperlink>
        </w:p>
        <w:p w14:paraId="61962FE3" w14:textId="4E0247B7" w:rsidR="006F657E" w:rsidRDefault="006F657E" w:rsidP="004C0253">
          <w:pPr>
            <w:pStyle w:val="TOC1"/>
            <w:tabs>
              <w:tab w:val="right" w:leader="dot" w:pos="9360"/>
            </w:tabs>
            <w:spacing w:before="100" w:after="0"/>
            <w:rPr>
              <w:rFonts w:asciiTheme="minorHAnsi" w:eastAsiaTheme="minorEastAsia" w:hAnsiTheme="minorHAnsi" w:cstheme="minorBidi"/>
              <w:bCs w:val="0"/>
              <w:noProof/>
              <w:sz w:val="22"/>
              <w:szCs w:val="22"/>
              <w:lang w:val="en-US"/>
            </w:rPr>
          </w:pPr>
          <w:hyperlink w:anchor="_Toc9704403" w:history="1">
            <w:r w:rsidRPr="006E7825">
              <w:rPr>
                <w:rStyle w:val="Hyperlink"/>
                <w:noProof/>
              </w:rPr>
              <w:t>Paveikslėlių sąrašas</w:t>
            </w:r>
            <w:r>
              <w:rPr>
                <w:noProof/>
                <w:webHidden/>
              </w:rPr>
              <w:tab/>
            </w:r>
            <w:r>
              <w:rPr>
                <w:noProof/>
                <w:webHidden/>
              </w:rPr>
              <w:fldChar w:fldCharType="begin"/>
            </w:r>
            <w:r>
              <w:rPr>
                <w:noProof/>
                <w:webHidden/>
              </w:rPr>
              <w:instrText xml:space="preserve"> PAGEREF _Toc9704403 \h </w:instrText>
            </w:r>
            <w:r>
              <w:rPr>
                <w:noProof/>
                <w:webHidden/>
              </w:rPr>
            </w:r>
            <w:r>
              <w:rPr>
                <w:noProof/>
                <w:webHidden/>
              </w:rPr>
              <w:fldChar w:fldCharType="separate"/>
            </w:r>
            <w:r>
              <w:rPr>
                <w:noProof/>
                <w:webHidden/>
              </w:rPr>
              <w:t>3</w:t>
            </w:r>
            <w:r>
              <w:rPr>
                <w:noProof/>
                <w:webHidden/>
              </w:rPr>
              <w:fldChar w:fldCharType="end"/>
            </w:r>
          </w:hyperlink>
        </w:p>
        <w:p w14:paraId="59B813B2" w14:textId="0B674388" w:rsidR="006F657E" w:rsidRDefault="006F657E" w:rsidP="004C0253">
          <w:pPr>
            <w:pStyle w:val="TOC1"/>
            <w:tabs>
              <w:tab w:val="right" w:leader="dot" w:pos="9360"/>
            </w:tabs>
            <w:spacing w:before="100" w:after="0"/>
            <w:rPr>
              <w:rFonts w:asciiTheme="minorHAnsi" w:eastAsiaTheme="minorEastAsia" w:hAnsiTheme="minorHAnsi" w:cstheme="minorBidi"/>
              <w:bCs w:val="0"/>
              <w:noProof/>
              <w:sz w:val="22"/>
              <w:szCs w:val="22"/>
              <w:lang w:val="en-US"/>
            </w:rPr>
          </w:pPr>
          <w:hyperlink w:anchor="_Toc9704404" w:history="1">
            <w:r w:rsidRPr="006E7825">
              <w:rPr>
                <w:rStyle w:val="Hyperlink"/>
                <w:noProof/>
              </w:rPr>
              <w:t>Lentelių sąrašas</w:t>
            </w:r>
            <w:r>
              <w:rPr>
                <w:noProof/>
                <w:webHidden/>
              </w:rPr>
              <w:tab/>
            </w:r>
            <w:r>
              <w:rPr>
                <w:noProof/>
                <w:webHidden/>
              </w:rPr>
              <w:fldChar w:fldCharType="begin"/>
            </w:r>
            <w:r>
              <w:rPr>
                <w:noProof/>
                <w:webHidden/>
              </w:rPr>
              <w:instrText xml:space="preserve"> PAGEREF _Toc9704404 \h </w:instrText>
            </w:r>
            <w:r>
              <w:rPr>
                <w:noProof/>
                <w:webHidden/>
              </w:rPr>
            </w:r>
            <w:r>
              <w:rPr>
                <w:noProof/>
                <w:webHidden/>
              </w:rPr>
              <w:fldChar w:fldCharType="separate"/>
            </w:r>
            <w:r>
              <w:rPr>
                <w:noProof/>
                <w:webHidden/>
              </w:rPr>
              <w:t>3</w:t>
            </w:r>
            <w:r>
              <w:rPr>
                <w:noProof/>
                <w:webHidden/>
              </w:rPr>
              <w:fldChar w:fldCharType="end"/>
            </w:r>
          </w:hyperlink>
        </w:p>
        <w:p w14:paraId="05D873A7" w14:textId="56E0CF52"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05" w:history="1">
            <w:r w:rsidRPr="006E7825">
              <w:rPr>
                <w:rStyle w:val="Hyperlink"/>
                <w:noProof/>
              </w:rPr>
              <w:t>1.</w:t>
            </w:r>
            <w:r>
              <w:rPr>
                <w:rFonts w:asciiTheme="minorHAnsi" w:eastAsiaTheme="minorEastAsia" w:hAnsiTheme="minorHAnsi" w:cstheme="minorBidi"/>
                <w:bCs w:val="0"/>
                <w:noProof/>
                <w:sz w:val="22"/>
                <w:szCs w:val="22"/>
                <w:lang w:val="en-US"/>
              </w:rPr>
              <w:tab/>
            </w:r>
            <w:r w:rsidRPr="006E7825">
              <w:rPr>
                <w:rStyle w:val="Hyperlink"/>
                <w:noProof/>
              </w:rPr>
              <w:t>Įvadas</w:t>
            </w:r>
            <w:r>
              <w:rPr>
                <w:noProof/>
                <w:webHidden/>
              </w:rPr>
              <w:tab/>
            </w:r>
            <w:r>
              <w:rPr>
                <w:noProof/>
                <w:webHidden/>
              </w:rPr>
              <w:fldChar w:fldCharType="begin"/>
            </w:r>
            <w:r>
              <w:rPr>
                <w:noProof/>
                <w:webHidden/>
              </w:rPr>
              <w:instrText xml:space="preserve"> PAGEREF _Toc9704405 \h </w:instrText>
            </w:r>
            <w:r>
              <w:rPr>
                <w:noProof/>
                <w:webHidden/>
              </w:rPr>
            </w:r>
            <w:r>
              <w:rPr>
                <w:noProof/>
                <w:webHidden/>
              </w:rPr>
              <w:fldChar w:fldCharType="separate"/>
            </w:r>
            <w:r>
              <w:rPr>
                <w:noProof/>
                <w:webHidden/>
              </w:rPr>
              <w:t>5</w:t>
            </w:r>
            <w:r>
              <w:rPr>
                <w:noProof/>
                <w:webHidden/>
              </w:rPr>
              <w:fldChar w:fldCharType="end"/>
            </w:r>
          </w:hyperlink>
        </w:p>
        <w:p w14:paraId="5BD974EE" w14:textId="77663952"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06" w:history="1">
            <w:r w:rsidRPr="006E7825">
              <w:rPr>
                <w:rStyle w:val="Hyperlink"/>
                <w:noProof/>
              </w:rPr>
              <w:t>1.1</w:t>
            </w:r>
            <w:r>
              <w:rPr>
                <w:rFonts w:asciiTheme="minorHAnsi" w:eastAsiaTheme="minorEastAsia" w:hAnsiTheme="minorHAnsi" w:cstheme="minorBidi"/>
                <w:bCs w:val="0"/>
                <w:noProof/>
                <w:sz w:val="22"/>
                <w:szCs w:val="22"/>
                <w:lang w:val="en-US"/>
              </w:rPr>
              <w:tab/>
            </w:r>
            <w:r w:rsidRPr="006E7825">
              <w:rPr>
                <w:rStyle w:val="Hyperlink"/>
                <w:noProof/>
              </w:rPr>
              <w:t>Dokumento paskirtis</w:t>
            </w:r>
            <w:r>
              <w:rPr>
                <w:noProof/>
                <w:webHidden/>
              </w:rPr>
              <w:tab/>
            </w:r>
            <w:r>
              <w:rPr>
                <w:noProof/>
                <w:webHidden/>
              </w:rPr>
              <w:fldChar w:fldCharType="begin"/>
            </w:r>
            <w:r>
              <w:rPr>
                <w:noProof/>
                <w:webHidden/>
              </w:rPr>
              <w:instrText xml:space="preserve"> PAGEREF _Toc9704406 \h </w:instrText>
            </w:r>
            <w:r>
              <w:rPr>
                <w:noProof/>
                <w:webHidden/>
              </w:rPr>
            </w:r>
            <w:r>
              <w:rPr>
                <w:noProof/>
                <w:webHidden/>
              </w:rPr>
              <w:fldChar w:fldCharType="separate"/>
            </w:r>
            <w:r>
              <w:rPr>
                <w:noProof/>
                <w:webHidden/>
              </w:rPr>
              <w:t>5</w:t>
            </w:r>
            <w:r>
              <w:rPr>
                <w:noProof/>
                <w:webHidden/>
              </w:rPr>
              <w:fldChar w:fldCharType="end"/>
            </w:r>
          </w:hyperlink>
        </w:p>
        <w:p w14:paraId="4067AF32" w14:textId="75A0C141"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07" w:history="1">
            <w:r w:rsidRPr="006E7825">
              <w:rPr>
                <w:rStyle w:val="Hyperlink"/>
                <w:noProof/>
              </w:rPr>
              <w:t>1.2</w:t>
            </w:r>
            <w:r>
              <w:rPr>
                <w:rFonts w:asciiTheme="minorHAnsi" w:eastAsiaTheme="minorEastAsia" w:hAnsiTheme="minorHAnsi" w:cstheme="minorBidi"/>
                <w:bCs w:val="0"/>
                <w:noProof/>
                <w:sz w:val="22"/>
                <w:szCs w:val="22"/>
                <w:lang w:val="en-US"/>
              </w:rPr>
              <w:tab/>
            </w:r>
            <w:r w:rsidRPr="006E7825">
              <w:rPr>
                <w:rStyle w:val="Hyperlink"/>
                <w:noProof/>
              </w:rPr>
              <w:t>Apibrėžimai ir sutrumpinimai</w:t>
            </w:r>
            <w:r>
              <w:rPr>
                <w:noProof/>
                <w:webHidden/>
              </w:rPr>
              <w:tab/>
            </w:r>
            <w:r>
              <w:rPr>
                <w:noProof/>
                <w:webHidden/>
              </w:rPr>
              <w:fldChar w:fldCharType="begin"/>
            </w:r>
            <w:r>
              <w:rPr>
                <w:noProof/>
                <w:webHidden/>
              </w:rPr>
              <w:instrText xml:space="preserve"> PAGEREF _Toc9704407 \h </w:instrText>
            </w:r>
            <w:r>
              <w:rPr>
                <w:noProof/>
                <w:webHidden/>
              </w:rPr>
            </w:r>
            <w:r>
              <w:rPr>
                <w:noProof/>
                <w:webHidden/>
              </w:rPr>
              <w:fldChar w:fldCharType="separate"/>
            </w:r>
            <w:r>
              <w:rPr>
                <w:noProof/>
                <w:webHidden/>
              </w:rPr>
              <w:t>5</w:t>
            </w:r>
            <w:r>
              <w:rPr>
                <w:noProof/>
                <w:webHidden/>
              </w:rPr>
              <w:fldChar w:fldCharType="end"/>
            </w:r>
          </w:hyperlink>
        </w:p>
        <w:p w14:paraId="64B8D7BF" w14:textId="7D56E8DC"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08" w:history="1">
            <w:r w:rsidRPr="006E7825">
              <w:rPr>
                <w:rStyle w:val="Hyperlink"/>
                <w:noProof/>
              </w:rPr>
              <w:t>1.3</w:t>
            </w:r>
            <w:r>
              <w:rPr>
                <w:rFonts w:asciiTheme="minorHAnsi" w:eastAsiaTheme="minorEastAsia" w:hAnsiTheme="minorHAnsi" w:cstheme="minorBidi"/>
                <w:bCs w:val="0"/>
                <w:noProof/>
                <w:sz w:val="22"/>
                <w:szCs w:val="22"/>
                <w:lang w:val="en-US"/>
              </w:rPr>
              <w:tab/>
            </w:r>
            <w:r w:rsidRPr="006E7825">
              <w:rPr>
                <w:rStyle w:val="Hyperlink"/>
                <w:noProof/>
              </w:rPr>
              <w:t>Apžvalga</w:t>
            </w:r>
            <w:r>
              <w:rPr>
                <w:noProof/>
                <w:webHidden/>
              </w:rPr>
              <w:tab/>
            </w:r>
            <w:r>
              <w:rPr>
                <w:noProof/>
                <w:webHidden/>
              </w:rPr>
              <w:fldChar w:fldCharType="begin"/>
            </w:r>
            <w:r>
              <w:rPr>
                <w:noProof/>
                <w:webHidden/>
              </w:rPr>
              <w:instrText xml:space="preserve"> PAGEREF _Toc9704408 \h </w:instrText>
            </w:r>
            <w:r>
              <w:rPr>
                <w:noProof/>
                <w:webHidden/>
              </w:rPr>
            </w:r>
            <w:r>
              <w:rPr>
                <w:noProof/>
                <w:webHidden/>
              </w:rPr>
              <w:fldChar w:fldCharType="separate"/>
            </w:r>
            <w:r>
              <w:rPr>
                <w:noProof/>
                <w:webHidden/>
              </w:rPr>
              <w:t>5</w:t>
            </w:r>
            <w:r>
              <w:rPr>
                <w:noProof/>
                <w:webHidden/>
              </w:rPr>
              <w:fldChar w:fldCharType="end"/>
            </w:r>
          </w:hyperlink>
        </w:p>
        <w:p w14:paraId="22399846" w14:textId="5DB5B615"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09" w:history="1">
            <w:r w:rsidRPr="006E7825">
              <w:rPr>
                <w:rStyle w:val="Hyperlink"/>
                <w:noProof/>
              </w:rPr>
              <w:t>2.</w:t>
            </w:r>
            <w:r>
              <w:rPr>
                <w:rFonts w:asciiTheme="minorHAnsi" w:eastAsiaTheme="minorEastAsia" w:hAnsiTheme="minorHAnsi" w:cstheme="minorBidi"/>
                <w:bCs w:val="0"/>
                <w:noProof/>
                <w:sz w:val="22"/>
                <w:szCs w:val="22"/>
                <w:lang w:val="en-US"/>
              </w:rPr>
              <w:tab/>
            </w:r>
            <w:r w:rsidRPr="006E7825">
              <w:rPr>
                <w:rStyle w:val="Hyperlink"/>
                <w:noProof/>
              </w:rPr>
              <w:t>Architektūros pateikimas</w:t>
            </w:r>
            <w:r>
              <w:rPr>
                <w:noProof/>
                <w:webHidden/>
              </w:rPr>
              <w:tab/>
            </w:r>
            <w:r>
              <w:rPr>
                <w:noProof/>
                <w:webHidden/>
              </w:rPr>
              <w:fldChar w:fldCharType="begin"/>
            </w:r>
            <w:r>
              <w:rPr>
                <w:noProof/>
                <w:webHidden/>
              </w:rPr>
              <w:instrText xml:space="preserve"> PAGEREF _Toc9704409 \h </w:instrText>
            </w:r>
            <w:r>
              <w:rPr>
                <w:noProof/>
                <w:webHidden/>
              </w:rPr>
            </w:r>
            <w:r>
              <w:rPr>
                <w:noProof/>
                <w:webHidden/>
              </w:rPr>
              <w:fldChar w:fldCharType="separate"/>
            </w:r>
            <w:r>
              <w:rPr>
                <w:noProof/>
                <w:webHidden/>
              </w:rPr>
              <w:t>5</w:t>
            </w:r>
            <w:r>
              <w:rPr>
                <w:noProof/>
                <w:webHidden/>
              </w:rPr>
              <w:fldChar w:fldCharType="end"/>
            </w:r>
          </w:hyperlink>
        </w:p>
        <w:p w14:paraId="16937FC3" w14:textId="322AF095"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10" w:history="1">
            <w:r w:rsidRPr="006E7825">
              <w:rPr>
                <w:rStyle w:val="Hyperlink"/>
                <w:noProof/>
              </w:rPr>
              <w:t>3.</w:t>
            </w:r>
            <w:r>
              <w:rPr>
                <w:rFonts w:asciiTheme="minorHAnsi" w:eastAsiaTheme="minorEastAsia" w:hAnsiTheme="minorHAnsi" w:cstheme="minorBidi"/>
                <w:bCs w:val="0"/>
                <w:noProof/>
                <w:sz w:val="22"/>
                <w:szCs w:val="22"/>
                <w:lang w:val="en-US"/>
              </w:rPr>
              <w:tab/>
            </w:r>
            <w:r w:rsidRPr="006E7825">
              <w:rPr>
                <w:rStyle w:val="Hyperlink"/>
                <w:noProof/>
              </w:rPr>
              <w:t>Architektūros tikslai ir apribojimai</w:t>
            </w:r>
            <w:r>
              <w:rPr>
                <w:noProof/>
                <w:webHidden/>
              </w:rPr>
              <w:tab/>
            </w:r>
            <w:r>
              <w:rPr>
                <w:noProof/>
                <w:webHidden/>
              </w:rPr>
              <w:fldChar w:fldCharType="begin"/>
            </w:r>
            <w:r>
              <w:rPr>
                <w:noProof/>
                <w:webHidden/>
              </w:rPr>
              <w:instrText xml:space="preserve"> PAGEREF _Toc9704410 \h </w:instrText>
            </w:r>
            <w:r>
              <w:rPr>
                <w:noProof/>
                <w:webHidden/>
              </w:rPr>
            </w:r>
            <w:r>
              <w:rPr>
                <w:noProof/>
                <w:webHidden/>
              </w:rPr>
              <w:fldChar w:fldCharType="separate"/>
            </w:r>
            <w:r>
              <w:rPr>
                <w:noProof/>
                <w:webHidden/>
              </w:rPr>
              <w:t>5</w:t>
            </w:r>
            <w:r>
              <w:rPr>
                <w:noProof/>
                <w:webHidden/>
              </w:rPr>
              <w:fldChar w:fldCharType="end"/>
            </w:r>
          </w:hyperlink>
        </w:p>
        <w:p w14:paraId="33991683" w14:textId="3A502AE7"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11" w:history="1">
            <w:r w:rsidRPr="006E7825">
              <w:rPr>
                <w:rStyle w:val="Hyperlink"/>
                <w:noProof/>
              </w:rPr>
              <w:t>4.</w:t>
            </w:r>
            <w:r>
              <w:rPr>
                <w:rFonts w:asciiTheme="minorHAnsi" w:eastAsiaTheme="minorEastAsia" w:hAnsiTheme="minorHAnsi" w:cstheme="minorBidi"/>
                <w:bCs w:val="0"/>
                <w:noProof/>
                <w:sz w:val="22"/>
                <w:szCs w:val="22"/>
                <w:lang w:val="en-US"/>
              </w:rPr>
              <w:tab/>
            </w:r>
            <w:r w:rsidRPr="006E7825">
              <w:rPr>
                <w:rStyle w:val="Hyperlink"/>
                <w:noProof/>
              </w:rPr>
              <w:t>Panaudojimo atvejų vaizdas</w:t>
            </w:r>
            <w:r>
              <w:rPr>
                <w:noProof/>
                <w:webHidden/>
              </w:rPr>
              <w:tab/>
            </w:r>
            <w:r>
              <w:rPr>
                <w:noProof/>
                <w:webHidden/>
              </w:rPr>
              <w:fldChar w:fldCharType="begin"/>
            </w:r>
            <w:r>
              <w:rPr>
                <w:noProof/>
                <w:webHidden/>
              </w:rPr>
              <w:instrText xml:space="preserve"> PAGEREF _Toc9704411 \h </w:instrText>
            </w:r>
            <w:r>
              <w:rPr>
                <w:noProof/>
                <w:webHidden/>
              </w:rPr>
            </w:r>
            <w:r>
              <w:rPr>
                <w:noProof/>
                <w:webHidden/>
              </w:rPr>
              <w:fldChar w:fldCharType="separate"/>
            </w:r>
            <w:r>
              <w:rPr>
                <w:noProof/>
                <w:webHidden/>
              </w:rPr>
              <w:t>6</w:t>
            </w:r>
            <w:r>
              <w:rPr>
                <w:noProof/>
                <w:webHidden/>
              </w:rPr>
              <w:fldChar w:fldCharType="end"/>
            </w:r>
          </w:hyperlink>
        </w:p>
        <w:p w14:paraId="13015BAF" w14:textId="68D4B2D1"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12" w:history="1">
            <w:r w:rsidRPr="006E7825">
              <w:rPr>
                <w:rStyle w:val="Hyperlink"/>
                <w:noProof/>
              </w:rPr>
              <w:t>4.1</w:t>
            </w:r>
            <w:r>
              <w:rPr>
                <w:rFonts w:asciiTheme="minorHAnsi" w:eastAsiaTheme="minorEastAsia" w:hAnsiTheme="minorHAnsi" w:cstheme="minorBidi"/>
                <w:bCs w:val="0"/>
                <w:noProof/>
                <w:sz w:val="22"/>
                <w:szCs w:val="22"/>
                <w:lang w:val="en-US"/>
              </w:rPr>
              <w:tab/>
            </w:r>
            <w:r w:rsidRPr="006E7825">
              <w:rPr>
                <w:rStyle w:val="Hyperlink"/>
                <w:noProof/>
              </w:rPr>
              <w:t>Panaudojimo atvejų specifikacija</w:t>
            </w:r>
            <w:r>
              <w:rPr>
                <w:noProof/>
                <w:webHidden/>
              </w:rPr>
              <w:tab/>
            </w:r>
            <w:r>
              <w:rPr>
                <w:noProof/>
                <w:webHidden/>
              </w:rPr>
              <w:fldChar w:fldCharType="begin"/>
            </w:r>
            <w:r>
              <w:rPr>
                <w:noProof/>
                <w:webHidden/>
              </w:rPr>
              <w:instrText xml:space="preserve"> PAGEREF _Toc9704412 \h </w:instrText>
            </w:r>
            <w:r>
              <w:rPr>
                <w:noProof/>
                <w:webHidden/>
              </w:rPr>
            </w:r>
            <w:r>
              <w:rPr>
                <w:noProof/>
                <w:webHidden/>
              </w:rPr>
              <w:fldChar w:fldCharType="separate"/>
            </w:r>
            <w:r>
              <w:rPr>
                <w:noProof/>
                <w:webHidden/>
              </w:rPr>
              <w:t>7</w:t>
            </w:r>
            <w:r>
              <w:rPr>
                <w:noProof/>
                <w:webHidden/>
              </w:rPr>
              <w:fldChar w:fldCharType="end"/>
            </w:r>
          </w:hyperlink>
        </w:p>
        <w:p w14:paraId="362715FA" w14:textId="06B3D15B"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13" w:history="1">
            <w:r w:rsidRPr="006E7825">
              <w:rPr>
                <w:rStyle w:val="Hyperlink"/>
                <w:noProof/>
              </w:rPr>
              <w:t>5.</w:t>
            </w:r>
            <w:r>
              <w:rPr>
                <w:rFonts w:asciiTheme="minorHAnsi" w:eastAsiaTheme="minorEastAsia" w:hAnsiTheme="minorHAnsi" w:cstheme="minorBidi"/>
                <w:bCs w:val="0"/>
                <w:noProof/>
                <w:sz w:val="22"/>
                <w:szCs w:val="22"/>
                <w:lang w:val="en-US"/>
              </w:rPr>
              <w:tab/>
            </w:r>
            <w:r w:rsidRPr="006E7825">
              <w:rPr>
                <w:rStyle w:val="Hyperlink"/>
                <w:noProof/>
              </w:rPr>
              <w:t>Sistemos statinis vaizdas</w:t>
            </w:r>
            <w:r>
              <w:rPr>
                <w:noProof/>
                <w:webHidden/>
              </w:rPr>
              <w:tab/>
            </w:r>
            <w:r>
              <w:rPr>
                <w:noProof/>
                <w:webHidden/>
              </w:rPr>
              <w:fldChar w:fldCharType="begin"/>
            </w:r>
            <w:r>
              <w:rPr>
                <w:noProof/>
                <w:webHidden/>
              </w:rPr>
              <w:instrText xml:space="preserve"> PAGEREF _Toc9704413 \h </w:instrText>
            </w:r>
            <w:r>
              <w:rPr>
                <w:noProof/>
                <w:webHidden/>
              </w:rPr>
            </w:r>
            <w:r>
              <w:rPr>
                <w:noProof/>
                <w:webHidden/>
              </w:rPr>
              <w:fldChar w:fldCharType="separate"/>
            </w:r>
            <w:r>
              <w:rPr>
                <w:noProof/>
                <w:webHidden/>
              </w:rPr>
              <w:t>16</w:t>
            </w:r>
            <w:r>
              <w:rPr>
                <w:noProof/>
                <w:webHidden/>
              </w:rPr>
              <w:fldChar w:fldCharType="end"/>
            </w:r>
          </w:hyperlink>
        </w:p>
        <w:p w14:paraId="1482E3A7" w14:textId="146CEAC7"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14" w:history="1">
            <w:r w:rsidRPr="006E7825">
              <w:rPr>
                <w:rStyle w:val="Hyperlink"/>
                <w:noProof/>
              </w:rPr>
              <w:t>5.1</w:t>
            </w:r>
            <w:r>
              <w:rPr>
                <w:rFonts w:asciiTheme="minorHAnsi" w:eastAsiaTheme="minorEastAsia" w:hAnsiTheme="minorHAnsi" w:cstheme="minorBidi"/>
                <w:bCs w:val="0"/>
                <w:noProof/>
                <w:sz w:val="22"/>
                <w:szCs w:val="22"/>
                <w:lang w:val="en-US"/>
              </w:rPr>
              <w:tab/>
            </w:r>
            <w:r w:rsidRPr="006E7825">
              <w:rPr>
                <w:rStyle w:val="Hyperlink"/>
                <w:noProof/>
              </w:rPr>
              <w:t>Apžvalga</w:t>
            </w:r>
            <w:r>
              <w:rPr>
                <w:noProof/>
                <w:webHidden/>
              </w:rPr>
              <w:tab/>
            </w:r>
            <w:r>
              <w:rPr>
                <w:noProof/>
                <w:webHidden/>
              </w:rPr>
              <w:fldChar w:fldCharType="begin"/>
            </w:r>
            <w:r>
              <w:rPr>
                <w:noProof/>
                <w:webHidden/>
              </w:rPr>
              <w:instrText xml:space="preserve"> PAGEREF _Toc9704414 \h </w:instrText>
            </w:r>
            <w:r>
              <w:rPr>
                <w:noProof/>
                <w:webHidden/>
              </w:rPr>
            </w:r>
            <w:r>
              <w:rPr>
                <w:noProof/>
                <w:webHidden/>
              </w:rPr>
              <w:fldChar w:fldCharType="separate"/>
            </w:r>
            <w:r>
              <w:rPr>
                <w:noProof/>
                <w:webHidden/>
              </w:rPr>
              <w:t>16</w:t>
            </w:r>
            <w:r>
              <w:rPr>
                <w:noProof/>
                <w:webHidden/>
              </w:rPr>
              <w:fldChar w:fldCharType="end"/>
            </w:r>
          </w:hyperlink>
        </w:p>
        <w:p w14:paraId="7C642A3F" w14:textId="6627FB5B"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15" w:history="1">
            <w:r w:rsidRPr="006E7825">
              <w:rPr>
                <w:rStyle w:val="Hyperlink"/>
                <w:noProof/>
              </w:rPr>
              <w:t>5.2</w:t>
            </w:r>
            <w:r>
              <w:rPr>
                <w:rFonts w:asciiTheme="minorHAnsi" w:eastAsiaTheme="minorEastAsia" w:hAnsiTheme="minorHAnsi" w:cstheme="minorBidi"/>
                <w:bCs w:val="0"/>
                <w:noProof/>
                <w:sz w:val="22"/>
                <w:szCs w:val="22"/>
                <w:lang w:val="en-US"/>
              </w:rPr>
              <w:tab/>
            </w:r>
            <w:r w:rsidRPr="006E7825">
              <w:rPr>
                <w:rStyle w:val="Hyperlink"/>
                <w:noProof/>
              </w:rPr>
              <w:t>Paketų detalizavimas</w:t>
            </w:r>
            <w:r>
              <w:rPr>
                <w:noProof/>
                <w:webHidden/>
              </w:rPr>
              <w:tab/>
            </w:r>
            <w:r>
              <w:rPr>
                <w:noProof/>
                <w:webHidden/>
              </w:rPr>
              <w:fldChar w:fldCharType="begin"/>
            </w:r>
            <w:r>
              <w:rPr>
                <w:noProof/>
                <w:webHidden/>
              </w:rPr>
              <w:instrText xml:space="preserve"> PAGEREF _Toc9704415 \h </w:instrText>
            </w:r>
            <w:r>
              <w:rPr>
                <w:noProof/>
                <w:webHidden/>
              </w:rPr>
            </w:r>
            <w:r>
              <w:rPr>
                <w:noProof/>
                <w:webHidden/>
              </w:rPr>
              <w:fldChar w:fldCharType="separate"/>
            </w:r>
            <w:r>
              <w:rPr>
                <w:noProof/>
                <w:webHidden/>
              </w:rPr>
              <w:t>16</w:t>
            </w:r>
            <w:r>
              <w:rPr>
                <w:noProof/>
                <w:webHidden/>
              </w:rPr>
              <w:fldChar w:fldCharType="end"/>
            </w:r>
          </w:hyperlink>
        </w:p>
        <w:p w14:paraId="29B5B603" w14:textId="70DB2464" w:rsidR="006F657E" w:rsidRDefault="006F657E" w:rsidP="004C0253">
          <w:pPr>
            <w:pStyle w:val="TOC3"/>
            <w:tabs>
              <w:tab w:val="right" w:leader="dot" w:pos="9360"/>
            </w:tabs>
            <w:spacing w:before="100"/>
            <w:rPr>
              <w:rFonts w:asciiTheme="minorHAnsi" w:eastAsiaTheme="minorEastAsia" w:hAnsiTheme="minorHAnsi" w:cstheme="minorBidi"/>
              <w:bCs w:val="0"/>
              <w:noProof/>
              <w:sz w:val="22"/>
              <w:szCs w:val="22"/>
              <w:lang w:val="en-US"/>
            </w:rPr>
          </w:pPr>
          <w:hyperlink w:anchor="_Toc9704416" w:history="1">
            <w:r w:rsidRPr="006E7825">
              <w:rPr>
                <w:rStyle w:val="Hyperlink"/>
                <w:noProof/>
              </w:rPr>
              <w:t>5.2.1</w:t>
            </w:r>
            <w:r>
              <w:rPr>
                <w:rFonts w:asciiTheme="minorHAnsi" w:eastAsiaTheme="minorEastAsia" w:hAnsiTheme="minorHAnsi" w:cstheme="minorBidi"/>
                <w:bCs w:val="0"/>
                <w:noProof/>
                <w:sz w:val="22"/>
                <w:szCs w:val="22"/>
                <w:lang w:val="en-US"/>
              </w:rPr>
              <w:tab/>
            </w:r>
            <w:r w:rsidRPr="006E7825">
              <w:rPr>
                <w:rStyle w:val="Hyperlink"/>
                <w:noProof/>
              </w:rPr>
              <w:t>Symfony paketo klasės</w:t>
            </w:r>
            <w:r>
              <w:rPr>
                <w:noProof/>
                <w:webHidden/>
              </w:rPr>
              <w:tab/>
            </w:r>
            <w:r>
              <w:rPr>
                <w:noProof/>
                <w:webHidden/>
              </w:rPr>
              <w:fldChar w:fldCharType="begin"/>
            </w:r>
            <w:r>
              <w:rPr>
                <w:noProof/>
                <w:webHidden/>
              </w:rPr>
              <w:instrText xml:space="preserve"> PAGEREF _Toc9704416 \h </w:instrText>
            </w:r>
            <w:r>
              <w:rPr>
                <w:noProof/>
                <w:webHidden/>
              </w:rPr>
            </w:r>
            <w:r>
              <w:rPr>
                <w:noProof/>
                <w:webHidden/>
              </w:rPr>
              <w:fldChar w:fldCharType="separate"/>
            </w:r>
            <w:r>
              <w:rPr>
                <w:noProof/>
                <w:webHidden/>
              </w:rPr>
              <w:t>16</w:t>
            </w:r>
            <w:r>
              <w:rPr>
                <w:noProof/>
                <w:webHidden/>
              </w:rPr>
              <w:fldChar w:fldCharType="end"/>
            </w:r>
          </w:hyperlink>
        </w:p>
        <w:p w14:paraId="3B146622" w14:textId="52DA7739" w:rsidR="006F657E" w:rsidRDefault="006F657E" w:rsidP="004C0253">
          <w:pPr>
            <w:pStyle w:val="TOC3"/>
            <w:tabs>
              <w:tab w:val="right" w:leader="dot" w:pos="9360"/>
            </w:tabs>
            <w:spacing w:before="100"/>
            <w:rPr>
              <w:rFonts w:asciiTheme="minorHAnsi" w:eastAsiaTheme="minorEastAsia" w:hAnsiTheme="minorHAnsi" w:cstheme="minorBidi"/>
              <w:bCs w:val="0"/>
              <w:noProof/>
              <w:sz w:val="22"/>
              <w:szCs w:val="22"/>
              <w:lang w:val="en-US"/>
            </w:rPr>
          </w:pPr>
          <w:hyperlink w:anchor="_Toc9704417" w:history="1">
            <w:r w:rsidRPr="006E7825">
              <w:rPr>
                <w:rStyle w:val="Hyperlink"/>
                <w:noProof/>
              </w:rPr>
              <w:t>5.2.2</w:t>
            </w:r>
            <w:r>
              <w:rPr>
                <w:rFonts w:asciiTheme="minorHAnsi" w:eastAsiaTheme="minorEastAsia" w:hAnsiTheme="minorHAnsi" w:cstheme="minorBidi"/>
                <w:bCs w:val="0"/>
                <w:noProof/>
                <w:sz w:val="22"/>
                <w:szCs w:val="22"/>
                <w:lang w:val="en-US"/>
              </w:rPr>
              <w:tab/>
            </w:r>
            <w:r w:rsidRPr="006E7825">
              <w:rPr>
                <w:rStyle w:val="Hyperlink"/>
                <w:noProof/>
              </w:rPr>
              <w:t>Tensorflow paketas</w:t>
            </w:r>
            <w:r>
              <w:rPr>
                <w:noProof/>
                <w:webHidden/>
              </w:rPr>
              <w:tab/>
            </w:r>
            <w:r>
              <w:rPr>
                <w:noProof/>
                <w:webHidden/>
              </w:rPr>
              <w:fldChar w:fldCharType="begin"/>
            </w:r>
            <w:r>
              <w:rPr>
                <w:noProof/>
                <w:webHidden/>
              </w:rPr>
              <w:instrText xml:space="preserve"> PAGEREF _Toc9704417 \h </w:instrText>
            </w:r>
            <w:r>
              <w:rPr>
                <w:noProof/>
                <w:webHidden/>
              </w:rPr>
            </w:r>
            <w:r>
              <w:rPr>
                <w:noProof/>
                <w:webHidden/>
              </w:rPr>
              <w:fldChar w:fldCharType="separate"/>
            </w:r>
            <w:r>
              <w:rPr>
                <w:noProof/>
                <w:webHidden/>
              </w:rPr>
              <w:t>21</w:t>
            </w:r>
            <w:r>
              <w:rPr>
                <w:noProof/>
                <w:webHidden/>
              </w:rPr>
              <w:fldChar w:fldCharType="end"/>
            </w:r>
          </w:hyperlink>
        </w:p>
        <w:p w14:paraId="189F066A" w14:textId="1BF04AAF"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18" w:history="1">
            <w:r w:rsidRPr="006E7825">
              <w:rPr>
                <w:rStyle w:val="Hyperlink"/>
                <w:noProof/>
              </w:rPr>
              <w:t>6.</w:t>
            </w:r>
            <w:r>
              <w:rPr>
                <w:rFonts w:asciiTheme="minorHAnsi" w:eastAsiaTheme="minorEastAsia" w:hAnsiTheme="minorHAnsi" w:cstheme="minorBidi"/>
                <w:bCs w:val="0"/>
                <w:noProof/>
                <w:sz w:val="22"/>
                <w:szCs w:val="22"/>
                <w:lang w:val="en-US"/>
              </w:rPr>
              <w:tab/>
            </w:r>
            <w:r w:rsidRPr="006E7825">
              <w:rPr>
                <w:rStyle w:val="Hyperlink"/>
                <w:noProof/>
              </w:rPr>
              <w:t>Sistemos dinaminis vaizdas</w:t>
            </w:r>
            <w:r>
              <w:rPr>
                <w:noProof/>
                <w:webHidden/>
              </w:rPr>
              <w:tab/>
            </w:r>
            <w:r>
              <w:rPr>
                <w:noProof/>
                <w:webHidden/>
              </w:rPr>
              <w:fldChar w:fldCharType="begin"/>
            </w:r>
            <w:r>
              <w:rPr>
                <w:noProof/>
                <w:webHidden/>
              </w:rPr>
              <w:instrText xml:space="preserve"> PAGEREF _Toc9704418 \h </w:instrText>
            </w:r>
            <w:r>
              <w:rPr>
                <w:noProof/>
                <w:webHidden/>
              </w:rPr>
            </w:r>
            <w:r>
              <w:rPr>
                <w:noProof/>
                <w:webHidden/>
              </w:rPr>
              <w:fldChar w:fldCharType="separate"/>
            </w:r>
            <w:r>
              <w:rPr>
                <w:noProof/>
                <w:webHidden/>
              </w:rPr>
              <w:t>21</w:t>
            </w:r>
            <w:r>
              <w:rPr>
                <w:noProof/>
                <w:webHidden/>
              </w:rPr>
              <w:fldChar w:fldCharType="end"/>
            </w:r>
          </w:hyperlink>
        </w:p>
        <w:p w14:paraId="27C5BEBE" w14:textId="3DA7A168"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19" w:history="1">
            <w:r w:rsidRPr="006E7825">
              <w:rPr>
                <w:rStyle w:val="Hyperlink"/>
                <w:noProof/>
              </w:rPr>
              <w:t>6.1</w:t>
            </w:r>
            <w:r>
              <w:rPr>
                <w:rFonts w:asciiTheme="minorHAnsi" w:eastAsiaTheme="minorEastAsia" w:hAnsiTheme="minorHAnsi" w:cstheme="minorBidi"/>
                <w:bCs w:val="0"/>
                <w:noProof/>
                <w:sz w:val="22"/>
                <w:szCs w:val="22"/>
                <w:lang w:val="en-US"/>
              </w:rPr>
              <w:tab/>
            </w:r>
            <w:r w:rsidRPr="006E7825">
              <w:rPr>
                <w:rStyle w:val="Hyperlink"/>
                <w:noProof/>
              </w:rPr>
              <w:t>Būsenos diagramos</w:t>
            </w:r>
            <w:r>
              <w:rPr>
                <w:noProof/>
                <w:webHidden/>
              </w:rPr>
              <w:tab/>
            </w:r>
            <w:r>
              <w:rPr>
                <w:noProof/>
                <w:webHidden/>
              </w:rPr>
              <w:fldChar w:fldCharType="begin"/>
            </w:r>
            <w:r>
              <w:rPr>
                <w:noProof/>
                <w:webHidden/>
              </w:rPr>
              <w:instrText xml:space="preserve"> PAGEREF _Toc9704419 \h </w:instrText>
            </w:r>
            <w:r>
              <w:rPr>
                <w:noProof/>
                <w:webHidden/>
              </w:rPr>
            </w:r>
            <w:r>
              <w:rPr>
                <w:noProof/>
                <w:webHidden/>
              </w:rPr>
              <w:fldChar w:fldCharType="separate"/>
            </w:r>
            <w:r>
              <w:rPr>
                <w:noProof/>
                <w:webHidden/>
              </w:rPr>
              <w:t>21</w:t>
            </w:r>
            <w:r>
              <w:rPr>
                <w:noProof/>
                <w:webHidden/>
              </w:rPr>
              <w:fldChar w:fldCharType="end"/>
            </w:r>
          </w:hyperlink>
        </w:p>
        <w:p w14:paraId="68333545" w14:textId="79A6FCA8"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20" w:history="1">
            <w:r w:rsidRPr="006E7825">
              <w:rPr>
                <w:rStyle w:val="Hyperlink"/>
                <w:noProof/>
              </w:rPr>
              <w:t>6.2</w:t>
            </w:r>
            <w:r>
              <w:rPr>
                <w:rFonts w:asciiTheme="minorHAnsi" w:eastAsiaTheme="minorEastAsia" w:hAnsiTheme="minorHAnsi" w:cstheme="minorBidi"/>
                <w:bCs w:val="0"/>
                <w:noProof/>
                <w:sz w:val="22"/>
                <w:szCs w:val="22"/>
                <w:lang w:val="en-US"/>
              </w:rPr>
              <w:tab/>
            </w:r>
            <w:r w:rsidRPr="006E7825">
              <w:rPr>
                <w:rStyle w:val="Hyperlink"/>
                <w:noProof/>
              </w:rPr>
              <w:t>Veiklos diagramos</w:t>
            </w:r>
            <w:r>
              <w:rPr>
                <w:noProof/>
                <w:webHidden/>
              </w:rPr>
              <w:tab/>
            </w:r>
            <w:r>
              <w:rPr>
                <w:noProof/>
                <w:webHidden/>
              </w:rPr>
              <w:fldChar w:fldCharType="begin"/>
            </w:r>
            <w:r>
              <w:rPr>
                <w:noProof/>
                <w:webHidden/>
              </w:rPr>
              <w:instrText xml:space="preserve"> PAGEREF _Toc9704420 \h </w:instrText>
            </w:r>
            <w:r>
              <w:rPr>
                <w:noProof/>
                <w:webHidden/>
              </w:rPr>
            </w:r>
            <w:r>
              <w:rPr>
                <w:noProof/>
                <w:webHidden/>
              </w:rPr>
              <w:fldChar w:fldCharType="separate"/>
            </w:r>
            <w:r>
              <w:rPr>
                <w:noProof/>
                <w:webHidden/>
              </w:rPr>
              <w:t>22</w:t>
            </w:r>
            <w:r>
              <w:rPr>
                <w:noProof/>
                <w:webHidden/>
              </w:rPr>
              <w:fldChar w:fldCharType="end"/>
            </w:r>
          </w:hyperlink>
        </w:p>
        <w:p w14:paraId="0F8F8564" w14:textId="06CA05EA" w:rsidR="006F657E" w:rsidRDefault="006F657E" w:rsidP="004C0253">
          <w:pPr>
            <w:pStyle w:val="TOC2"/>
            <w:tabs>
              <w:tab w:val="left" w:pos="1000"/>
              <w:tab w:val="right" w:leader="dot" w:pos="9360"/>
            </w:tabs>
            <w:spacing w:before="100"/>
            <w:rPr>
              <w:rFonts w:asciiTheme="minorHAnsi" w:eastAsiaTheme="minorEastAsia" w:hAnsiTheme="minorHAnsi" w:cstheme="minorBidi"/>
              <w:bCs w:val="0"/>
              <w:noProof/>
              <w:sz w:val="22"/>
              <w:szCs w:val="22"/>
              <w:lang w:val="en-US"/>
            </w:rPr>
          </w:pPr>
          <w:hyperlink w:anchor="_Toc9704421" w:history="1">
            <w:r w:rsidRPr="006E7825">
              <w:rPr>
                <w:rStyle w:val="Hyperlink"/>
                <w:noProof/>
              </w:rPr>
              <w:t>6.3</w:t>
            </w:r>
            <w:r>
              <w:rPr>
                <w:rFonts w:asciiTheme="minorHAnsi" w:eastAsiaTheme="minorEastAsia" w:hAnsiTheme="minorHAnsi" w:cstheme="minorBidi"/>
                <w:bCs w:val="0"/>
                <w:noProof/>
                <w:sz w:val="22"/>
                <w:szCs w:val="22"/>
                <w:lang w:val="en-US"/>
              </w:rPr>
              <w:tab/>
            </w:r>
            <w:r w:rsidRPr="006E7825">
              <w:rPr>
                <w:rStyle w:val="Hyperlink"/>
                <w:noProof/>
              </w:rPr>
              <w:t>Sekų diagramos</w:t>
            </w:r>
            <w:r>
              <w:rPr>
                <w:noProof/>
                <w:webHidden/>
              </w:rPr>
              <w:tab/>
            </w:r>
            <w:r>
              <w:rPr>
                <w:noProof/>
                <w:webHidden/>
              </w:rPr>
              <w:fldChar w:fldCharType="begin"/>
            </w:r>
            <w:r>
              <w:rPr>
                <w:noProof/>
                <w:webHidden/>
              </w:rPr>
              <w:instrText xml:space="preserve"> PAGEREF _Toc9704421 \h </w:instrText>
            </w:r>
            <w:r>
              <w:rPr>
                <w:noProof/>
                <w:webHidden/>
              </w:rPr>
            </w:r>
            <w:r>
              <w:rPr>
                <w:noProof/>
                <w:webHidden/>
              </w:rPr>
              <w:fldChar w:fldCharType="separate"/>
            </w:r>
            <w:r>
              <w:rPr>
                <w:noProof/>
                <w:webHidden/>
              </w:rPr>
              <w:t>31</w:t>
            </w:r>
            <w:r>
              <w:rPr>
                <w:noProof/>
                <w:webHidden/>
              </w:rPr>
              <w:fldChar w:fldCharType="end"/>
            </w:r>
          </w:hyperlink>
        </w:p>
        <w:p w14:paraId="0FFD0155" w14:textId="75528E31"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22" w:history="1">
            <w:r w:rsidRPr="006E7825">
              <w:rPr>
                <w:rStyle w:val="Hyperlink"/>
                <w:noProof/>
              </w:rPr>
              <w:t>7.</w:t>
            </w:r>
            <w:r>
              <w:rPr>
                <w:rFonts w:asciiTheme="minorHAnsi" w:eastAsiaTheme="minorEastAsia" w:hAnsiTheme="minorHAnsi" w:cstheme="minorBidi"/>
                <w:bCs w:val="0"/>
                <w:noProof/>
                <w:sz w:val="22"/>
                <w:szCs w:val="22"/>
                <w:lang w:val="en-US"/>
              </w:rPr>
              <w:tab/>
            </w:r>
            <w:r w:rsidRPr="006E7825">
              <w:rPr>
                <w:rStyle w:val="Hyperlink"/>
                <w:noProof/>
              </w:rPr>
              <w:t>Išdėstymo (deployment) vaizdas</w:t>
            </w:r>
            <w:r>
              <w:rPr>
                <w:noProof/>
                <w:webHidden/>
              </w:rPr>
              <w:tab/>
            </w:r>
            <w:r>
              <w:rPr>
                <w:noProof/>
                <w:webHidden/>
              </w:rPr>
              <w:fldChar w:fldCharType="begin"/>
            </w:r>
            <w:r>
              <w:rPr>
                <w:noProof/>
                <w:webHidden/>
              </w:rPr>
              <w:instrText xml:space="preserve"> PAGEREF _Toc9704422 \h </w:instrText>
            </w:r>
            <w:r>
              <w:rPr>
                <w:noProof/>
                <w:webHidden/>
              </w:rPr>
            </w:r>
            <w:r>
              <w:rPr>
                <w:noProof/>
                <w:webHidden/>
              </w:rPr>
              <w:fldChar w:fldCharType="separate"/>
            </w:r>
            <w:r>
              <w:rPr>
                <w:noProof/>
                <w:webHidden/>
              </w:rPr>
              <w:t>42</w:t>
            </w:r>
            <w:r>
              <w:rPr>
                <w:noProof/>
                <w:webHidden/>
              </w:rPr>
              <w:fldChar w:fldCharType="end"/>
            </w:r>
          </w:hyperlink>
        </w:p>
        <w:p w14:paraId="7828CF99" w14:textId="659BA308"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23" w:history="1">
            <w:r w:rsidRPr="006E7825">
              <w:rPr>
                <w:rStyle w:val="Hyperlink"/>
                <w:noProof/>
              </w:rPr>
              <w:t>8.</w:t>
            </w:r>
            <w:r>
              <w:rPr>
                <w:rFonts w:asciiTheme="minorHAnsi" w:eastAsiaTheme="minorEastAsia" w:hAnsiTheme="minorHAnsi" w:cstheme="minorBidi"/>
                <w:bCs w:val="0"/>
                <w:noProof/>
                <w:sz w:val="22"/>
                <w:szCs w:val="22"/>
                <w:lang w:val="en-US"/>
              </w:rPr>
              <w:tab/>
            </w:r>
            <w:r w:rsidRPr="006E7825">
              <w:rPr>
                <w:rStyle w:val="Hyperlink"/>
                <w:noProof/>
              </w:rPr>
              <w:t>Duomenų vaizdas</w:t>
            </w:r>
            <w:r>
              <w:rPr>
                <w:noProof/>
                <w:webHidden/>
              </w:rPr>
              <w:tab/>
            </w:r>
            <w:r>
              <w:rPr>
                <w:noProof/>
                <w:webHidden/>
              </w:rPr>
              <w:fldChar w:fldCharType="begin"/>
            </w:r>
            <w:r>
              <w:rPr>
                <w:noProof/>
                <w:webHidden/>
              </w:rPr>
              <w:instrText xml:space="preserve"> PAGEREF _Toc9704423 \h </w:instrText>
            </w:r>
            <w:r>
              <w:rPr>
                <w:noProof/>
                <w:webHidden/>
              </w:rPr>
            </w:r>
            <w:r>
              <w:rPr>
                <w:noProof/>
                <w:webHidden/>
              </w:rPr>
              <w:fldChar w:fldCharType="separate"/>
            </w:r>
            <w:r>
              <w:rPr>
                <w:noProof/>
                <w:webHidden/>
              </w:rPr>
              <w:t>43</w:t>
            </w:r>
            <w:r>
              <w:rPr>
                <w:noProof/>
                <w:webHidden/>
              </w:rPr>
              <w:fldChar w:fldCharType="end"/>
            </w:r>
          </w:hyperlink>
        </w:p>
        <w:p w14:paraId="50B129DA" w14:textId="77AD265A" w:rsidR="006F657E" w:rsidRDefault="006F657E" w:rsidP="004C0253">
          <w:pPr>
            <w:pStyle w:val="TOC1"/>
            <w:tabs>
              <w:tab w:val="left" w:pos="432"/>
              <w:tab w:val="right" w:leader="dot" w:pos="9360"/>
            </w:tabs>
            <w:spacing w:before="100" w:after="0"/>
            <w:rPr>
              <w:rFonts w:asciiTheme="minorHAnsi" w:eastAsiaTheme="minorEastAsia" w:hAnsiTheme="minorHAnsi" w:cstheme="minorBidi"/>
              <w:bCs w:val="0"/>
              <w:noProof/>
              <w:sz w:val="22"/>
              <w:szCs w:val="22"/>
              <w:lang w:val="en-US"/>
            </w:rPr>
          </w:pPr>
          <w:hyperlink w:anchor="_Toc9704424" w:history="1">
            <w:r w:rsidRPr="006E7825">
              <w:rPr>
                <w:rStyle w:val="Hyperlink"/>
                <w:noProof/>
              </w:rPr>
              <w:t>9.</w:t>
            </w:r>
            <w:r>
              <w:rPr>
                <w:rFonts w:asciiTheme="minorHAnsi" w:eastAsiaTheme="minorEastAsia" w:hAnsiTheme="minorHAnsi" w:cstheme="minorBidi"/>
                <w:bCs w:val="0"/>
                <w:noProof/>
                <w:sz w:val="22"/>
                <w:szCs w:val="22"/>
                <w:lang w:val="en-US"/>
              </w:rPr>
              <w:tab/>
            </w:r>
            <w:r w:rsidRPr="006E7825">
              <w:rPr>
                <w:rStyle w:val="Hyperlink"/>
                <w:noProof/>
              </w:rPr>
              <w:t>Kokybė</w:t>
            </w:r>
            <w:r>
              <w:rPr>
                <w:noProof/>
                <w:webHidden/>
              </w:rPr>
              <w:tab/>
            </w:r>
            <w:r>
              <w:rPr>
                <w:noProof/>
                <w:webHidden/>
              </w:rPr>
              <w:fldChar w:fldCharType="begin"/>
            </w:r>
            <w:r>
              <w:rPr>
                <w:noProof/>
                <w:webHidden/>
              </w:rPr>
              <w:instrText xml:space="preserve"> PAGEREF _Toc9704424 \h </w:instrText>
            </w:r>
            <w:r>
              <w:rPr>
                <w:noProof/>
                <w:webHidden/>
              </w:rPr>
            </w:r>
            <w:r>
              <w:rPr>
                <w:noProof/>
                <w:webHidden/>
              </w:rPr>
              <w:fldChar w:fldCharType="separate"/>
            </w:r>
            <w:r>
              <w:rPr>
                <w:noProof/>
                <w:webHidden/>
              </w:rPr>
              <w:t>43</w:t>
            </w:r>
            <w:r>
              <w:rPr>
                <w:noProof/>
                <w:webHidden/>
              </w:rPr>
              <w:fldChar w:fldCharType="end"/>
            </w:r>
          </w:hyperlink>
        </w:p>
        <w:p w14:paraId="379F610B" w14:textId="22A4B1B2" w:rsidR="006F657E" w:rsidRDefault="006F657E" w:rsidP="004C0253">
          <w:pPr>
            <w:pStyle w:val="TOC1"/>
            <w:tabs>
              <w:tab w:val="left" w:pos="864"/>
              <w:tab w:val="right" w:leader="dot" w:pos="9360"/>
            </w:tabs>
            <w:spacing w:before="100" w:after="0"/>
            <w:rPr>
              <w:rFonts w:asciiTheme="minorHAnsi" w:eastAsiaTheme="minorEastAsia" w:hAnsiTheme="minorHAnsi" w:cstheme="minorBidi"/>
              <w:bCs w:val="0"/>
              <w:noProof/>
              <w:sz w:val="22"/>
              <w:szCs w:val="22"/>
              <w:lang w:val="en-US"/>
            </w:rPr>
          </w:pPr>
          <w:hyperlink w:anchor="_Toc9704425" w:history="1">
            <w:r w:rsidRPr="006E7825">
              <w:rPr>
                <w:rStyle w:val="Hyperlink"/>
                <w:noProof/>
              </w:rPr>
              <w:t>10.</w:t>
            </w:r>
            <w:r>
              <w:rPr>
                <w:rFonts w:asciiTheme="minorHAnsi" w:eastAsiaTheme="minorEastAsia" w:hAnsiTheme="minorHAnsi" w:cstheme="minorBidi"/>
                <w:bCs w:val="0"/>
                <w:noProof/>
                <w:sz w:val="22"/>
                <w:szCs w:val="22"/>
                <w:lang w:val="en-US"/>
              </w:rPr>
              <w:tab/>
            </w:r>
            <w:r w:rsidRPr="006E7825">
              <w:rPr>
                <w:rStyle w:val="Hyperlink"/>
                <w:noProof/>
              </w:rPr>
              <w:t>Nuorodos</w:t>
            </w:r>
            <w:r>
              <w:rPr>
                <w:noProof/>
                <w:webHidden/>
              </w:rPr>
              <w:tab/>
            </w:r>
            <w:r>
              <w:rPr>
                <w:noProof/>
                <w:webHidden/>
              </w:rPr>
              <w:fldChar w:fldCharType="begin"/>
            </w:r>
            <w:r>
              <w:rPr>
                <w:noProof/>
                <w:webHidden/>
              </w:rPr>
              <w:instrText xml:space="preserve"> PAGEREF _Toc9704425 \h </w:instrText>
            </w:r>
            <w:r>
              <w:rPr>
                <w:noProof/>
                <w:webHidden/>
              </w:rPr>
            </w:r>
            <w:r>
              <w:rPr>
                <w:noProof/>
                <w:webHidden/>
              </w:rPr>
              <w:fldChar w:fldCharType="separate"/>
            </w:r>
            <w:r>
              <w:rPr>
                <w:noProof/>
                <w:webHidden/>
              </w:rPr>
              <w:t>43</w:t>
            </w:r>
            <w:r>
              <w:rPr>
                <w:noProof/>
                <w:webHidden/>
              </w:rPr>
              <w:fldChar w:fldCharType="end"/>
            </w:r>
          </w:hyperlink>
        </w:p>
        <w:p w14:paraId="4B648BBC" w14:textId="72E019FF" w:rsidR="0089222F" w:rsidRDefault="0089222F" w:rsidP="00745155">
          <w:r>
            <w:rPr>
              <w:noProof/>
            </w:rPr>
            <w:fldChar w:fldCharType="end"/>
          </w:r>
        </w:p>
      </w:sdtContent>
    </w:sdt>
    <w:p w14:paraId="25814DBE" w14:textId="0BB305A1" w:rsidR="00860CC9" w:rsidRPr="000E264C" w:rsidRDefault="00860CC9" w:rsidP="00745155">
      <w:pPr>
        <w:pStyle w:val="Title"/>
      </w:pPr>
    </w:p>
    <w:p w14:paraId="4054BCB4" w14:textId="77777777" w:rsidR="00D70D69" w:rsidRDefault="0089222F" w:rsidP="00745155">
      <w:bookmarkStart w:id="2" w:name="_Toc86568890"/>
      <w:r>
        <w:br w:type="page"/>
      </w:r>
    </w:p>
    <w:p w14:paraId="118FD5E1" w14:textId="77777777" w:rsidR="006F43F2" w:rsidRDefault="00D70D69" w:rsidP="006F43F2">
      <w:pPr>
        <w:pStyle w:val="Heading1"/>
        <w:numPr>
          <w:ilvl w:val="0"/>
          <w:numId w:val="0"/>
        </w:numPr>
        <w:rPr>
          <w:noProof/>
        </w:rPr>
      </w:pPr>
      <w:bookmarkStart w:id="3" w:name="_Toc9704403"/>
      <w:r w:rsidRPr="00745155">
        <w:lastRenderedPageBreak/>
        <w:t>Paveikslėlių sąrašas</w:t>
      </w:r>
      <w:bookmarkEnd w:id="3"/>
      <w:r w:rsidR="0089222F" w:rsidRPr="00745155">
        <w:fldChar w:fldCharType="begin"/>
      </w:r>
      <w:r w:rsidR="0089222F" w:rsidRPr="00745155">
        <w:instrText xml:space="preserve"> TOC \h \z \c "pav." </w:instrText>
      </w:r>
      <w:r w:rsidR="0089222F" w:rsidRPr="00745155">
        <w:fldChar w:fldCharType="separate"/>
      </w:r>
    </w:p>
    <w:p w14:paraId="560CDB59" w14:textId="5AEC4175"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4" w:history="1">
        <w:r w:rsidRPr="0048663C">
          <w:rPr>
            <w:rStyle w:val="Hyperlink"/>
            <w:noProof/>
          </w:rPr>
          <w:t>Pav. 1 Panaudojimo atvejų diagrama</w:t>
        </w:r>
        <w:r>
          <w:rPr>
            <w:noProof/>
            <w:webHidden/>
          </w:rPr>
          <w:tab/>
        </w:r>
        <w:r>
          <w:rPr>
            <w:noProof/>
            <w:webHidden/>
          </w:rPr>
          <w:fldChar w:fldCharType="begin"/>
        </w:r>
        <w:r>
          <w:rPr>
            <w:noProof/>
            <w:webHidden/>
          </w:rPr>
          <w:instrText xml:space="preserve"> PAGEREF _Toc9703984 \h </w:instrText>
        </w:r>
        <w:r>
          <w:rPr>
            <w:noProof/>
            <w:webHidden/>
          </w:rPr>
        </w:r>
        <w:r>
          <w:rPr>
            <w:noProof/>
            <w:webHidden/>
          </w:rPr>
          <w:fldChar w:fldCharType="separate"/>
        </w:r>
        <w:r>
          <w:rPr>
            <w:noProof/>
            <w:webHidden/>
          </w:rPr>
          <w:t>7</w:t>
        </w:r>
        <w:r>
          <w:rPr>
            <w:noProof/>
            <w:webHidden/>
          </w:rPr>
          <w:fldChar w:fldCharType="end"/>
        </w:r>
      </w:hyperlink>
    </w:p>
    <w:p w14:paraId="4647D187" w14:textId="6004A82C"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5" w:history="1">
        <w:r w:rsidRPr="0048663C">
          <w:rPr>
            <w:rStyle w:val="Hyperlink"/>
            <w:noProof/>
          </w:rPr>
          <w:t>Pav. 2 Paketų diagrama</w:t>
        </w:r>
        <w:r>
          <w:rPr>
            <w:noProof/>
            <w:webHidden/>
          </w:rPr>
          <w:tab/>
        </w:r>
        <w:r>
          <w:rPr>
            <w:noProof/>
            <w:webHidden/>
          </w:rPr>
          <w:fldChar w:fldCharType="begin"/>
        </w:r>
        <w:r>
          <w:rPr>
            <w:noProof/>
            <w:webHidden/>
          </w:rPr>
          <w:instrText xml:space="preserve"> PAGEREF _Toc9703985 \h </w:instrText>
        </w:r>
        <w:r>
          <w:rPr>
            <w:noProof/>
            <w:webHidden/>
          </w:rPr>
        </w:r>
        <w:r>
          <w:rPr>
            <w:noProof/>
            <w:webHidden/>
          </w:rPr>
          <w:fldChar w:fldCharType="separate"/>
        </w:r>
        <w:r>
          <w:rPr>
            <w:noProof/>
            <w:webHidden/>
          </w:rPr>
          <w:t>17</w:t>
        </w:r>
        <w:r>
          <w:rPr>
            <w:noProof/>
            <w:webHidden/>
          </w:rPr>
          <w:fldChar w:fldCharType="end"/>
        </w:r>
      </w:hyperlink>
    </w:p>
    <w:p w14:paraId="4C3E0CF9" w14:textId="3C6CD312"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6" w:history="1">
        <w:r w:rsidRPr="0048663C">
          <w:rPr>
            <w:rStyle w:val="Hyperlink"/>
            <w:noProof/>
          </w:rPr>
          <w:t>Pav. 3 Symfony paketo klasių diagrama</w:t>
        </w:r>
        <w:r>
          <w:rPr>
            <w:noProof/>
            <w:webHidden/>
          </w:rPr>
          <w:tab/>
        </w:r>
        <w:r>
          <w:rPr>
            <w:noProof/>
            <w:webHidden/>
          </w:rPr>
          <w:fldChar w:fldCharType="begin"/>
        </w:r>
        <w:r>
          <w:rPr>
            <w:noProof/>
            <w:webHidden/>
          </w:rPr>
          <w:instrText xml:space="preserve"> PAGEREF _Toc9703986 \h </w:instrText>
        </w:r>
        <w:r>
          <w:rPr>
            <w:noProof/>
            <w:webHidden/>
          </w:rPr>
        </w:r>
        <w:r>
          <w:rPr>
            <w:noProof/>
            <w:webHidden/>
          </w:rPr>
          <w:fldChar w:fldCharType="separate"/>
        </w:r>
        <w:r>
          <w:rPr>
            <w:noProof/>
            <w:webHidden/>
          </w:rPr>
          <w:t>18</w:t>
        </w:r>
        <w:r>
          <w:rPr>
            <w:noProof/>
            <w:webHidden/>
          </w:rPr>
          <w:fldChar w:fldCharType="end"/>
        </w:r>
      </w:hyperlink>
    </w:p>
    <w:p w14:paraId="038479A3" w14:textId="0B9717C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7" w:history="1">
        <w:r w:rsidRPr="0048663C">
          <w:rPr>
            <w:rStyle w:val="Hyperlink"/>
            <w:noProof/>
          </w:rPr>
          <w:t>Pav. 4 Symfony paketo, Controller klasės</w:t>
        </w:r>
        <w:r>
          <w:rPr>
            <w:noProof/>
            <w:webHidden/>
          </w:rPr>
          <w:tab/>
        </w:r>
        <w:r>
          <w:rPr>
            <w:noProof/>
            <w:webHidden/>
          </w:rPr>
          <w:fldChar w:fldCharType="begin"/>
        </w:r>
        <w:r>
          <w:rPr>
            <w:noProof/>
            <w:webHidden/>
          </w:rPr>
          <w:instrText xml:space="preserve"> PAGEREF _Toc9703987 \h </w:instrText>
        </w:r>
        <w:r>
          <w:rPr>
            <w:noProof/>
            <w:webHidden/>
          </w:rPr>
        </w:r>
        <w:r>
          <w:rPr>
            <w:noProof/>
            <w:webHidden/>
          </w:rPr>
          <w:fldChar w:fldCharType="separate"/>
        </w:r>
        <w:r>
          <w:rPr>
            <w:noProof/>
            <w:webHidden/>
          </w:rPr>
          <w:t>19</w:t>
        </w:r>
        <w:r>
          <w:rPr>
            <w:noProof/>
            <w:webHidden/>
          </w:rPr>
          <w:fldChar w:fldCharType="end"/>
        </w:r>
      </w:hyperlink>
    </w:p>
    <w:p w14:paraId="0C3B1924" w14:textId="073B7754"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8" w:history="1">
        <w:r w:rsidRPr="0048663C">
          <w:rPr>
            <w:rStyle w:val="Hyperlink"/>
            <w:noProof/>
          </w:rPr>
          <w:t>Pav. 5 Symfony paketo servisų klasės</w:t>
        </w:r>
        <w:r>
          <w:rPr>
            <w:noProof/>
            <w:webHidden/>
          </w:rPr>
          <w:tab/>
        </w:r>
        <w:r>
          <w:rPr>
            <w:noProof/>
            <w:webHidden/>
          </w:rPr>
          <w:fldChar w:fldCharType="begin"/>
        </w:r>
        <w:r>
          <w:rPr>
            <w:noProof/>
            <w:webHidden/>
          </w:rPr>
          <w:instrText xml:space="preserve"> PAGEREF _Toc9703988 \h </w:instrText>
        </w:r>
        <w:r>
          <w:rPr>
            <w:noProof/>
            <w:webHidden/>
          </w:rPr>
        </w:r>
        <w:r>
          <w:rPr>
            <w:noProof/>
            <w:webHidden/>
          </w:rPr>
          <w:fldChar w:fldCharType="separate"/>
        </w:r>
        <w:r>
          <w:rPr>
            <w:noProof/>
            <w:webHidden/>
          </w:rPr>
          <w:t>20</w:t>
        </w:r>
        <w:r>
          <w:rPr>
            <w:noProof/>
            <w:webHidden/>
          </w:rPr>
          <w:fldChar w:fldCharType="end"/>
        </w:r>
      </w:hyperlink>
    </w:p>
    <w:p w14:paraId="52403306" w14:textId="770871DC"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89" w:history="1">
        <w:r w:rsidRPr="0048663C">
          <w:rPr>
            <w:rStyle w:val="Hyperlink"/>
            <w:noProof/>
          </w:rPr>
          <w:t>Pav. 6 Symfony paketo esybių klasės</w:t>
        </w:r>
        <w:r>
          <w:rPr>
            <w:noProof/>
            <w:webHidden/>
          </w:rPr>
          <w:tab/>
        </w:r>
        <w:r>
          <w:rPr>
            <w:noProof/>
            <w:webHidden/>
          </w:rPr>
          <w:fldChar w:fldCharType="begin"/>
        </w:r>
        <w:r>
          <w:rPr>
            <w:noProof/>
            <w:webHidden/>
          </w:rPr>
          <w:instrText xml:space="preserve"> PAGEREF _Toc9703989 \h </w:instrText>
        </w:r>
        <w:r>
          <w:rPr>
            <w:noProof/>
            <w:webHidden/>
          </w:rPr>
        </w:r>
        <w:r>
          <w:rPr>
            <w:noProof/>
            <w:webHidden/>
          </w:rPr>
          <w:fldChar w:fldCharType="separate"/>
        </w:r>
        <w:r>
          <w:rPr>
            <w:noProof/>
            <w:webHidden/>
          </w:rPr>
          <w:t>21</w:t>
        </w:r>
        <w:r>
          <w:rPr>
            <w:noProof/>
            <w:webHidden/>
          </w:rPr>
          <w:fldChar w:fldCharType="end"/>
        </w:r>
      </w:hyperlink>
    </w:p>
    <w:p w14:paraId="03F248D2" w14:textId="6AAE7BD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0" w:history="1">
        <w:r w:rsidRPr="0048663C">
          <w:rPr>
            <w:rStyle w:val="Hyperlink"/>
            <w:noProof/>
          </w:rPr>
          <w:t>Pav. 7 Tensorflow paketo klasių diagrama</w:t>
        </w:r>
        <w:r>
          <w:rPr>
            <w:noProof/>
            <w:webHidden/>
          </w:rPr>
          <w:tab/>
        </w:r>
        <w:r>
          <w:rPr>
            <w:noProof/>
            <w:webHidden/>
          </w:rPr>
          <w:fldChar w:fldCharType="begin"/>
        </w:r>
        <w:r>
          <w:rPr>
            <w:noProof/>
            <w:webHidden/>
          </w:rPr>
          <w:instrText xml:space="preserve"> PAGEREF _Toc9703990 \h </w:instrText>
        </w:r>
        <w:r>
          <w:rPr>
            <w:noProof/>
            <w:webHidden/>
          </w:rPr>
        </w:r>
        <w:r>
          <w:rPr>
            <w:noProof/>
            <w:webHidden/>
          </w:rPr>
          <w:fldChar w:fldCharType="separate"/>
        </w:r>
        <w:r>
          <w:rPr>
            <w:noProof/>
            <w:webHidden/>
          </w:rPr>
          <w:t>22</w:t>
        </w:r>
        <w:r>
          <w:rPr>
            <w:noProof/>
            <w:webHidden/>
          </w:rPr>
          <w:fldChar w:fldCharType="end"/>
        </w:r>
      </w:hyperlink>
    </w:p>
    <w:p w14:paraId="00E05963" w14:textId="56BBBC7C"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1" w:history="1">
        <w:r w:rsidRPr="0048663C">
          <w:rPr>
            <w:rStyle w:val="Hyperlink"/>
            <w:noProof/>
          </w:rPr>
          <w:t>Pav. 8 Analysis planavimo būsenos diagrama</w:t>
        </w:r>
        <w:r>
          <w:rPr>
            <w:noProof/>
            <w:webHidden/>
          </w:rPr>
          <w:tab/>
        </w:r>
        <w:r>
          <w:rPr>
            <w:noProof/>
            <w:webHidden/>
          </w:rPr>
          <w:fldChar w:fldCharType="begin"/>
        </w:r>
        <w:r>
          <w:rPr>
            <w:noProof/>
            <w:webHidden/>
          </w:rPr>
          <w:instrText xml:space="preserve"> PAGEREF _Toc9703991 \h </w:instrText>
        </w:r>
        <w:r>
          <w:rPr>
            <w:noProof/>
            <w:webHidden/>
          </w:rPr>
        </w:r>
        <w:r>
          <w:rPr>
            <w:noProof/>
            <w:webHidden/>
          </w:rPr>
          <w:fldChar w:fldCharType="separate"/>
        </w:r>
        <w:r>
          <w:rPr>
            <w:noProof/>
            <w:webHidden/>
          </w:rPr>
          <w:t>23</w:t>
        </w:r>
        <w:r>
          <w:rPr>
            <w:noProof/>
            <w:webHidden/>
          </w:rPr>
          <w:fldChar w:fldCharType="end"/>
        </w:r>
      </w:hyperlink>
    </w:p>
    <w:p w14:paraId="39D1EE2D" w14:textId="4EF013D0"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2" w:history="1">
        <w:r w:rsidRPr="0048663C">
          <w:rPr>
            <w:rStyle w:val="Hyperlink"/>
            <w:noProof/>
          </w:rPr>
          <w:t>Pav. 9 PA1.Prisijungimas veiklos diagrama</w:t>
        </w:r>
        <w:r>
          <w:rPr>
            <w:noProof/>
            <w:webHidden/>
          </w:rPr>
          <w:tab/>
        </w:r>
        <w:r>
          <w:rPr>
            <w:noProof/>
            <w:webHidden/>
          </w:rPr>
          <w:fldChar w:fldCharType="begin"/>
        </w:r>
        <w:r>
          <w:rPr>
            <w:noProof/>
            <w:webHidden/>
          </w:rPr>
          <w:instrText xml:space="preserve"> PAGEREF _Toc9703992 \h </w:instrText>
        </w:r>
        <w:r>
          <w:rPr>
            <w:noProof/>
            <w:webHidden/>
          </w:rPr>
        </w:r>
        <w:r>
          <w:rPr>
            <w:noProof/>
            <w:webHidden/>
          </w:rPr>
          <w:fldChar w:fldCharType="separate"/>
        </w:r>
        <w:r>
          <w:rPr>
            <w:noProof/>
            <w:webHidden/>
          </w:rPr>
          <w:t>24</w:t>
        </w:r>
        <w:r>
          <w:rPr>
            <w:noProof/>
            <w:webHidden/>
          </w:rPr>
          <w:fldChar w:fldCharType="end"/>
        </w:r>
      </w:hyperlink>
    </w:p>
    <w:p w14:paraId="45AB0B91" w14:textId="576DD1E7"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3" w:history="1">
        <w:r w:rsidRPr="0048663C">
          <w:rPr>
            <w:rStyle w:val="Hyperlink"/>
            <w:noProof/>
          </w:rPr>
          <w:t>Pav. 10 PA2.Registracija veiklos diagrama</w:t>
        </w:r>
        <w:r>
          <w:rPr>
            <w:noProof/>
            <w:webHidden/>
          </w:rPr>
          <w:tab/>
        </w:r>
        <w:r>
          <w:rPr>
            <w:noProof/>
            <w:webHidden/>
          </w:rPr>
          <w:fldChar w:fldCharType="begin"/>
        </w:r>
        <w:r>
          <w:rPr>
            <w:noProof/>
            <w:webHidden/>
          </w:rPr>
          <w:instrText xml:space="preserve"> PAGEREF _Toc9703993 \h </w:instrText>
        </w:r>
        <w:r>
          <w:rPr>
            <w:noProof/>
            <w:webHidden/>
          </w:rPr>
        </w:r>
        <w:r>
          <w:rPr>
            <w:noProof/>
            <w:webHidden/>
          </w:rPr>
          <w:fldChar w:fldCharType="separate"/>
        </w:r>
        <w:r>
          <w:rPr>
            <w:noProof/>
            <w:webHidden/>
          </w:rPr>
          <w:t>24</w:t>
        </w:r>
        <w:r>
          <w:rPr>
            <w:noProof/>
            <w:webHidden/>
          </w:rPr>
          <w:fldChar w:fldCharType="end"/>
        </w:r>
      </w:hyperlink>
    </w:p>
    <w:p w14:paraId="4DE78919" w14:textId="45007EA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4" w:history="1">
        <w:r w:rsidRPr="0048663C">
          <w:rPr>
            <w:rStyle w:val="Hyperlink"/>
            <w:noProof/>
          </w:rPr>
          <w:t>Pav. 11 PA3.Atsijungimas veiklos diagrama</w:t>
        </w:r>
        <w:r>
          <w:rPr>
            <w:noProof/>
            <w:webHidden/>
          </w:rPr>
          <w:tab/>
        </w:r>
        <w:r>
          <w:rPr>
            <w:noProof/>
            <w:webHidden/>
          </w:rPr>
          <w:fldChar w:fldCharType="begin"/>
        </w:r>
        <w:r>
          <w:rPr>
            <w:noProof/>
            <w:webHidden/>
          </w:rPr>
          <w:instrText xml:space="preserve"> PAGEREF _Toc9703994 \h </w:instrText>
        </w:r>
        <w:r>
          <w:rPr>
            <w:noProof/>
            <w:webHidden/>
          </w:rPr>
        </w:r>
        <w:r>
          <w:rPr>
            <w:noProof/>
            <w:webHidden/>
          </w:rPr>
          <w:fldChar w:fldCharType="separate"/>
        </w:r>
        <w:r>
          <w:rPr>
            <w:noProof/>
            <w:webHidden/>
          </w:rPr>
          <w:t>25</w:t>
        </w:r>
        <w:r>
          <w:rPr>
            <w:noProof/>
            <w:webHidden/>
          </w:rPr>
          <w:fldChar w:fldCharType="end"/>
        </w:r>
      </w:hyperlink>
    </w:p>
    <w:p w14:paraId="4683729A" w14:textId="21FD7BC4"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5" w:history="1">
        <w:r w:rsidRPr="0048663C">
          <w:rPr>
            <w:rStyle w:val="Hyperlink"/>
            <w:noProof/>
          </w:rPr>
          <w:t>Pav. 12 PA4.Analizė veiklos diagrama</w:t>
        </w:r>
        <w:r>
          <w:rPr>
            <w:noProof/>
            <w:webHidden/>
          </w:rPr>
          <w:tab/>
        </w:r>
        <w:r>
          <w:rPr>
            <w:noProof/>
            <w:webHidden/>
          </w:rPr>
          <w:fldChar w:fldCharType="begin"/>
        </w:r>
        <w:r>
          <w:rPr>
            <w:noProof/>
            <w:webHidden/>
          </w:rPr>
          <w:instrText xml:space="preserve"> PAGEREF _Toc9703995 \h </w:instrText>
        </w:r>
        <w:r>
          <w:rPr>
            <w:noProof/>
            <w:webHidden/>
          </w:rPr>
        </w:r>
        <w:r>
          <w:rPr>
            <w:noProof/>
            <w:webHidden/>
          </w:rPr>
          <w:fldChar w:fldCharType="separate"/>
        </w:r>
        <w:r>
          <w:rPr>
            <w:noProof/>
            <w:webHidden/>
          </w:rPr>
          <w:t>25</w:t>
        </w:r>
        <w:r>
          <w:rPr>
            <w:noProof/>
            <w:webHidden/>
          </w:rPr>
          <w:fldChar w:fldCharType="end"/>
        </w:r>
      </w:hyperlink>
    </w:p>
    <w:p w14:paraId="3BD054B6" w14:textId="6401233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6" w:history="1">
        <w:r w:rsidRPr="0048663C">
          <w:rPr>
            <w:rStyle w:val="Hyperlink"/>
            <w:noProof/>
          </w:rPr>
          <w:t>Pav. 13 PA5. Analizės atlikimas veiklos diagrama</w:t>
        </w:r>
        <w:r>
          <w:rPr>
            <w:noProof/>
            <w:webHidden/>
          </w:rPr>
          <w:tab/>
        </w:r>
        <w:r>
          <w:rPr>
            <w:noProof/>
            <w:webHidden/>
          </w:rPr>
          <w:fldChar w:fldCharType="begin"/>
        </w:r>
        <w:r>
          <w:rPr>
            <w:noProof/>
            <w:webHidden/>
          </w:rPr>
          <w:instrText xml:space="preserve"> PAGEREF _Toc9703996 \h </w:instrText>
        </w:r>
        <w:r>
          <w:rPr>
            <w:noProof/>
            <w:webHidden/>
          </w:rPr>
        </w:r>
        <w:r>
          <w:rPr>
            <w:noProof/>
            <w:webHidden/>
          </w:rPr>
          <w:fldChar w:fldCharType="separate"/>
        </w:r>
        <w:r>
          <w:rPr>
            <w:noProof/>
            <w:webHidden/>
          </w:rPr>
          <w:t>26</w:t>
        </w:r>
        <w:r>
          <w:rPr>
            <w:noProof/>
            <w:webHidden/>
          </w:rPr>
          <w:fldChar w:fldCharType="end"/>
        </w:r>
      </w:hyperlink>
    </w:p>
    <w:p w14:paraId="424EB0FE" w14:textId="27209869"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7" w:history="1">
        <w:r w:rsidRPr="0048663C">
          <w:rPr>
            <w:rStyle w:val="Hyperlink"/>
            <w:noProof/>
          </w:rPr>
          <w:t>Pav. 14 PA6. Rezultatų peržiūrėjimas veiklos diagrama</w:t>
        </w:r>
        <w:r>
          <w:rPr>
            <w:noProof/>
            <w:webHidden/>
          </w:rPr>
          <w:tab/>
        </w:r>
        <w:r>
          <w:rPr>
            <w:noProof/>
            <w:webHidden/>
          </w:rPr>
          <w:fldChar w:fldCharType="begin"/>
        </w:r>
        <w:r>
          <w:rPr>
            <w:noProof/>
            <w:webHidden/>
          </w:rPr>
          <w:instrText xml:space="preserve"> PAGEREF _Toc9703997 \h </w:instrText>
        </w:r>
        <w:r>
          <w:rPr>
            <w:noProof/>
            <w:webHidden/>
          </w:rPr>
        </w:r>
        <w:r>
          <w:rPr>
            <w:noProof/>
            <w:webHidden/>
          </w:rPr>
          <w:fldChar w:fldCharType="separate"/>
        </w:r>
        <w:r>
          <w:rPr>
            <w:noProof/>
            <w:webHidden/>
          </w:rPr>
          <w:t>26</w:t>
        </w:r>
        <w:r>
          <w:rPr>
            <w:noProof/>
            <w:webHidden/>
          </w:rPr>
          <w:fldChar w:fldCharType="end"/>
        </w:r>
      </w:hyperlink>
    </w:p>
    <w:p w14:paraId="5FE8E92C" w14:textId="04D896E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8" w:history="1">
        <w:r w:rsidRPr="0048663C">
          <w:rPr>
            <w:rStyle w:val="Hyperlink"/>
            <w:noProof/>
          </w:rPr>
          <w:t>Pav. 15 PA7. Apmokymas veiklos diagrama</w:t>
        </w:r>
        <w:r>
          <w:rPr>
            <w:noProof/>
            <w:webHidden/>
          </w:rPr>
          <w:tab/>
        </w:r>
        <w:r>
          <w:rPr>
            <w:noProof/>
            <w:webHidden/>
          </w:rPr>
          <w:fldChar w:fldCharType="begin"/>
        </w:r>
        <w:r>
          <w:rPr>
            <w:noProof/>
            <w:webHidden/>
          </w:rPr>
          <w:instrText xml:space="preserve"> PAGEREF _Toc9703998 \h </w:instrText>
        </w:r>
        <w:r>
          <w:rPr>
            <w:noProof/>
            <w:webHidden/>
          </w:rPr>
        </w:r>
        <w:r>
          <w:rPr>
            <w:noProof/>
            <w:webHidden/>
          </w:rPr>
          <w:fldChar w:fldCharType="separate"/>
        </w:r>
        <w:r>
          <w:rPr>
            <w:noProof/>
            <w:webHidden/>
          </w:rPr>
          <w:t>27</w:t>
        </w:r>
        <w:r>
          <w:rPr>
            <w:noProof/>
            <w:webHidden/>
          </w:rPr>
          <w:fldChar w:fldCharType="end"/>
        </w:r>
      </w:hyperlink>
    </w:p>
    <w:p w14:paraId="05462237" w14:textId="5E8ED830"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999" w:history="1">
        <w:r w:rsidRPr="0048663C">
          <w:rPr>
            <w:rStyle w:val="Hyperlink"/>
            <w:noProof/>
          </w:rPr>
          <w:t>Pav. 16 PA8. Apmokymo duomenys veiklos diagrama</w:t>
        </w:r>
        <w:r>
          <w:rPr>
            <w:noProof/>
            <w:webHidden/>
          </w:rPr>
          <w:tab/>
        </w:r>
        <w:r>
          <w:rPr>
            <w:noProof/>
            <w:webHidden/>
          </w:rPr>
          <w:fldChar w:fldCharType="begin"/>
        </w:r>
        <w:r>
          <w:rPr>
            <w:noProof/>
            <w:webHidden/>
          </w:rPr>
          <w:instrText xml:space="preserve"> PAGEREF _Toc9703999 \h </w:instrText>
        </w:r>
        <w:r>
          <w:rPr>
            <w:noProof/>
            <w:webHidden/>
          </w:rPr>
        </w:r>
        <w:r>
          <w:rPr>
            <w:noProof/>
            <w:webHidden/>
          </w:rPr>
          <w:fldChar w:fldCharType="separate"/>
        </w:r>
        <w:r>
          <w:rPr>
            <w:noProof/>
            <w:webHidden/>
          </w:rPr>
          <w:t>27</w:t>
        </w:r>
        <w:r>
          <w:rPr>
            <w:noProof/>
            <w:webHidden/>
          </w:rPr>
          <w:fldChar w:fldCharType="end"/>
        </w:r>
      </w:hyperlink>
    </w:p>
    <w:p w14:paraId="6E9B5AAA" w14:textId="0C9646BC"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0" w:history="1">
        <w:r w:rsidRPr="0048663C">
          <w:rPr>
            <w:rStyle w:val="Hyperlink"/>
            <w:noProof/>
          </w:rPr>
          <w:t>Pav. 17 PA9. Apmokymo duomenų pridėjimas veiklos diagrama</w:t>
        </w:r>
        <w:r>
          <w:rPr>
            <w:noProof/>
            <w:webHidden/>
          </w:rPr>
          <w:tab/>
        </w:r>
        <w:r>
          <w:rPr>
            <w:noProof/>
            <w:webHidden/>
          </w:rPr>
          <w:fldChar w:fldCharType="begin"/>
        </w:r>
        <w:r>
          <w:rPr>
            <w:noProof/>
            <w:webHidden/>
          </w:rPr>
          <w:instrText xml:space="preserve"> PAGEREF _Toc9704000 \h </w:instrText>
        </w:r>
        <w:r>
          <w:rPr>
            <w:noProof/>
            <w:webHidden/>
          </w:rPr>
        </w:r>
        <w:r>
          <w:rPr>
            <w:noProof/>
            <w:webHidden/>
          </w:rPr>
          <w:fldChar w:fldCharType="separate"/>
        </w:r>
        <w:r>
          <w:rPr>
            <w:noProof/>
            <w:webHidden/>
          </w:rPr>
          <w:t>28</w:t>
        </w:r>
        <w:r>
          <w:rPr>
            <w:noProof/>
            <w:webHidden/>
          </w:rPr>
          <w:fldChar w:fldCharType="end"/>
        </w:r>
      </w:hyperlink>
    </w:p>
    <w:p w14:paraId="58F21EEC" w14:textId="3381D53A"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1" w:history="1">
        <w:r w:rsidRPr="0048663C">
          <w:rPr>
            <w:rStyle w:val="Hyperlink"/>
            <w:noProof/>
          </w:rPr>
          <w:t>Pav. 18 PA10. Apmokymo duomenų redagavimas veiklos diagrama</w:t>
        </w:r>
        <w:r>
          <w:rPr>
            <w:noProof/>
            <w:webHidden/>
          </w:rPr>
          <w:tab/>
        </w:r>
        <w:r>
          <w:rPr>
            <w:noProof/>
            <w:webHidden/>
          </w:rPr>
          <w:fldChar w:fldCharType="begin"/>
        </w:r>
        <w:r>
          <w:rPr>
            <w:noProof/>
            <w:webHidden/>
          </w:rPr>
          <w:instrText xml:space="preserve"> PAGEREF _Toc9704001 \h </w:instrText>
        </w:r>
        <w:r>
          <w:rPr>
            <w:noProof/>
            <w:webHidden/>
          </w:rPr>
        </w:r>
        <w:r>
          <w:rPr>
            <w:noProof/>
            <w:webHidden/>
          </w:rPr>
          <w:fldChar w:fldCharType="separate"/>
        </w:r>
        <w:r>
          <w:rPr>
            <w:noProof/>
            <w:webHidden/>
          </w:rPr>
          <w:t>28</w:t>
        </w:r>
        <w:r>
          <w:rPr>
            <w:noProof/>
            <w:webHidden/>
          </w:rPr>
          <w:fldChar w:fldCharType="end"/>
        </w:r>
      </w:hyperlink>
    </w:p>
    <w:p w14:paraId="5B99249E" w14:textId="746A709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2" w:history="1">
        <w:r w:rsidRPr="0048663C">
          <w:rPr>
            <w:rStyle w:val="Hyperlink"/>
            <w:noProof/>
          </w:rPr>
          <w:t>Pav. 19 PA11. Apmokymo duomenų šalinimas veiklos diagrama</w:t>
        </w:r>
        <w:r>
          <w:rPr>
            <w:noProof/>
            <w:webHidden/>
          </w:rPr>
          <w:tab/>
        </w:r>
        <w:r>
          <w:rPr>
            <w:noProof/>
            <w:webHidden/>
          </w:rPr>
          <w:fldChar w:fldCharType="begin"/>
        </w:r>
        <w:r>
          <w:rPr>
            <w:noProof/>
            <w:webHidden/>
          </w:rPr>
          <w:instrText xml:space="preserve"> PAGEREF _Toc9704002 \h </w:instrText>
        </w:r>
        <w:r>
          <w:rPr>
            <w:noProof/>
            <w:webHidden/>
          </w:rPr>
        </w:r>
        <w:r>
          <w:rPr>
            <w:noProof/>
            <w:webHidden/>
          </w:rPr>
          <w:fldChar w:fldCharType="separate"/>
        </w:r>
        <w:r>
          <w:rPr>
            <w:noProof/>
            <w:webHidden/>
          </w:rPr>
          <w:t>29</w:t>
        </w:r>
        <w:r>
          <w:rPr>
            <w:noProof/>
            <w:webHidden/>
          </w:rPr>
          <w:fldChar w:fldCharType="end"/>
        </w:r>
      </w:hyperlink>
    </w:p>
    <w:p w14:paraId="1D1E95EC" w14:textId="6CC54390"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3" w:history="1">
        <w:r w:rsidRPr="0048663C">
          <w:rPr>
            <w:rStyle w:val="Hyperlink"/>
            <w:noProof/>
          </w:rPr>
          <w:t>Pav. 20 PA12.Apmokinti modeliai veiklos diagrama</w:t>
        </w:r>
        <w:r>
          <w:rPr>
            <w:noProof/>
            <w:webHidden/>
          </w:rPr>
          <w:tab/>
        </w:r>
        <w:r>
          <w:rPr>
            <w:noProof/>
            <w:webHidden/>
          </w:rPr>
          <w:fldChar w:fldCharType="begin"/>
        </w:r>
        <w:r>
          <w:rPr>
            <w:noProof/>
            <w:webHidden/>
          </w:rPr>
          <w:instrText xml:space="preserve"> PAGEREF _Toc9704003 \h </w:instrText>
        </w:r>
        <w:r>
          <w:rPr>
            <w:noProof/>
            <w:webHidden/>
          </w:rPr>
        </w:r>
        <w:r>
          <w:rPr>
            <w:noProof/>
            <w:webHidden/>
          </w:rPr>
          <w:fldChar w:fldCharType="separate"/>
        </w:r>
        <w:r>
          <w:rPr>
            <w:noProof/>
            <w:webHidden/>
          </w:rPr>
          <w:t>29</w:t>
        </w:r>
        <w:r>
          <w:rPr>
            <w:noProof/>
            <w:webHidden/>
          </w:rPr>
          <w:fldChar w:fldCharType="end"/>
        </w:r>
      </w:hyperlink>
    </w:p>
    <w:p w14:paraId="396A2E04" w14:textId="3E36CC93"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4" w:history="1">
        <w:r w:rsidRPr="0048663C">
          <w:rPr>
            <w:rStyle w:val="Hyperlink"/>
            <w:noProof/>
          </w:rPr>
          <w:t>Pav. 21 PA13. Apmokintų modelių trynimas veiklos diagrama</w:t>
        </w:r>
        <w:r>
          <w:rPr>
            <w:noProof/>
            <w:webHidden/>
          </w:rPr>
          <w:tab/>
        </w:r>
        <w:r>
          <w:rPr>
            <w:noProof/>
            <w:webHidden/>
          </w:rPr>
          <w:fldChar w:fldCharType="begin"/>
        </w:r>
        <w:r>
          <w:rPr>
            <w:noProof/>
            <w:webHidden/>
          </w:rPr>
          <w:instrText xml:space="preserve"> PAGEREF _Toc9704004 \h </w:instrText>
        </w:r>
        <w:r>
          <w:rPr>
            <w:noProof/>
            <w:webHidden/>
          </w:rPr>
        </w:r>
        <w:r>
          <w:rPr>
            <w:noProof/>
            <w:webHidden/>
          </w:rPr>
          <w:fldChar w:fldCharType="separate"/>
        </w:r>
        <w:r>
          <w:rPr>
            <w:noProof/>
            <w:webHidden/>
          </w:rPr>
          <w:t>30</w:t>
        </w:r>
        <w:r>
          <w:rPr>
            <w:noProof/>
            <w:webHidden/>
          </w:rPr>
          <w:fldChar w:fldCharType="end"/>
        </w:r>
      </w:hyperlink>
    </w:p>
    <w:p w14:paraId="39741A88" w14:textId="54574999"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5" w:history="1">
        <w:r w:rsidRPr="0048663C">
          <w:rPr>
            <w:rStyle w:val="Hyperlink"/>
            <w:noProof/>
          </w:rPr>
          <w:t>Pav. 22 PA14. Apmokinto modelio aktyvinimas veiklos diagrama</w:t>
        </w:r>
        <w:r>
          <w:rPr>
            <w:noProof/>
            <w:webHidden/>
          </w:rPr>
          <w:tab/>
        </w:r>
        <w:r>
          <w:rPr>
            <w:noProof/>
            <w:webHidden/>
          </w:rPr>
          <w:fldChar w:fldCharType="begin"/>
        </w:r>
        <w:r>
          <w:rPr>
            <w:noProof/>
            <w:webHidden/>
          </w:rPr>
          <w:instrText xml:space="preserve"> PAGEREF _Toc9704005 \h </w:instrText>
        </w:r>
        <w:r>
          <w:rPr>
            <w:noProof/>
            <w:webHidden/>
          </w:rPr>
        </w:r>
        <w:r>
          <w:rPr>
            <w:noProof/>
            <w:webHidden/>
          </w:rPr>
          <w:fldChar w:fldCharType="separate"/>
        </w:r>
        <w:r>
          <w:rPr>
            <w:noProof/>
            <w:webHidden/>
          </w:rPr>
          <w:t>31</w:t>
        </w:r>
        <w:r>
          <w:rPr>
            <w:noProof/>
            <w:webHidden/>
          </w:rPr>
          <w:fldChar w:fldCharType="end"/>
        </w:r>
      </w:hyperlink>
    </w:p>
    <w:p w14:paraId="362AAD65" w14:textId="47B4646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6" w:history="1">
        <w:r w:rsidRPr="0048663C">
          <w:rPr>
            <w:rStyle w:val="Hyperlink"/>
            <w:noProof/>
          </w:rPr>
          <w:t>Pav. 23 PA15. Apmokymo pradėjimas veiklos diagrama</w:t>
        </w:r>
        <w:r>
          <w:rPr>
            <w:noProof/>
            <w:webHidden/>
          </w:rPr>
          <w:tab/>
        </w:r>
        <w:r>
          <w:rPr>
            <w:noProof/>
            <w:webHidden/>
          </w:rPr>
          <w:fldChar w:fldCharType="begin"/>
        </w:r>
        <w:r>
          <w:rPr>
            <w:noProof/>
            <w:webHidden/>
          </w:rPr>
          <w:instrText xml:space="preserve"> PAGEREF _Toc9704006 \h </w:instrText>
        </w:r>
        <w:r>
          <w:rPr>
            <w:noProof/>
            <w:webHidden/>
          </w:rPr>
        </w:r>
        <w:r>
          <w:rPr>
            <w:noProof/>
            <w:webHidden/>
          </w:rPr>
          <w:fldChar w:fldCharType="separate"/>
        </w:r>
        <w:r>
          <w:rPr>
            <w:noProof/>
            <w:webHidden/>
          </w:rPr>
          <w:t>31</w:t>
        </w:r>
        <w:r>
          <w:rPr>
            <w:noProof/>
            <w:webHidden/>
          </w:rPr>
          <w:fldChar w:fldCharType="end"/>
        </w:r>
      </w:hyperlink>
    </w:p>
    <w:p w14:paraId="1E4ADB4D" w14:textId="6DF4A96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7" w:history="1">
        <w:r w:rsidRPr="0048663C">
          <w:rPr>
            <w:rStyle w:val="Hyperlink"/>
            <w:noProof/>
          </w:rPr>
          <w:t>Pav. 24 PA16. Suplanuotų analizių paleidimas veiklos diagrama</w:t>
        </w:r>
        <w:r>
          <w:rPr>
            <w:noProof/>
            <w:webHidden/>
          </w:rPr>
          <w:tab/>
        </w:r>
        <w:r>
          <w:rPr>
            <w:noProof/>
            <w:webHidden/>
          </w:rPr>
          <w:fldChar w:fldCharType="begin"/>
        </w:r>
        <w:r>
          <w:rPr>
            <w:noProof/>
            <w:webHidden/>
          </w:rPr>
          <w:instrText xml:space="preserve"> PAGEREF _Toc9704007 \h </w:instrText>
        </w:r>
        <w:r>
          <w:rPr>
            <w:noProof/>
            <w:webHidden/>
          </w:rPr>
        </w:r>
        <w:r>
          <w:rPr>
            <w:noProof/>
            <w:webHidden/>
          </w:rPr>
          <w:fldChar w:fldCharType="separate"/>
        </w:r>
        <w:r>
          <w:rPr>
            <w:noProof/>
            <w:webHidden/>
          </w:rPr>
          <w:t>31</w:t>
        </w:r>
        <w:r>
          <w:rPr>
            <w:noProof/>
            <w:webHidden/>
          </w:rPr>
          <w:fldChar w:fldCharType="end"/>
        </w:r>
      </w:hyperlink>
    </w:p>
    <w:p w14:paraId="38CBEA1F" w14:textId="05E21891"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8" w:history="1">
        <w:r w:rsidRPr="0048663C">
          <w:rPr>
            <w:rStyle w:val="Hyperlink"/>
            <w:noProof/>
          </w:rPr>
          <w:t>Pav. 25 PA1. Prisijungimas sekų diagrama</w:t>
        </w:r>
        <w:r>
          <w:rPr>
            <w:noProof/>
            <w:webHidden/>
          </w:rPr>
          <w:tab/>
        </w:r>
        <w:r>
          <w:rPr>
            <w:noProof/>
            <w:webHidden/>
          </w:rPr>
          <w:fldChar w:fldCharType="begin"/>
        </w:r>
        <w:r>
          <w:rPr>
            <w:noProof/>
            <w:webHidden/>
          </w:rPr>
          <w:instrText xml:space="preserve"> PAGEREF _Toc9704008 \h </w:instrText>
        </w:r>
        <w:r>
          <w:rPr>
            <w:noProof/>
            <w:webHidden/>
          </w:rPr>
        </w:r>
        <w:r>
          <w:rPr>
            <w:noProof/>
            <w:webHidden/>
          </w:rPr>
          <w:fldChar w:fldCharType="separate"/>
        </w:r>
        <w:r>
          <w:rPr>
            <w:noProof/>
            <w:webHidden/>
          </w:rPr>
          <w:t>32</w:t>
        </w:r>
        <w:r>
          <w:rPr>
            <w:noProof/>
            <w:webHidden/>
          </w:rPr>
          <w:fldChar w:fldCharType="end"/>
        </w:r>
      </w:hyperlink>
    </w:p>
    <w:p w14:paraId="01E1763E" w14:textId="5AED5837"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09" w:history="1">
        <w:r w:rsidRPr="0048663C">
          <w:rPr>
            <w:rStyle w:val="Hyperlink"/>
            <w:noProof/>
          </w:rPr>
          <w:t>Pav. 26 PA2. Registracija sekų diagrama</w:t>
        </w:r>
        <w:r>
          <w:rPr>
            <w:noProof/>
            <w:webHidden/>
          </w:rPr>
          <w:tab/>
        </w:r>
        <w:r>
          <w:rPr>
            <w:noProof/>
            <w:webHidden/>
          </w:rPr>
          <w:fldChar w:fldCharType="begin"/>
        </w:r>
        <w:r>
          <w:rPr>
            <w:noProof/>
            <w:webHidden/>
          </w:rPr>
          <w:instrText xml:space="preserve"> PAGEREF _Toc9704009 \h </w:instrText>
        </w:r>
        <w:r>
          <w:rPr>
            <w:noProof/>
            <w:webHidden/>
          </w:rPr>
        </w:r>
        <w:r>
          <w:rPr>
            <w:noProof/>
            <w:webHidden/>
          </w:rPr>
          <w:fldChar w:fldCharType="separate"/>
        </w:r>
        <w:r>
          <w:rPr>
            <w:noProof/>
            <w:webHidden/>
          </w:rPr>
          <w:t>33</w:t>
        </w:r>
        <w:r>
          <w:rPr>
            <w:noProof/>
            <w:webHidden/>
          </w:rPr>
          <w:fldChar w:fldCharType="end"/>
        </w:r>
      </w:hyperlink>
    </w:p>
    <w:p w14:paraId="4181C6DF" w14:textId="0C1FCCD2"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0" w:history="1">
        <w:r w:rsidRPr="0048663C">
          <w:rPr>
            <w:rStyle w:val="Hyperlink"/>
            <w:noProof/>
          </w:rPr>
          <w:t>Pav. 27 PA3. Atsijungimas sekų diagrama</w:t>
        </w:r>
        <w:r>
          <w:rPr>
            <w:noProof/>
            <w:webHidden/>
          </w:rPr>
          <w:tab/>
        </w:r>
        <w:r>
          <w:rPr>
            <w:noProof/>
            <w:webHidden/>
          </w:rPr>
          <w:fldChar w:fldCharType="begin"/>
        </w:r>
        <w:r>
          <w:rPr>
            <w:noProof/>
            <w:webHidden/>
          </w:rPr>
          <w:instrText xml:space="preserve"> PAGEREF _Toc9704010 \h </w:instrText>
        </w:r>
        <w:r>
          <w:rPr>
            <w:noProof/>
            <w:webHidden/>
          </w:rPr>
        </w:r>
        <w:r>
          <w:rPr>
            <w:noProof/>
            <w:webHidden/>
          </w:rPr>
          <w:fldChar w:fldCharType="separate"/>
        </w:r>
        <w:r>
          <w:rPr>
            <w:noProof/>
            <w:webHidden/>
          </w:rPr>
          <w:t>33</w:t>
        </w:r>
        <w:r>
          <w:rPr>
            <w:noProof/>
            <w:webHidden/>
          </w:rPr>
          <w:fldChar w:fldCharType="end"/>
        </w:r>
      </w:hyperlink>
    </w:p>
    <w:p w14:paraId="2AB72225" w14:textId="516E66C7"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1" w:history="1">
        <w:r w:rsidRPr="0048663C">
          <w:rPr>
            <w:rStyle w:val="Hyperlink"/>
            <w:noProof/>
          </w:rPr>
          <w:t>Pav. 28 PA4. Analizė sekų diagrama</w:t>
        </w:r>
        <w:r>
          <w:rPr>
            <w:noProof/>
            <w:webHidden/>
          </w:rPr>
          <w:tab/>
        </w:r>
        <w:r>
          <w:rPr>
            <w:noProof/>
            <w:webHidden/>
          </w:rPr>
          <w:fldChar w:fldCharType="begin"/>
        </w:r>
        <w:r>
          <w:rPr>
            <w:noProof/>
            <w:webHidden/>
          </w:rPr>
          <w:instrText xml:space="preserve"> PAGEREF _Toc9704011 \h </w:instrText>
        </w:r>
        <w:r>
          <w:rPr>
            <w:noProof/>
            <w:webHidden/>
          </w:rPr>
        </w:r>
        <w:r>
          <w:rPr>
            <w:noProof/>
            <w:webHidden/>
          </w:rPr>
          <w:fldChar w:fldCharType="separate"/>
        </w:r>
        <w:r>
          <w:rPr>
            <w:noProof/>
            <w:webHidden/>
          </w:rPr>
          <w:t>34</w:t>
        </w:r>
        <w:r>
          <w:rPr>
            <w:noProof/>
            <w:webHidden/>
          </w:rPr>
          <w:fldChar w:fldCharType="end"/>
        </w:r>
      </w:hyperlink>
    </w:p>
    <w:p w14:paraId="4EA5BAB6" w14:textId="60931AD7"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2" w:history="1">
        <w:r w:rsidRPr="0048663C">
          <w:rPr>
            <w:rStyle w:val="Hyperlink"/>
            <w:noProof/>
          </w:rPr>
          <w:t>Pav. 29 PA5. Analizės atlikimas sekų diagrama</w:t>
        </w:r>
        <w:r>
          <w:rPr>
            <w:noProof/>
            <w:webHidden/>
          </w:rPr>
          <w:tab/>
        </w:r>
        <w:r>
          <w:rPr>
            <w:noProof/>
            <w:webHidden/>
          </w:rPr>
          <w:fldChar w:fldCharType="begin"/>
        </w:r>
        <w:r>
          <w:rPr>
            <w:noProof/>
            <w:webHidden/>
          </w:rPr>
          <w:instrText xml:space="preserve"> PAGEREF _Toc9704012 \h </w:instrText>
        </w:r>
        <w:r>
          <w:rPr>
            <w:noProof/>
            <w:webHidden/>
          </w:rPr>
        </w:r>
        <w:r>
          <w:rPr>
            <w:noProof/>
            <w:webHidden/>
          </w:rPr>
          <w:fldChar w:fldCharType="separate"/>
        </w:r>
        <w:r>
          <w:rPr>
            <w:noProof/>
            <w:webHidden/>
          </w:rPr>
          <w:t>35</w:t>
        </w:r>
        <w:r>
          <w:rPr>
            <w:noProof/>
            <w:webHidden/>
          </w:rPr>
          <w:fldChar w:fldCharType="end"/>
        </w:r>
      </w:hyperlink>
    </w:p>
    <w:p w14:paraId="46F8A6B8" w14:textId="29E9001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3" w:history="1">
        <w:r w:rsidRPr="0048663C">
          <w:rPr>
            <w:rStyle w:val="Hyperlink"/>
            <w:noProof/>
          </w:rPr>
          <w:t>Pav. 30 PA6. Rezultatų peržiūrėjimas sekų diagrama</w:t>
        </w:r>
        <w:r>
          <w:rPr>
            <w:noProof/>
            <w:webHidden/>
          </w:rPr>
          <w:tab/>
        </w:r>
        <w:r>
          <w:rPr>
            <w:noProof/>
            <w:webHidden/>
          </w:rPr>
          <w:fldChar w:fldCharType="begin"/>
        </w:r>
        <w:r>
          <w:rPr>
            <w:noProof/>
            <w:webHidden/>
          </w:rPr>
          <w:instrText xml:space="preserve"> PAGEREF _Toc9704013 \h </w:instrText>
        </w:r>
        <w:r>
          <w:rPr>
            <w:noProof/>
            <w:webHidden/>
          </w:rPr>
        </w:r>
        <w:r>
          <w:rPr>
            <w:noProof/>
            <w:webHidden/>
          </w:rPr>
          <w:fldChar w:fldCharType="separate"/>
        </w:r>
        <w:r>
          <w:rPr>
            <w:noProof/>
            <w:webHidden/>
          </w:rPr>
          <w:t>35</w:t>
        </w:r>
        <w:r>
          <w:rPr>
            <w:noProof/>
            <w:webHidden/>
          </w:rPr>
          <w:fldChar w:fldCharType="end"/>
        </w:r>
      </w:hyperlink>
    </w:p>
    <w:p w14:paraId="4C20A913" w14:textId="1AA495C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4" w:history="1">
        <w:r w:rsidRPr="0048663C">
          <w:rPr>
            <w:rStyle w:val="Hyperlink"/>
            <w:noProof/>
          </w:rPr>
          <w:t>Pav. 31 PA7. Apmokymas sekų diagrama</w:t>
        </w:r>
        <w:r>
          <w:rPr>
            <w:noProof/>
            <w:webHidden/>
          </w:rPr>
          <w:tab/>
        </w:r>
        <w:r>
          <w:rPr>
            <w:noProof/>
            <w:webHidden/>
          </w:rPr>
          <w:fldChar w:fldCharType="begin"/>
        </w:r>
        <w:r>
          <w:rPr>
            <w:noProof/>
            <w:webHidden/>
          </w:rPr>
          <w:instrText xml:space="preserve"> PAGEREF _Toc9704014 \h </w:instrText>
        </w:r>
        <w:r>
          <w:rPr>
            <w:noProof/>
            <w:webHidden/>
          </w:rPr>
        </w:r>
        <w:r>
          <w:rPr>
            <w:noProof/>
            <w:webHidden/>
          </w:rPr>
          <w:fldChar w:fldCharType="separate"/>
        </w:r>
        <w:r>
          <w:rPr>
            <w:noProof/>
            <w:webHidden/>
          </w:rPr>
          <w:t>36</w:t>
        </w:r>
        <w:r>
          <w:rPr>
            <w:noProof/>
            <w:webHidden/>
          </w:rPr>
          <w:fldChar w:fldCharType="end"/>
        </w:r>
      </w:hyperlink>
    </w:p>
    <w:p w14:paraId="1C031BA4" w14:textId="4A901224"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5" w:history="1">
        <w:r w:rsidRPr="0048663C">
          <w:rPr>
            <w:rStyle w:val="Hyperlink"/>
            <w:noProof/>
          </w:rPr>
          <w:t>Pav. 32 PA8. Apmokymo duomenys sekų diagrama</w:t>
        </w:r>
        <w:r>
          <w:rPr>
            <w:noProof/>
            <w:webHidden/>
          </w:rPr>
          <w:tab/>
        </w:r>
        <w:r>
          <w:rPr>
            <w:noProof/>
            <w:webHidden/>
          </w:rPr>
          <w:fldChar w:fldCharType="begin"/>
        </w:r>
        <w:r>
          <w:rPr>
            <w:noProof/>
            <w:webHidden/>
          </w:rPr>
          <w:instrText xml:space="preserve"> PAGEREF _Toc9704015 \h </w:instrText>
        </w:r>
        <w:r>
          <w:rPr>
            <w:noProof/>
            <w:webHidden/>
          </w:rPr>
        </w:r>
        <w:r>
          <w:rPr>
            <w:noProof/>
            <w:webHidden/>
          </w:rPr>
          <w:fldChar w:fldCharType="separate"/>
        </w:r>
        <w:r>
          <w:rPr>
            <w:noProof/>
            <w:webHidden/>
          </w:rPr>
          <w:t>37</w:t>
        </w:r>
        <w:r>
          <w:rPr>
            <w:noProof/>
            <w:webHidden/>
          </w:rPr>
          <w:fldChar w:fldCharType="end"/>
        </w:r>
      </w:hyperlink>
    </w:p>
    <w:p w14:paraId="3E481EF9" w14:textId="69E0DF1A"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6" w:history="1">
        <w:r w:rsidRPr="0048663C">
          <w:rPr>
            <w:rStyle w:val="Hyperlink"/>
            <w:noProof/>
          </w:rPr>
          <w:t>Pav. 33 PA9. Apmokymo duomenų pridėjimas sekų diagrama</w:t>
        </w:r>
        <w:r>
          <w:rPr>
            <w:noProof/>
            <w:webHidden/>
          </w:rPr>
          <w:tab/>
        </w:r>
        <w:r>
          <w:rPr>
            <w:noProof/>
            <w:webHidden/>
          </w:rPr>
          <w:fldChar w:fldCharType="begin"/>
        </w:r>
        <w:r>
          <w:rPr>
            <w:noProof/>
            <w:webHidden/>
          </w:rPr>
          <w:instrText xml:space="preserve"> PAGEREF _Toc9704016 \h </w:instrText>
        </w:r>
        <w:r>
          <w:rPr>
            <w:noProof/>
            <w:webHidden/>
          </w:rPr>
        </w:r>
        <w:r>
          <w:rPr>
            <w:noProof/>
            <w:webHidden/>
          </w:rPr>
          <w:fldChar w:fldCharType="separate"/>
        </w:r>
        <w:r>
          <w:rPr>
            <w:noProof/>
            <w:webHidden/>
          </w:rPr>
          <w:t>37</w:t>
        </w:r>
        <w:r>
          <w:rPr>
            <w:noProof/>
            <w:webHidden/>
          </w:rPr>
          <w:fldChar w:fldCharType="end"/>
        </w:r>
      </w:hyperlink>
    </w:p>
    <w:p w14:paraId="6FD8F95E" w14:textId="60E0BA70"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7" w:history="1">
        <w:r w:rsidRPr="0048663C">
          <w:rPr>
            <w:rStyle w:val="Hyperlink"/>
            <w:noProof/>
          </w:rPr>
          <w:t>Pav. 34 PA10. Apmokymo duomenų redagavimas sekų diagrama</w:t>
        </w:r>
        <w:r>
          <w:rPr>
            <w:noProof/>
            <w:webHidden/>
          </w:rPr>
          <w:tab/>
        </w:r>
        <w:r>
          <w:rPr>
            <w:noProof/>
            <w:webHidden/>
          </w:rPr>
          <w:fldChar w:fldCharType="begin"/>
        </w:r>
        <w:r>
          <w:rPr>
            <w:noProof/>
            <w:webHidden/>
          </w:rPr>
          <w:instrText xml:space="preserve"> PAGEREF _Toc9704017 \h </w:instrText>
        </w:r>
        <w:r>
          <w:rPr>
            <w:noProof/>
            <w:webHidden/>
          </w:rPr>
        </w:r>
        <w:r>
          <w:rPr>
            <w:noProof/>
            <w:webHidden/>
          </w:rPr>
          <w:fldChar w:fldCharType="separate"/>
        </w:r>
        <w:r>
          <w:rPr>
            <w:noProof/>
            <w:webHidden/>
          </w:rPr>
          <w:t>38</w:t>
        </w:r>
        <w:r>
          <w:rPr>
            <w:noProof/>
            <w:webHidden/>
          </w:rPr>
          <w:fldChar w:fldCharType="end"/>
        </w:r>
      </w:hyperlink>
    </w:p>
    <w:p w14:paraId="71E36CDA" w14:textId="54894DC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8" w:history="1">
        <w:r w:rsidRPr="0048663C">
          <w:rPr>
            <w:rStyle w:val="Hyperlink"/>
            <w:noProof/>
          </w:rPr>
          <w:t>Pav. 35 PA11.Apmokymo duomenų šalinimas sekų diagrama</w:t>
        </w:r>
        <w:r>
          <w:rPr>
            <w:noProof/>
            <w:webHidden/>
          </w:rPr>
          <w:tab/>
        </w:r>
        <w:r>
          <w:rPr>
            <w:noProof/>
            <w:webHidden/>
          </w:rPr>
          <w:fldChar w:fldCharType="begin"/>
        </w:r>
        <w:r>
          <w:rPr>
            <w:noProof/>
            <w:webHidden/>
          </w:rPr>
          <w:instrText xml:space="preserve"> PAGEREF _Toc9704018 \h </w:instrText>
        </w:r>
        <w:r>
          <w:rPr>
            <w:noProof/>
            <w:webHidden/>
          </w:rPr>
        </w:r>
        <w:r>
          <w:rPr>
            <w:noProof/>
            <w:webHidden/>
          </w:rPr>
          <w:fldChar w:fldCharType="separate"/>
        </w:r>
        <w:r>
          <w:rPr>
            <w:noProof/>
            <w:webHidden/>
          </w:rPr>
          <w:t>39</w:t>
        </w:r>
        <w:r>
          <w:rPr>
            <w:noProof/>
            <w:webHidden/>
          </w:rPr>
          <w:fldChar w:fldCharType="end"/>
        </w:r>
      </w:hyperlink>
    </w:p>
    <w:p w14:paraId="3CD3E201" w14:textId="3D79F170"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19" w:history="1">
        <w:r w:rsidRPr="0048663C">
          <w:rPr>
            <w:rStyle w:val="Hyperlink"/>
            <w:noProof/>
          </w:rPr>
          <w:t>Pav. 36 PA12.Apmokinti modeliai sekų diagrama</w:t>
        </w:r>
        <w:r>
          <w:rPr>
            <w:noProof/>
            <w:webHidden/>
          </w:rPr>
          <w:tab/>
        </w:r>
        <w:r>
          <w:rPr>
            <w:noProof/>
            <w:webHidden/>
          </w:rPr>
          <w:fldChar w:fldCharType="begin"/>
        </w:r>
        <w:r>
          <w:rPr>
            <w:noProof/>
            <w:webHidden/>
          </w:rPr>
          <w:instrText xml:space="preserve"> PAGEREF _Toc9704019 \h </w:instrText>
        </w:r>
        <w:r>
          <w:rPr>
            <w:noProof/>
            <w:webHidden/>
          </w:rPr>
        </w:r>
        <w:r>
          <w:rPr>
            <w:noProof/>
            <w:webHidden/>
          </w:rPr>
          <w:fldChar w:fldCharType="separate"/>
        </w:r>
        <w:r>
          <w:rPr>
            <w:noProof/>
            <w:webHidden/>
          </w:rPr>
          <w:t>40</w:t>
        </w:r>
        <w:r>
          <w:rPr>
            <w:noProof/>
            <w:webHidden/>
          </w:rPr>
          <w:fldChar w:fldCharType="end"/>
        </w:r>
      </w:hyperlink>
    </w:p>
    <w:p w14:paraId="27920F1D" w14:textId="5BE113EB"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0" w:history="1">
        <w:r w:rsidRPr="0048663C">
          <w:rPr>
            <w:rStyle w:val="Hyperlink"/>
            <w:noProof/>
          </w:rPr>
          <w:t>Pav. 37 PA13. Apmokintų modelių trynimas sekų diagrama</w:t>
        </w:r>
        <w:r>
          <w:rPr>
            <w:noProof/>
            <w:webHidden/>
          </w:rPr>
          <w:tab/>
        </w:r>
        <w:r>
          <w:rPr>
            <w:noProof/>
            <w:webHidden/>
          </w:rPr>
          <w:fldChar w:fldCharType="begin"/>
        </w:r>
        <w:r>
          <w:rPr>
            <w:noProof/>
            <w:webHidden/>
          </w:rPr>
          <w:instrText xml:space="preserve"> PAGEREF _Toc9704020 \h </w:instrText>
        </w:r>
        <w:r>
          <w:rPr>
            <w:noProof/>
            <w:webHidden/>
          </w:rPr>
        </w:r>
        <w:r>
          <w:rPr>
            <w:noProof/>
            <w:webHidden/>
          </w:rPr>
          <w:fldChar w:fldCharType="separate"/>
        </w:r>
        <w:r>
          <w:rPr>
            <w:noProof/>
            <w:webHidden/>
          </w:rPr>
          <w:t>40</w:t>
        </w:r>
        <w:r>
          <w:rPr>
            <w:noProof/>
            <w:webHidden/>
          </w:rPr>
          <w:fldChar w:fldCharType="end"/>
        </w:r>
      </w:hyperlink>
    </w:p>
    <w:p w14:paraId="295AA1B4" w14:textId="64DE24C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1" w:history="1">
        <w:r w:rsidRPr="0048663C">
          <w:rPr>
            <w:rStyle w:val="Hyperlink"/>
            <w:noProof/>
          </w:rPr>
          <w:t>Pav. 38 PA14. Apmokinto modelio aktyvinimas sekų diagrama</w:t>
        </w:r>
        <w:r>
          <w:rPr>
            <w:noProof/>
            <w:webHidden/>
          </w:rPr>
          <w:tab/>
        </w:r>
        <w:r>
          <w:rPr>
            <w:noProof/>
            <w:webHidden/>
          </w:rPr>
          <w:fldChar w:fldCharType="begin"/>
        </w:r>
        <w:r>
          <w:rPr>
            <w:noProof/>
            <w:webHidden/>
          </w:rPr>
          <w:instrText xml:space="preserve"> PAGEREF _Toc9704021 \h </w:instrText>
        </w:r>
        <w:r>
          <w:rPr>
            <w:noProof/>
            <w:webHidden/>
          </w:rPr>
        </w:r>
        <w:r>
          <w:rPr>
            <w:noProof/>
            <w:webHidden/>
          </w:rPr>
          <w:fldChar w:fldCharType="separate"/>
        </w:r>
        <w:r>
          <w:rPr>
            <w:noProof/>
            <w:webHidden/>
          </w:rPr>
          <w:t>41</w:t>
        </w:r>
        <w:r>
          <w:rPr>
            <w:noProof/>
            <w:webHidden/>
          </w:rPr>
          <w:fldChar w:fldCharType="end"/>
        </w:r>
      </w:hyperlink>
    </w:p>
    <w:p w14:paraId="14FA4BE3" w14:textId="2F798FF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2" w:history="1">
        <w:r w:rsidRPr="0048663C">
          <w:rPr>
            <w:rStyle w:val="Hyperlink"/>
            <w:noProof/>
          </w:rPr>
          <w:t>Pav. 39 PA15. Apmokymo pradėjimas sekų diagrama</w:t>
        </w:r>
        <w:r>
          <w:rPr>
            <w:noProof/>
            <w:webHidden/>
          </w:rPr>
          <w:tab/>
        </w:r>
        <w:r>
          <w:rPr>
            <w:noProof/>
            <w:webHidden/>
          </w:rPr>
          <w:fldChar w:fldCharType="begin"/>
        </w:r>
        <w:r>
          <w:rPr>
            <w:noProof/>
            <w:webHidden/>
          </w:rPr>
          <w:instrText xml:space="preserve"> PAGEREF _Toc9704022 \h </w:instrText>
        </w:r>
        <w:r>
          <w:rPr>
            <w:noProof/>
            <w:webHidden/>
          </w:rPr>
        </w:r>
        <w:r>
          <w:rPr>
            <w:noProof/>
            <w:webHidden/>
          </w:rPr>
          <w:fldChar w:fldCharType="separate"/>
        </w:r>
        <w:r>
          <w:rPr>
            <w:noProof/>
            <w:webHidden/>
          </w:rPr>
          <w:t>42</w:t>
        </w:r>
        <w:r>
          <w:rPr>
            <w:noProof/>
            <w:webHidden/>
          </w:rPr>
          <w:fldChar w:fldCharType="end"/>
        </w:r>
      </w:hyperlink>
    </w:p>
    <w:p w14:paraId="613E009B" w14:textId="20F10D0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3" w:history="1">
        <w:r w:rsidRPr="0048663C">
          <w:rPr>
            <w:rStyle w:val="Hyperlink"/>
            <w:noProof/>
          </w:rPr>
          <w:t>Pav. 40 PA16.Suplanuotų analizių paleidimas sekų diagrama</w:t>
        </w:r>
        <w:r>
          <w:rPr>
            <w:noProof/>
            <w:webHidden/>
          </w:rPr>
          <w:tab/>
        </w:r>
        <w:r>
          <w:rPr>
            <w:noProof/>
            <w:webHidden/>
          </w:rPr>
          <w:fldChar w:fldCharType="begin"/>
        </w:r>
        <w:r>
          <w:rPr>
            <w:noProof/>
            <w:webHidden/>
          </w:rPr>
          <w:instrText xml:space="preserve"> PAGEREF _Toc9704023 \h </w:instrText>
        </w:r>
        <w:r>
          <w:rPr>
            <w:noProof/>
            <w:webHidden/>
          </w:rPr>
        </w:r>
        <w:r>
          <w:rPr>
            <w:noProof/>
            <w:webHidden/>
          </w:rPr>
          <w:fldChar w:fldCharType="separate"/>
        </w:r>
        <w:r>
          <w:rPr>
            <w:noProof/>
            <w:webHidden/>
          </w:rPr>
          <w:t>43</w:t>
        </w:r>
        <w:r>
          <w:rPr>
            <w:noProof/>
            <w:webHidden/>
          </w:rPr>
          <w:fldChar w:fldCharType="end"/>
        </w:r>
      </w:hyperlink>
    </w:p>
    <w:p w14:paraId="22AA1C8B" w14:textId="161B7602"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4" w:history="1">
        <w:r w:rsidRPr="0048663C">
          <w:rPr>
            <w:rStyle w:val="Hyperlink"/>
            <w:noProof/>
          </w:rPr>
          <w:t>Pav. 41 Supaprastinta išdėstymo diagrama</w:t>
        </w:r>
        <w:r>
          <w:rPr>
            <w:noProof/>
            <w:webHidden/>
          </w:rPr>
          <w:tab/>
        </w:r>
        <w:r>
          <w:rPr>
            <w:noProof/>
            <w:webHidden/>
          </w:rPr>
          <w:fldChar w:fldCharType="begin"/>
        </w:r>
        <w:r>
          <w:rPr>
            <w:noProof/>
            <w:webHidden/>
          </w:rPr>
          <w:instrText xml:space="preserve"> PAGEREF _Toc9704024 \h </w:instrText>
        </w:r>
        <w:r>
          <w:rPr>
            <w:noProof/>
            <w:webHidden/>
          </w:rPr>
        </w:r>
        <w:r>
          <w:rPr>
            <w:noProof/>
            <w:webHidden/>
          </w:rPr>
          <w:fldChar w:fldCharType="separate"/>
        </w:r>
        <w:r>
          <w:rPr>
            <w:noProof/>
            <w:webHidden/>
          </w:rPr>
          <w:t>43</w:t>
        </w:r>
        <w:r>
          <w:rPr>
            <w:noProof/>
            <w:webHidden/>
          </w:rPr>
          <w:fldChar w:fldCharType="end"/>
        </w:r>
      </w:hyperlink>
    </w:p>
    <w:p w14:paraId="7315B8FD" w14:textId="20B72DBE"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4025" w:history="1">
        <w:r w:rsidRPr="0048663C">
          <w:rPr>
            <w:rStyle w:val="Hyperlink"/>
            <w:noProof/>
          </w:rPr>
          <w:t>Pav. 42 Duomenų bazės esybių diagrama</w:t>
        </w:r>
        <w:r>
          <w:rPr>
            <w:noProof/>
            <w:webHidden/>
          </w:rPr>
          <w:tab/>
        </w:r>
        <w:r>
          <w:rPr>
            <w:noProof/>
            <w:webHidden/>
          </w:rPr>
          <w:fldChar w:fldCharType="begin"/>
        </w:r>
        <w:r>
          <w:rPr>
            <w:noProof/>
            <w:webHidden/>
          </w:rPr>
          <w:instrText xml:space="preserve"> PAGEREF _Toc9704025 \h </w:instrText>
        </w:r>
        <w:r>
          <w:rPr>
            <w:noProof/>
            <w:webHidden/>
          </w:rPr>
        </w:r>
        <w:r>
          <w:rPr>
            <w:noProof/>
            <w:webHidden/>
          </w:rPr>
          <w:fldChar w:fldCharType="separate"/>
        </w:r>
        <w:r>
          <w:rPr>
            <w:noProof/>
            <w:webHidden/>
          </w:rPr>
          <w:t>44</w:t>
        </w:r>
        <w:r>
          <w:rPr>
            <w:noProof/>
            <w:webHidden/>
          </w:rPr>
          <w:fldChar w:fldCharType="end"/>
        </w:r>
      </w:hyperlink>
    </w:p>
    <w:p w14:paraId="103A8996" w14:textId="196E60CD" w:rsidR="0089222F" w:rsidRDefault="0089222F" w:rsidP="00745155">
      <w:r>
        <w:fldChar w:fldCharType="end"/>
      </w:r>
    </w:p>
    <w:p w14:paraId="3A844E59" w14:textId="5C217759" w:rsidR="00D70D69" w:rsidRDefault="00D70D69" w:rsidP="006F43F2">
      <w:pPr>
        <w:pStyle w:val="Heading1"/>
        <w:numPr>
          <w:ilvl w:val="0"/>
          <w:numId w:val="0"/>
        </w:numPr>
      </w:pPr>
      <w:bookmarkStart w:id="4" w:name="_Toc9704404"/>
      <w:r>
        <w:t>Lentelių sąrašas</w:t>
      </w:r>
      <w:bookmarkEnd w:id="4"/>
    </w:p>
    <w:p w14:paraId="1438CBBD" w14:textId="337DF95E" w:rsidR="006F43F2" w:rsidRDefault="0089222F">
      <w:pPr>
        <w:pStyle w:val="TableofFigures"/>
        <w:tabs>
          <w:tab w:val="right" w:leader="dot" w:pos="9350"/>
        </w:tabs>
        <w:rPr>
          <w:rFonts w:asciiTheme="minorHAnsi" w:eastAsiaTheme="minorEastAsia" w:hAnsiTheme="minorHAnsi" w:cstheme="minorBidi"/>
          <w:bCs w:val="0"/>
          <w:noProof/>
          <w:sz w:val="22"/>
          <w:szCs w:val="22"/>
          <w:lang w:val="en-US"/>
        </w:rPr>
      </w:pPr>
      <w:r>
        <w:rPr>
          <w:rFonts w:ascii="Arial" w:hAnsi="Arial"/>
          <w:b/>
        </w:rPr>
        <w:lastRenderedPageBreak/>
        <w:fldChar w:fldCharType="begin"/>
      </w:r>
      <w:r>
        <w:rPr>
          <w:rFonts w:ascii="Arial" w:hAnsi="Arial"/>
          <w:b/>
        </w:rPr>
        <w:instrText xml:space="preserve"> TOC \h \z \c "lentelė" </w:instrText>
      </w:r>
      <w:r>
        <w:rPr>
          <w:rFonts w:ascii="Arial" w:hAnsi="Arial"/>
          <w:b/>
        </w:rPr>
        <w:fldChar w:fldCharType="separate"/>
      </w:r>
      <w:hyperlink w:anchor="_Toc9703880" w:history="1">
        <w:r w:rsidR="006F43F2" w:rsidRPr="009719C1">
          <w:rPr>
            <w:rStyle w:val="Hyperlink"/>
            <w:noProof/>
          </w:rPr>
          <w:t>Lentelė 1 Apibrėžimai</w:t>
        </w:r>
        <w:r w:rsidR="006F43F2">
          <w:rPr>
            <w:noProof/>
            <w:webHidden/>
          </w:rPr>
          <w:tab/>
        </w:r>
        <w:r w:rsidR="006F43F2">
          <w:rPr>
            <w:noProof/>
            <w:webHidden/>
          </w:rPr>
          <w:fldChar w:fldCharType="begin"/>
        </w:r>
        <w:r w:rsidR="006F43F2">
          <w:rPr>
            <w:noProof/>
            <w:webHidden/>
          </w:rPr>
          <w:instrText xml:space="preserve"> PAGEREF _Toc9703880 \h </w:instrText>
        </w:r>
        <w:r w:rsidR="006F43F2">
          <w:rPr>
            <w:noProof/>
            <w:webHidden/>
          </w:rPr>
        </w:r>
        <w:r w:rsidR="006F43F2">
          <w:rPr>
            <w:noProof/>
            <w:webHidden/>
          </w:rPr>
          <w:fldChar w:fldCharType="separate"/>
        </w:r>
        <w:r w:rsidR="006F43F2">
          <w:rPr>
            <w:noProof/>
            <w:webHidden/>
          </w:rPr>
          <w:t>6</w:t>
        </w:r>
        <w:r w:rsidR="006F43F2">
          <w:rPr>
            <w:noProof/>
            <w:webHidden/>
          </w:rPr>
          <w:fldChar w:fldCharType="end"/>
        </w:r>
      </w:hyperlink>
    </w:p>
    <w:p w14:paraId="61ECCC41" w14:textId="00376E51"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1" w:history="1">
        <w:r w:rsidRPr="009719C1">
          <w:rPr>
            <w:rStyle w:val="Hyperlink"/>
            <w:noProof/>
          </w:rPr>
          <w:t>Lentelė 2 Prisijungimas panaudojimo atvejo aprašas</w:t>
        </w:r>
        <w:r>
          <w:rPr>
            <w:noProof/>
            <w:webHidden/>
          </w:rPr>
          <w:tab/>
        </w:r>
        <w:r>
          <w:rPr>
            <w:noProof/>
            <w:webHidden/>
          </w:rPr>
          <w:fldChar w:fldCharType="begin"/>
        </w:r>
        <w:r>
          <w:rPr>
            <w:noProof/>
            <w:webHidden/>
          </w:rPr>
          <w:instrText xml:space="preserve"> PAGEREF _Toc9703881 \h </w:instrText>
        </w:r>
        <w:r>
          <w:rPr>
            <w:noProof/>
            <w:webHidden/>
          </w:rPr>
        </w:r>
        <w:r>
          <w:rPr>
            <w:noProof/>
            <w:webHidden/>
          </w:rPr>
          <w:fldChar w:fldCharType="separate"/>
        </w:r>
        <w:r>
          <w:rPr>
            <w:noProof/>
            <w:webHidden/>
          </w:rPr>
          <w:t>8</w:t>
        </w:r>
        <w:r>
          <w:rPr>
            <w:noProof/>
            <w:webHidden/>
          </w:rPr>
          <w:fldChar w:fldCharType="end"/>
        </w:r>
      </w:hyperlink>
    </w:p>
    <w:p w14:paraId="5464B51A" w14:textId="1316F64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2" w:history="1">
        <w:r w:rsidRPr="009719C1">
          <w:rPr>
            <w:rStyle w:val="Hyperlink"/>
            <w:noProof/>
          </w:rPr>
          <w:t>Lentelė 3 Registracija panaudojimo atvejo aprašas</w:t>
        </w:r>
        <w:r>
          <w:rPr>
            <w:noProof/>
            <w:webHidden/>
          </w:rPr>
          <w:tab/>
        </w:r>
        <w:r>
          <w:rPr>
            <w:noProof/>
            <w:webHidden/>
          </w:rPr>
          <w:fldChar w:fldCharType="begin"/>
        </w:r>
        <w:r>
          <w:rPr>
            <w:noProof/>
            <w:webHidden/>
          </w:rPr>
          <w:instrText xml:space="preserve"> PAGEREF _Toc9703882 \h </w:instrText>
        </w:r>
        <w:r>
          <w:rPr>
            <w:noProof/>
            <w:webHidden/>
          </w:rPr>
        </w:r>
        <w:r>
          <w:rPr>
            <w:noProof/>
            <w:webHidden/>
          </w:rPr>
          <w:fldChar w:fldCharType="separate"/>
        </w:r>
        <w:r>
          <w:rPr>
            <w:noProof/>
            <w:webHidden/>
          </w:rPr>
          <w:t>8</w:t>
        </w:r>
        <w:r>
          <w:rPr>
            <w:noProof/>
            <w:webHidden/>
          </w:rPr>
          <w:fldChar w:fldCharType="end"/>
        </w:r>
      </w:hyperlink>
    </w:p>
    <w:p w14:paraId="368477F8" w14:textId="37CC99A7"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3" w:history="1">
        <w:r w:rsidRPr="009719C1">
          <w:rPr>
            <w:rStyle w:val="Hyperlink"/>
            <w:noProof/>
          </w:rPr>
          <w:t>Lentelė 4 Atsijungimas panaudojimo atvejo aprašas</w:t>
        </w:r>
        <w:r>
          <w:rPr>
            <w:noProof/>
            <w:webHidden/>
          </w:rPr>
          <w:tab/>
        </w:r>
        <w:r>
          <w:rPr>
            <w:noProof/>
            <w:webHidden/>
          </w:rPr>
          <w:fldChar w:fldCharType="begin"/>
        </w:r>
        <w:r>
          <w:rPr>
            <w:noProof/>
            <w:webHidden/>
          </w:rPr>
          <w:instrText xml:space="preserve"> PAGEREF _Toc9703883 \h </w:instrText>
        </w:r>
        <w:r>
          <w:rPr>
            <w:noProof/>
            <w:webHidden/>
          </w:rPr>
        </w:r>
        <w:r>
          <w:rPr>
            <w:noProof/>
            <w:webHidden/>
          </w:rPr>
          <w:fldChar w:fldCharType="separate"/>
        </w:r>
        <w:r>
          <w:rPr>
            <w:noProof/>
            <w:webHidden/>
          </w:rPr>
          <w:t>9</w:t>
        </w:r>
        <w:r>
          <w:rPr>
            <w:noProof/>
            <w:webHidden/>
          </w:rPr>
          <w:fldChar w:fldCharType="end"/>
        </w:r>
      </w:hyperlink>
    </w:p>
    <w:p w14:paraId="12FB308D" w14:textId="73969EC9"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4" w:history="1">
        <w:r w:rsidRPr="009719C1">
          <w:rPr>
            <w:rStyle w:val="Hyperlink"/>
            <w:noProof/>
          </w:rPr>
          <w:t>Lentelė 5 Analizė panaudojimo atvejo aprašas</w:t>
        </w:r>
        <w:r>
          <w:rPr>
            <w:noProof/>
            <w:webHidden/>
          </w:rPr>
          <w:tab/>
        </w:r>
        <w:r>
          <w:rPr>
            <w:noProof/>
            <w:webHidden/>
          </w:rPr>
          <w:fldChar w:fldCharType="begin"/>
        </w:r>
        <w:r>
          <w:rPr>
            <w:noProof/>
            <w:webHidden/>
          </w:rPr>
          <w:instrText xml:space="preserve"> PAGEREF _Toc9703884 \h </w:instrText>
        </w:r>
        <w:r>
          <w:rPr>
            <w:noProof/>
            <w:webHidden/>
          </w:rPr>
        </w:r>
        <w:r>
          <w:rPr>
            <w:noProof/>
            <w:webHidden/>
          </w:rPr>
          <w:fldChar w:fldCharType="separate"/>
        </w:r>
        <w:r>
          <w:rPr>
            <w:noProof/>
            <w:webHidden/>
          </w:rPr>
          <w:t>9</w:t>
        </w:r>
        <w:r>
          <w:rPr>
            <w:noProof/>
            <w:webHidden/>
          </w:rPr>
          <w:fldChar w:fldCharType="end"/>
        </w:r>
      </w:hyperlink>
    </w:p>
    <w:p w14:paraId="49824154" w14:textId="2CCA7648"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5" w:history="1">
        <w:r w:rsidRPr="009719C1">
          <w:rPr>
            <w:rStyle w:val="Hyperlink"/>
            <w:noProof/>
          </w:rPr>
          <w:t>Lentelė 6 Analizės atlikimas panaudojimo atvejo aprašas</w:t>
        </w:r>
        <w:r>
          <w:rPr>
            <w:noProof/>
            <w:webHidden/>
          </w:rPr>
          <w:tab/>
        </w:r>
        <w:r>
          <w:rPr>
            <w:noProof/>
            <w:webHidden/>
          </w:rPr>
          <w:fldChar w:fldCharType="begin"/>
        </w:r>
        <w:r>
          <w:rPr>
            <w:noProof/>
            <w:webHidden/>
          </w:rPr>
          <w:instrText xml:space="preserve"> PAGEREF _Toc9703885 \h </w:instrText>
        </w:r>
        <w:r>
          <w:rPr>
            <w:noProof/>
            <w:webHidden/>
          </w:rPr>
        </w:r>
        <w:r>
          <w:rPr>
            <w:noProof/>
            <w:webHidden/>
          </w:rPr>
          <w:fldChar w:fldCharType="separate"/>
        </w:r>
        <w:r>
          <w:rPr>
            <w:noProof/>
            <w:webHidden/>
          </w:rPr>
          <w:t>10</w:t>
        </w:r>
        <w:r>
          <w:rPr>
            <w:noProof/>
            <w:webHidden/>
          </w:rPr>
          <w:fldChar w:fldCharType="end"/>
        </w:r>
      </w:hyperlink>
    </w:p>
    <w:p w14:paraId="2510FE85" w14:textId="02644A19"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6" w:history="1">
        <w:r w:rsidRPr="009719C1">
          <w:rPr>
            <w:rStyle w:val="Hyperlink"/>
            <w:noProof/>
          </w:rPr>
          <w:t>Lentelė 7 Rezultatų peržiūrėjimas panaudojimo atvejo aprašas</w:t>
        </w:r>
        <w:r>
          <w:rPr>
            <w:noProof/>
            <w:webHidden/>
          </w:rPr>
          <w:tab/>
        </w:r>
        <w:r>
          <w:rPr>
            <w:noProof/>
            <w:webHidden/>
          </w:rPr>
          <w:fldChar w:fldCharType="begin"/>
        </w:r>
        <w:r>
          <w:rPr>
            <w:noProof/>
            <w:webHidden/>
          </w:rPr>
          <w:instrText xml:space="preserve"> PAGEREF _Toc9703886 \h </w:instrText>
        </w:r>
        <w:r>
          <w:rPr>
            <w:noProof/>
            <w:webHidden/>
          </w:rPr>
        </w:r>
        <w:r>
          <w:rPr>
            <w:noProof/>
            <w:webHidden/>
          </w:rPr>
          <w:fldChar w:fldCharType="separate"/>
        </w:r>
        <w:r>
          <w:rPr>
            <w:noProof/>
            <w:webHidden/>
          </w:rPr>
          <w:t>10</w:t>
        </w:r>
        <w:r>
          <w:rPr>
            <w:noProof/>
            <w:webHidden/>
          </w:rPr>
          <w:fldChar w:fldCharType="end"/>
        </w:r>
      </w:hyperlink>
    </w:p>
    <w:p w14:paraId="18010757" w14:textId="20090A3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7" w:history="1">
        <w:r w:rsidRPr="009719C1">
          <w:rPr>
            <w:rStyle w:val="Hyperlink"/>
            <w:noProof/>
          </w:rPr>
          <w:t>Lentelė 8 Apmokymas panaudojimo atvejo aprašas</w:t>
        </w:r>
        <w:r>
          <w:rPr>
            <w:noProof/>
            <w:webHidden/>
          </w:rPr>
          <w:tab/>
        </w:r>
        <w:r>
          <w:rPr>
            <w:noProof/>
            <w:webHidden/>
          </w:rPr>
          <w:fldChar w:fldCharType="begin"/>
        </w:r>
        <w:r>
          <w:rPr>
            <w:noProof/>
            <w:webHidden/>
          </w:rPr>
          <w:instrText xml:space="preserve"> PAGEREF _Toc9703887 \h </w:instrText>
        </w:r>
        <w:r>
          <w:rPr>
            <w:noProof/>
            <w:webHidden/>
          </w:rPr>
        </w:r>
        <w:r>
          <w:rPr>
            <w:noProof/>
            <w:webHidden/>
          </w:rPr>
          <w:fldChar w:fldCharType="separate"/>
        </w:r>
        <w:r>
          <w:rPr>
            <w:noProof/>
            <w:webHidden/>
          </w:rPr>
          <w:t>11</w:t>
        </w:r>
        <w:r>
          <w:rPr>
            <w:noProof/>
            <w:webHidden/>
          </w:rPr>
          <w:fldChar w:fldCharType="end"/>
        </w:r>
      </w:hyperlink>
    </w:p>
    <w:p w14:paraId="7A8351F8" w14:textId="24D6E23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8" w:history="1">
        <w:r w:rsidRPr="009719C1">
          <w:rPr>
            <w:rStyle w:val="Hyperlink"/>
            <w:noProof/>
          </w:rPr>
          <w:t>Lentelė 9 Apmokymo duomenys panaudojimo atvejo aprašas</w:t>
        </w:r>
        <w:r>
          <w:rPr>
            <w:noProof/>
            <w:webHidden/>
          </w:rPr>
          <w:tab/>
        </w:r>
        <w:r>
          <w:rPr>
            <w:noProof/>
            <w:webHidden/>
          </w:rPr>
          <w:fldChar w:fldCharType="begin"/>
        </w:r>
        <w:r>
          <w:rPr>
            <w:noProof/>
            <w:webHidden/>
          </w:rPr>
          <w:instrText xml:space="preserve"> PAGEREF _Toc9703888 \h </w:instrText>
        </w:r>
        <w:r>
          <w:rPr>
            <w:noProof/>
            <w:webHidden/>
          </w:rPr>
        </w:r>
        <w:r>
          <w:rPr>
            <w:noProof/>
            <w:webHidden/>
          </w:rPr>
          <w:fldChar w:fldCharType="separate"/>
        </w:r>
        <w:r>
          <w:rPr>
            <w:noProof/>
            <w:webHidden/>
          </w:rPr>
          <w:t>11</w:t>
        </w:r>
        <w:r>
          <w:rPr>
            <w:noProof/>
            <w:webHidden/>
          </w:rPr>
          <w:fldChar w:fldCharType="end"/>
        </w:r>
      </w:hyperlink>
    </w:p>
    <w:p w14:paraId="1AEC8E3B" w14:textId="5EA057D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89" w:history="1">
        <w:r w:rsidRPr="009719C1">
          <w:rPr>
            <w:rStyle w:val="Hyperlink"/>
            <w:noProof/>
          </w:rPr>
          <w:t>Lentelė 10 Apmokymo duomenų pridėjimas panaudojimo atvejo aprašas</w:t>
        </w:r>
        <w:r>
          <w:rPr>
            <w:noProof/>
            <w:webHidden/>
          </w:rPr>
          <w:tab/>
        </w:r>
        <w:r>
          <w:rPr>
            <w:noProof/>
            <w:webHidden/>
          </w:rPr>
          <w:fldChar w:fldCharType="begin"/>
        </w:r>
        <w:r>
          <w:rPr>
            <w:noProof/>
            <w:webHidden/>
          </w:rPr>
          <w:instrText xml:space="preserve"> PAGEREF _Toc9703889 \h </w:instrText>
        </w:r>
        <w:r>
          <w:rPr>
            <w:noProof/>
            <w:webHidden/>
          </w:rPr>
        </w:r>
        <w:r>
          <w:rPr>
            <w:noProof/>
            <w:webHidden/>
          </w:rPr>
          <w:fldChar w:fldCharType="separate"/>
        </w:r>
        <w:r>
          <w:rPr>
            <w:noProof/>
            <w:webHidden/>
          </w:rPr>
          <w:t>12</w:t>
        </w:r>
        <w:r>
          <w:rPr>
            <w:noProof/>
            <w:webHidden/>
          </w:rPr>
          <w:fldChar w:fldCharType="end"/>
        </w:r>
      </w:hyperlink>
    </w:p>
    <w:p w14:paraId="00194015" w14:textId="1320CB35"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0" w:history="1">
        <w:r w:rsidRPr="009719C1">
          <w:rPr>
            <w:rStyle w:val="Hyperlink"/>
            <w:noProof/>
          </w:rPr>
          <w:t>Lentelė 11 Apmokymo duomenų redagavimas panaudojimo atvejo aprašas</w:t>
        </w:r>
        <w:r>
          <w:rPr>
            <w:noProof/>
            <w:webHidden/>
          </w:rPr>
          <w:tab/>
        </w:r>
        <w:r>
          <w:rPr>
            <w:noProof/>
            <w:webHidden/>
          </w:rPr>
          <w:fldChar w:fldCharType="begin"/>
        </w:r>
        <w:r>
          <w:rPr>
            <w:noProof/>
            <w:webHidden/>
          </w:rPr>
          <w:instrText xml:space="preserve"> PAGEREF _Toc9703890 \h </w:instrText>
        </w:r>
        <w:r>
          <w:rPr>
            <w:noProof/>
            <w:webHidden/>
          </w:rPr>
        </w:r>
        <w:r>
          <w:rPr>
            <w:noProof/>
            <w:webHidden/>
          </w:rPr>
          <w:fldChar w:fldCharType="separate"/>
        </w:r>
        <w:r>
          <w:rPr>
            <w:noProof/>
            <w:webHidden/>
          </w:rPr>
          <w:t>12</w:t>
        </w:r>
        <w:r>
          <w:rPr>
            <w:noProof/>
            <w:webHidden/>
          </w:rPr>
          <w:fldChar w:fldCharType="end"/>
        </w:r>
      </w:hyperlink>
    </w:p>
    <w:p w14:paraId="63BC2684" w14:textId="742DA6F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1" w:history="1">
        <w:r w:rsidRPr="009719C1">
          <w:rPr>
            <w:rStyle w:val="Hyperlink"/>
            <w:noProof/>
          </w:rPr>
          <w:t>Lentelė 12 Apmokymo duomenų šalinimas panaudojimo atvejo aprašas</w:t>
        </w:r>
        <w:r>
          <w:rPr>
            <w:noProof/>
            <w:webHidden/>
          </w:rPr>
          <w:tab/>
        </w:r>
        <w:r>
          <w:rPr>
            <w:noProof/>
            <w:webHidden/>
          </w:rPr>
          <w:fldChar w:fldCharType="begin"/>
        </w:r>
        <w:r>
          <w:rPr>
            <w:noProof/>
            <w:webHidden/>
          </w:rPr>
          <w:instrText xml:space="preserve"> PAGEREF _Toc9703891 \h </w:instrText>
        </w:r>
        <w:r>
          <w:rPr>
            <w:noProof/>
            <w:webHidden/>
          </w:rPr>
        </w:r>
        <w:r>
          <w:rPr>
            <w:noProof/>
            <w:webHidden/>
          </w:rPr>
          <w:fldChar w:fldCharType="separate"/>
        </w:r>
        <w:r>
          <w:rPr>
            <w:noProof/>
            <w:webHidden/>
          </w:rPr>
          <w:t>13</w:t>
        </w:r>
        <w:r>
          <w:rPr>
            <w:noProof/>
            <w:webHidden/>
          </w:rPr>
          <w:fldChar w:fldCharType="end"/>
        </w:r>
      </w:hyperlink>
    </w:p>
    <w:p w14:paraId="441E7B55" w14:textId="2448AC2D"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2" w:history="1">
        <w:r w:rsidRPr="009719C1">
          <w:rPr>
            <w:rStyle w:val="Hyperlink"/>
            <w:noProof/>
          </w:rPr>
          <w:t>Lentelė 13 Apmokinti modeliai panaudojimo atvejo aprašas</w:t>
        </w:r>
        <w:r>
          <w:rPr>
            <w:noProof/>
            <w:webHidden/>
          </w:rPr>
          <w:tab/>
        </w:r>
        <w:r>
          <w:rPr>
            <w:noProof/>
            <w:webHidden/>
          </w:rPr>
          <w:fldChar w:fldCharType="begin"/>
        </w:r>
        <w:r>
          <w:rPr>
            <w:noProof/>
            <w:webHidden/>
          </w:rPr>
          <w:instrText xml:space="preserve"> PAGEREF _Toc9703892 \h </w:instrText>
        </w:r>
        <w:r>
          <w:rPr>
            <w:noProof/>
            <w:webHidden/>
          </w:rPr>
        </w:r>
        <w:r>
          <w:rPr>
            <w:noProof/>
            <w:webHidden/>
          </w:rPr>
          <w:fldChar w:fldCharType="separate"/>
        </w:r>
        <w:r>
          <w:rPr>
            <w:noProof/>
            <w:webHidden/>
          </w:rPr>
          <w:t>13</w:t>
        </w:r>
        <w:r>
          <w:rPr>
            <w:noProof/>
            <w:webHidden/>
          </w:rPr>
          <w:fldChar w:fldCharType="end"/>
        </w:r>
      </w:hyperlink>
    </w:p>
    <w:p w14:paraId="606E4A23" w14:textId="32C7E08F"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3" w:history="1">
        <w:r w:rsidRPr="009719C1">
          <w:rPr>
            <w:rStyle w:val="Hyperlink"/>
            <w:noProof/>
          </w:rPr>
          <w:t>Lentelė 14 Apmokintų modelių trynimas panaudojimo atvejo aprašas</w:t>
        </w:r>
        <w:r>
          <w:rPr>
            <w:noProof/>
            <w:webHidden/>
          </w:rPr>
          <w:tab/>
        </w:r>
        <w:r>
          <w:rPr>
            <w:noProof/>
            <w:webHidden/>
          </w:rPr>
          <w:fldChar w:fldCharType="begin"/>
        </w:r>
        <w:r>
          <w:rPr>
            <w:noProof/>
            <w:webHidden/>
          </w:rPr>
          <w:instrText xml:space="preserve"> PAGEREF _Toc9703893 \h </w:instrText>
        </w:r>
        <w:r>
          <w:rPr>
            <w:noProof/>
            <w:webHidden/>
          </w:rPr>
        </w:r>
        <w:r>
          <w:rPr>
            <w:noProof/>
            <w:webHidden/>
          </w:rPr>
          <w:fldChar w:fldCharType="separate"/>
        </w:r>
        <w:r>
          <w:rPr>
            <w:noProof/>
            <w:webHidden/>
          </w:rPr>
          <w:t>14</w:t>
        </w:r>
        <w:r>
          <w:rPr>
            <w:noProof/>
            <w:webHidden/>
          </w:rPr>
          <w:fldChar w:fldCharType="end"/>
        </w:r>
      </w:hyperlink>
    </w:p>
    <w:p w14:paraId="021F0DE4" w14:textId="34053AF1"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4" w:history="1">
        <w:r w:rsidRPr="009719C1">
          <w:rPr>
            <w:rStyle w:val="Hyperlink"/>
            <w:noProof/>
          </w:rPr>
          <w:t>Lentelė 15 Apmokinto modelio aktyvinimas panaudojimo atvejo aprašas</w:t>
        </w:r>
        <w:r>
          <w:rPr>
            <w:noProof/>
            <w:webHidden/>
          </w:rPr>
          <w:tab/>
        </w:r>
        <w:r>
          <w:rPr>
            <w:noProof/>
            <w:webHidden/>
          </w:rPr>
          <w:fldChar w:fldCharType="begin"/>
        </w:r>
        <w:r>
          <w:rPr>
            <w:noProof/>
            <w:webHidden/>
          </w:rPr>
          <w:instrText xml:space="preserve"> PAGEREF _Toc9703894 \h </w:instrText>
        </w:r>
        <w:r>
          <w:rPr>
            <w:noProof/>
            <w:webHidden/>
          </w:rPr>
        </w:r>
        <w:r>
          <w:rPr>
            <w:noProof/>
            <w:webHidden/>
          </w:rPr>
          <w:fldChar w:fldCharType="separate"/>
        </w:r>
        <w:r>
          <w:rPr>
            <w:noProof/>
            <w:webHidden/>
          </w:rPr>
          <w:t>14</w:t>
        </w:r>
        <w:r>
          <w:rPr>
            <w:noProof/>
            <w:webHidden/>
          </w:rPr>
          <w:fldChar w:fldCharType="end"/>
        </w:r>
      </w:hyperlink>
    </w:p>
    <w:p w14:paraId="7C6489E3" w14:textId="5083974C"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5" w:history="1">
        <w:r w:rsidRPr="009719C1">
          <w:rPr>
            <w:rStyle w:val="Hyperlink"/>
            <w:noProof/>
          </w:rPr>
          <w:t>Lentelė 16 Apmokymo pradėjimas panaudojimo atvejo aprašas</w:t>
        </w:r>
        <w:r>
          <w:rPr>
            <w:noProof/>
            <w:webHidden/>
          </w:rPr>
          <w:tab/>
        </w:r>
        <w:r>
          <w:rPr>
            <w:noProof/>
            <w:webHidden/>
          </w:rPr>
          <w:fldChar w:fldCharType="begin"/>
        </w:r>
        <w:r>
          <w:rPr>
            <w:noProof/>
            <w:webHidden/>
          </w:rPr>
          <w:instrText xml:space="preserve"> PAGEREF _Toc9703895 \h </w:instrText>
        </w:r>
        <w:r>
          <w:rPr>
            <w:noProof/>
            <w:webHidden/>
          </w:rPr>
        </w:r>
        <w:r>
          <w:rPr>
            <w:noProof/>
            <w:webHidden/>
          </w:rPr>
          <w:fldChar w:fldCharType="separate"/>
        </w:r>
        <w:r>
          <w:rPr>
            <w:noProof/>
            <w:webHidden/>
          </w:rPr>
          <w:t>15</w:t>
        </w:r>
        <w:r>
          <w:rPr>
            <w:noProof/>
            <w:webHidden/>
          </w:rPr>
          <w:fldChar w:fldCharType="end"/>
        </w:r>
      </w:hyperlink>
    </w:p>
    <w:p w14:paraId="380AD429" w14:textId="4DF8A203" w:rsidR="006F43F2" w:rsidRDefault="006F43F2">
      <w:pPr>
        <w:pStyle w:val="TableofFigures"/>
        <w:tabs>
          <w:tab w:val="right" w:leader="dot" w:pos="9350"/>
        </w:tabs>
        <w:rPr>
          <w:rFonts w:asciiTheme="minorHAnsi" w:eastAsiaTheme="minorEastAsia" w:hAnsiTheme="minorHAnsi" w:cstheme="minorBidi"/>
          <w:bCs w:val="0"/>
          <w:noProof/>
          <w:sz w:val="22"/>
          <w:szCs w:val="22"/>
          <w:lang w:val="en-US"/>
        </w:rPr>
      </w:pPr>
      <w:hyperlink w:anchor="_Toc9703896" w:history="1">
        <w:r w:rsidRPr="009719C1">
          <w:rPr>
            <w:rStyle w:val="Hyperlink"/>
            <w:noProof/>
          </w:rPr>
          <w:t>Lentelė 17 Suplanuotų analizių paleidimas panaudojimo atvejo aprašas</w:t>
        </w:r>
        <w:r>
          <w:rPr>
            <w:noProof/>
            <w:webHidden/>
          </w:rPr>
          <w:tab/>
        </w:r>
        <w:r>
          <w:rPr>
            <w:noProof/>
            <w:webHidden/>
          </w:rPr>
          <w:fldChar w:fldCharType="begin"/>
        </w:r>
        <w:r>
          <w:rPr>
            <w:noProof/>
            <w:webHidden/>
          </w:rPr>
          <w:instrText xml:space="preserve"> PAGEREF _Toc9703896 \h </w:instrText>
        </w:r>
        <w:r>
          <w:rPr>
            <w:noProof/>
            <w:webHidden/>
          </w:rPr>
        </w:r>
        <w:r>
          <w:rPr>
            <w:noProof/>
            <w:webHidden/>
          </w:rPr>
          <w:fldChar w:fldCharType="separate"/>
        </w:r>
        <w:r>
          <w:rPr>
            <w:noProof/>
            <w:webHidden/>
          </w:rPr>
          <w:t>15</w:t>
        </w:r>
        <w:r>
          <w:rPr>
            <w:noProof/>
            <w:webHidden/>
          </w:rPr>
          <w:fldChar w:fldCharType="end"/>
        </w:r>
      </w:hyperlink>
    </w:p>
    <w:p w14:paraId="5A9FCFF6" w14:textId="45922F99" w:rsidR="0089222F" w:rsidRDefault="0089222F" w:rsidP="00745155">
      <w:r>
        <w:fldChar w:fldCharType="end"/>
      </w:r>
    </w:p>
    <w:p w14:paraId="0449E9EF" w14:textId="77777777" w:rsidR="0089222F" w:rsidRDefault="0089222F" w:rsidP="00745155">
      <w:r>
        <w:br w:type="page"/>
      </w:r>
    </w:p>
    <w:p w14:paraId="6C9049B0" w14:textId="42FF7F4C" w:rsidR="00860CC9" w:rsidRPr="000E264C" w:rsidRDefault="00FE21D2" w:rsidP="006F43F2">
      <w:pPr>
        <w:pStyle w:val="Heading1"/>
      </w:pPr>
      <w:bookmarkStart w:id="5" w:name="_Toc9704405"/>
      <w:r w:rsidRPr="006F43F2">
        <w:lastRenderedPageBreak/>
        <w:t>Įvadas</w:t>
      </w:r>
      <w:bookmarkEnd w:id="2"/>
      <w:bookmarkEnd w:id="5"/>
    </w:p>
    <w:p w14:paraId="7667D2B4" w14:textId="65EF79CE" w:rsidR="00860CC9" w:rsidRPr="00745155" w:rsidRDefault="00B92769" w:rsidP="006F43F2">
      <w:pPr>
        <w:pStyle w:val="Heading2"/>
      </w:pPr>
      <w:bookmarkStart w:id="6" w:name="_Toc86568891"/>
      <w:bookmarkStart w:id="7" w:name="_Toc9704406"/>
      <w:r w:rsidRPr="00745155">
        <w:t>Dokumento paskirtis</w:t>
      </w:r>
      <w:bookmarkEnd w:id="6"/>
      <w:bookmarkEnd w:id="7"/>
    </w:p>
    <w:p w14:paraId="080B47A5" w14:textId="1AB01FE7" w:rsidR="00AB1A7E" w:rsidRPr="00745155" w:rsidRDefault="001B68FB" w:rsidP="00745155">
      <w:bookmarkStart w:id="8" w:name="_Toc456598588"/>
      <w:r w:rsidRPr="00745155">
        <w:t>Šio architektūros specifikacijos dokumento paskirtis yra aprašyti pirminę kuriamos sistemos „Vartotojo patirties ir grafinės sąsajos analizės sistema” vaizdą. Dokumentas skirtas naudotis projektą realizuojantiems asmenims – užsakovams, projekto vadovui ir projekto programuotojui. Ši specifikacija skirta daugiau susidėlioti preliminarią architektūrą, kuria programuotojas remsis realizuojant sistemą, negu kaip galutinis sistemos architektūros aprašas.</w:t>
      </w:r>
    </w:p>
    <w:p w14:paraId="33C828FC" w14:textId="442BDACA" w:rsidR="00860CC9" w:rsidRPr="000E264C" w:rsidRDefault="00B92769" w:rsidP="006F43F2">
      <w:pPr>
        <w:pStyle w:val="Heading2"/>
      </w:pPr>
      <w:bookmarkStart w:id="9" w:name="_Toc456598589"/>
      <w:bookmarkStart w:id="10" w:name="_Toc86568892"/>
      <w:bookmarkStart w:id="11" w:name="_Toc9704407"/>
      <w:bookmarkEnd w:id="8"/>
      <w:r w:rsidRPr="000E264C">
        <w:t xml:space="preserve">Apibrėžimai ir </w:t>
      </w:r>
      <w:bookmarkEnd w:id="9"/>
      <w:r w:rsidRPr="000E264C">
        <w:t>sutrumpinimai</w:t>
      </w:r>
      <w:bookmarkEnd w:id="10"/>
      <w:bookmarkEnd w:id="11"/>
    </w:p>
    <w:p w14:paraId="7F40507B" w14:textId="4E1CB3E4" w:rsidR="00745155" w:rsidRDefault="00745155" w:rsidP="00745155">
      <w:pPr>
        <w:pStyle w:val="Caption"/>
        <w:keepNext/>
      </w:pPr>
      <w:bookmarkStart w:id="12" w:name="_Toc9703880"/>
      <w:r>
        <w:t xml:space="preserve">Lentelė </w:t>
      </w:r>
      <w:r>
        <w:fldChar w:fldCharType="begin"/>
      </w:r>
      <w:r>
        <w:instrText xml:space="preserve"> SEQ lentelė \* ARABIC </w:instrText>
      </w:r>
      <w:r>
        <w:fldChar w:fldCharType="separate"/>
      </w:r>
      <w:r>
        <w:rPr>
          <w:noProof/>
        </w:rPr>
        <w:t>1</w:t>
      </w:r>
      <w:r>
        <w:fldChar w:fldCharType="end"/>
      </w:r>
      <w:r>
        <w:t xml:space="preserve"> Apibrėžimai</w:t>
      </w:r>
      <w:bookmarkEnd w:id="12"/>
    </w:p>
    <w:tbl>
      <w:tblPr>
        <w:tblStyle w:val="TableGrid"/>
        <w:tblW w:w="0" w:type="auto"/>
        <w:tblLook w:val="04A0" w:firstRow="1" w:lastRow="0" w:firstColumn="1" w:lastColumn="0" w:noHBand="0" w:noVBand="1"/>
      </w:tblPr>
      <w:tblGrid>
        <w:gridCol w:w="2785"/>
        <w:gridCol w:w="6565"/>
      </w:tblGrid>
      <w:tr w:rsidR="001B68FB" w:rsidRPr="000E264C" w14:paraId="0083A1C1" w14:textId="77777777" w:rsidTr="001B68FB">
        <w:tc>
          <w:tcPr>
            <w:tcW w:w="2785" w:type="dxa"/>
          </w:tcPr>
          <w:p w14:paraId="73859DD0" w14:textId="3D46EC81" w:rsidR="001B68FB" w:rsidRPr="000E264C" w:rsidRDefault="001B68FB" w:rsidP="00745155">
            <w:r w:rsidRPr="000E264C">
              <w:t>NN</w:t>
            </w:r>
          </w:p>
        </w:tc>
        <w:tc>
          <w:tcPr>
            <w:tcW w:w="6565" w:type="dxa"/>
          </w:tcPr>
          <w:p w14:paraId="68041AC3" w14:textId="6092FE6E" w:rsidR="001B68FB" w:rsidRPr="000E264C" w:rsidRDefault="001B68FB" w:rsidP="00745155">
            <w:proofErr w:type="spellStart"/>
            <w:r w:rsidRPr="000E264C">
              <w:t>Neural</w:t>
            </w:r>
            <w:proofErr w:type="spellEnd"/>
            <w:r w:rsidRPr="000E264C">
              <w:t xml:space="preserve"> </w:t>
            </w:r>
            <w:proofErr w:type="spellStart"/>
            <w:r w:rsidRPr="000E264C">
              <w:t>network</w:t>
            </w:r>
            <w:proofErr w:type="spellEnd"/>
          </w:p>
        </w:tc>
      </w:tr>
      <w:tr w:rsidR="001B68FB" w:rsidRPr="000E264C" w14:paraId="1B7A5D23" w14:textId="77777777" w:rsidTr="001B68FB">
        <w:tc>
          <w:tcPr>
            <w:tcW w:w="2785" w:type="dxa"/>
          </w:tcPr>
          <w:p w14:paraId="54E126B4" w14:textId="0D9E2548" w:rsidR="001B68FB" w:rsidRPr="000E264C" w:rsidRDefault="001B68FB" w:rsidP="00745155">
            <w:proofErr w:type="spellStart"/>
            <w:r w:rsidRPr="000E264C">
              <w:t>Neural</w:t>
            </w:r>
            <w:proofErr w:type="spellEnd"/>
            <w:r w:rsidRPr="000E264C">
              <w:t xml:space="preserve"> Network </w:t>
            </w:r>
          </w:p>
        </w:tc>
        <w:tc>
          <w:tcPr>
            <w:tcW w:w="6565" w:type="dxa"/>
          </w:tcPr>
          <w:p w14:paraId="5C96AD11" w14:textId="62528B14" w:rsidR="001B68FB" w:rsidRPr="000E264C" w:rsidRDefault="001B68FB" w:rsidP="00745155">
            <w:r w:rsidRPr="000E264C">
              <w:t>Neuroninis tinklas</w:t>
            </w:r>
          </w:p>
        </w:tc>
      </w:tr>
      <w:tr w:rsidR="001B68FB" w:rsidRPr="000E264C" w14:paraId="0F114A9A" w14:textId="77777777" w:rsidTr="001B68FB">
        <w:tc>
          <w:tcPr>
            <w:tcW w:w="2785" w:type="dxa"/>
          </w:tcPr>
          <w:p w14:paraId="1A829674" w14:textId="5C989A44" w:rsidR="001B68FB" w:rsidRPr="000E264C" w:rsidRDefault="001B68FB" w:rsidP="00745155">
            <w:r w:rsidRPr="000E264C">
              <w:t>VPGSA</w:t>
            </w:r>
          </w:p>
        </w:tc>
        <w:tc>
          <w:tcPr>
            <w:tcW w:w="6565" w:type="dxa"/>
          </w:tcPr>
          <w:p w14:paraId="1ED290FF" w14:textId="437A5840" w:rsidR="001B68FB" w:rsidRPr="000E264C" w:rsidRDefault="001B68FB" w:rsidP="00745155">
            <w:r w:rsidRPr="000E264C">
              <w:t>Vartotojo patirties ir grafinės sąsajos analizės sistema</w:t>
            </w:r>
          </w:p>
        </w:tc>
      </w:tr>
      <w:tr w:rsidR="003B478D" w:rsidRPr="000E264C" w14:paraId="33B0A4C0" w14:textId="77777777" w:rsidTr="001B68FB">
        <w:tc>
          <w:tcPr>
            <w:tcW w:w="2785" w:type="dxa"/>
          </w:tcPr>
          <w:p w14:paraId="5ABC075C" w14:textId="31C07B8C" w:rsidR="003B478D" w:rsidRPr="000E264C" w:rsidRDefault="003B478D" w:rsidP="00745155">
            <w:r w:rsidRPr="000E264C">
              <w:t>UML</w:t>
            </w:r>
          </w:p>
        </w:tc>
        <w:tc>
          <w:tcPr>
            <w:tcW w:w="6565" w:type="dxa"/>
          </w:tcPr>
          <w:p w14:paraId="7A73487C" w14:textId="1E3D84E4" w:rsidR="003B478D" w:rsidRPr="000E264C" w:rsidRDefault="003B478D" w:rsidP="00745155">
            <w:proofErr w:type="spellStart"/>
            <w:r w:rsidRPr="000E264C">
              <w:t>Unified</w:t>
            </w:r>
            <w:proofErr w:type="spellEnd"/>
            <w:r w:rsidRPr="000E264C">
              <w:t xml:space="preserve"> </w:t>
            </w:r>
            <w:proofErr w:type="spellStart"/>
            <w:r w:rsidRPr="000E264C">
              <w:t>Modeling</w:t>
            </w:r>
            <w:proofErr w:type="spellEnd"/>
            <w:r w:rsidRPr="000E264C">
              <w:t xml:space="preserve"> </w:t>
            </w:r>
            <w:proofErr w:type="spellStart"/>
            <w:r w:rsidRPr="000E264C">
              <w:t>Language</w:t>
            </w:r>
            <w:proofErr w:type="spellEnd"/>
          </w:p>
        </w:tc>
      </w:tr>
    </w:tbl>
    <w:p w14:paraId="7C1C5222" w14:textId="77777777" w:rsidR="001B68FB" w:rsidRPr="000E264C" w:rsidRDefault="001B68FB" w:rsidP="00745155"/>
    <w:p w14:paraId="41DBA269" w14:textId="494B31FA" w:rsidR="00860CC9" w:rsidRPr="000E264C" w:rsidRDefault="00C02D85" w:rsidP="006F43F2">
      <w:pPr>
        <w:pStyle w:val="Heading2"/>
      </w:pPr>
      <w:bookmarkStart w:id="13" w:name="_Toc86568893"/>
      <w:bookmarkStart w:id="14" w:name="_Toc9704408"/>
      <w:r w:rsidRPr="000E264C">
        <w:t>Apžvalga</w:t>
      </w:r>
      <w:bookmarkEnd w:id="13"/>
      <w:bookmarkEnd w:id="14"/>
    </w:p>
    <w:p w14:paraId="21F263EC" w14:textId="2DD6A749" w:rsidR="00900E37" w:rsidRPr="000E264C" w:rsidRDefault="00315A4C" w:rsidP="00745155">
      <w:r w:rsidRPr="000E264C">
        <w:t>Dokumentas apima priimtus architektūrinius sprendimus ir jų vaizdus VPGSA sistemos realizavimui.</w:t>
      </w:r>
    </w:p>
    <w:p w14:paraId="1EDC71EA" w14:textId="3D449D08" w:rsidR="00315A4C" w:rsidRPr="000E264C" w:rsidRDefault="00315A4C" w:rsidP="00745155">
      <w:pPr>
        <w:pStyle w:val="ListParagraph"/>
        <w:numPr>
          <w:ilvl w:val="0"/>
          <w:numId w:val="23"/>
        </w:numPr>
      </w:pPr>
      <w:r w:rsidRPr="000E264C">
        <w:t>Įžanga, dokumento aprašymas.</w:t>
      </w:r>
    </w:p>
    <w:p w14:paraId="615346D6" w14:textId="41F19BDA" w:rsidR="00315A4C" w:rsidRPr="000E264C" w:rsidRDefault="00315A4C" w:rsidP="00745155">
      <w:pPr>
        <w:pStyle w:val="ListParagraph"/>
        <w:numPr>
          <w:ilvl w:val="0"/>
          <w:numId w:val="23"/>
        </w:numPr>
      </w:pPr>
      <w:r w:rsidRPr="000E264C">
        <w:t>Aprašomi architektūrai sudaryti naudojami įrankiai ir pateikiamas vaizdų ir jiems atvaizduoti sukurtų diagramų sąrašas.</w:t>
      </w:r>
    </w:p>
    <w:p w14:paraId="1DDF4A67" w14:textId="7CEEE6C2" w:rsidR="00315A4C" w:rsidRPr="000E264C" w:rsidRDefault="00315A4C" w:rsidP="00745155">
      <w:pPr>
        <w:pStyle w:val="ListParagraph"/>
        <w:numPr>
          <w:ilvl w:val="0"/>
          <w:numId w:val="23"/>
        </w:numPr>
      </w:pPr>
      <w:r w:rsidRPr="000E264C">
        <w:t>Apžvelgti architektūrinių sprendimų apribojimai.</w:t>
      </w:r>
    </w:p>
    <w:p w14:paraId="74179882" w14:textId="0C3AF925" w:rsidR="00315A4C" w:rsidRPr="000E264C" w:rsidRDefault="00315A4C" w:rsidP="00745155">
      <w:pPr>
        <w:pStyle w:val="ListParagraph"/>
        <w:numPr>
          <w:ilvl w:val="0"/>
          <w:numId w:val="23"/>
        </w:numPr>
      </w:pPr>
      <w:r w:rsidRPr="000E264C">
        <w:t>Pateikiami panaudojimo atvejai su jų detaliais aprašais.</w:t>
      </w:r>
    </w:p>
    <w:p w14:paraId="4D74BEDB" w14:textId="535E0FC5" w:rsidR="00315A4C" w:rsidRPr="000E264C" w:rsidRDefault="00315A4C" w:rsidP="00745155">
      <w:pPr>
        <w:pStyle w:val="ListParagraph"/>
        <w:numPr>
          <w:ilvl w:val="0"/>
          <w:numId w:val="23"/>
        </w:numPr>
      </w:pPr>
      <w:r w:rsidRPr="000E264C">
        <w:t>Aprašomas statinis sistemos vaizdas sudarytas iš klasių ir paketų diagramų.</w:t>
      </w:r>
    </w:p>
    <w:p w14:paraId="5A8FEBCE" w14:textId="74B9EFBD" w:rsidR="00315A4C" w:rsidRPr="000E264C" w:rsidRDefault="00315A4C" w:rsidP="00745155">
      <w:pPr>
        <w:pStyle w:val="ListParagraph"/>
        <w:numPr>
          <w:ilvl w:val="0"/>
          <w:numId w:val="23"/>
        </w:numPr>
      </w:pPr>
      <w:r w:rsidRPr="000E264C">
        <w:t>Aprašomas sistemos dinaminis vaizdas, kuris atvaizduojamas sekų, veiklos ir būsenų diagramų pagalba.</w:t>
      </w:r>
    </w:p>
    <w:p w14:paraId="1C2F2EB5" w14:textId="6F024D53" w:rsidR="00315A4C" w:rsidRPr="000E264C" w:rsidRDefault="00315A4C" w:rsidP="00745155">
      <w:pPr>
        <w:pStyle w:val="ListParagraph"/>
        <w:numPr>
          <w:ilvl w:val="0"/>
          <w:numId w:val="23"/>
        </w:numPr>
      </w:pPr>
      <w:r w:rsidRPr="000E264C">
        <w:t>Pateikiamas sistemos diegimo vaizdas, naudojantis išdėstymo diagrama.</w:t>
      </w:r>
    </w:p>
    <w:p w14:paraId="465D683B" w14:textId="7A2A0A4B" w:rsidR="00315A4C" w:rsidRPr="000E264C" w:rsidRDefault="002F7850" w:rsidP="00745155">
      <w:pPr>
        <w:pStyle w:val="ListParagraph"/>
        <w:numPr>
          <w:ilvl w:val="0"/>
          <w:numId w:val="23"/>
        </w:numPr>
      </w:pPr>
      <w:r w:rsidRPr="000E264C">
        <w:t>Aprašomas d</w:t>
      </w:r>
      <w:r w:rsidR="00315A4C" w:rsidRPr="000E264C">
        <w:t xml:space="preserve">uomenų vaizdas esybių </w:t>
      </w:r>
      <w:r w:rsidRPr="000E264C">
        <w:t>diagramos pagalba.</w:t>
      </w:r>
    </w:p>
    <w:p w14:paraId="39D9CD64" w14:textId="472587CE" w:rsidR="002F7850" w:rsidRPr="000E264C" w:rsidRDefault="002F7850" w:rsidP="00745155">
      <w:pPr>
        <w:pStyle w:val="ListParagraph"/>
        <w:numPr>
          <w:ilvl w:val="0"/>
          <w:numId w:val="23"/>
        </w:numPr>
      </w:pPr>
      <w:r w:rsidRPr="000E264C">
        <w:t>Apžvelgiama sistemos kokybė ir architektūrinių sprendimų įtaka jai.</w:t>
      </w:r>
    </w:p>
    <w:p w14:paraId="6AF01D0A" w14:textId="2E6074E8" w:rsidR="00860CC9" w:rsidRPr="000E264C" w:rsidRDefault="00900E37" w:rsidP="006F43F2">
      <w:pPr>
        <w:pStyle w:val="Heading1"/>
      </w:pPr>
      <w:bookmarkStart w:id="15" w:name="_Toc86568894"/>
      <w:bookmarkStart w:id="16" w:name="_Toc9704409"/>
      <w:r w:rsidRPr="000E264C">
        <w:t>Architektūros pateikimas</w:t>
      </w:r>
      <w:bookmarkEnd w:id="15"/>
      <w:bookmarkEnd w:id="16"/>
      <w:r w:rsidR="00860CC9" w:rsidRPr="000E264C">
        <w:t xml:space="preserve"> </w:t>
      </w:r>
    </w:p>
    <w:p w14:paraId="174D5C79" w14:textId="77777777" w:rsidR="003B478D" w:rsidRPr="000E264C" w:rsidRDefault="003B478D" w:rsidP="00745155">
      <w:r w:rsidRPr="000E264C">
        <w:t xml:space="preserve">Architektūros specifikacijai realizuoti naudojama UML kalba ir </w:t>
      </w:r>
      <w:proofErr w:type="spellStart"/>
      <w:r w:rsidRPr="000E264C">
        <w:rPr>
          <w:i/>
        </w:rPr>
        <w:t>NoMagic</w:t>
      </w:r>
      <w:proofErr w:type="spellEnd"/>
      <w:r w:rsidRPr="000E264C">
        <w:t xml:space="preserve"> </w:t>
      </w:r>
      <w:proofErr w:type="spellStart"/>
      <w:r w:rsidRPr="000E264C">
        <w:t>MagicDraw</w:t>
      </w:r>
      <w:proofErr w:type="spellEnd"/>
      <w:r w:rsidRPr="000E264C">
        <w:t xml:space="preserve"> įrankis.</w:t>
      </w:r>
    </w:p>
    <w:p w14:paraId="3CAC3F4E" w14:textId="77777777" w:rsidR="003B478D" w:rsidRPr="000E264C" w:rsidRDefault="003B478D" w:rsidP="00745155">
      <w:r w:rsidRPr="000E264C">
        <w:t>Pasitelkiant UML kalbą bus realizuojami žemiau pateikti vaizdai:</w:t>
      </w:r>
    </w:p>
    <w:p w14:paraId="1896ED57" w14:textId="360A6067" w:rsidR="00900E37" w:rsidRPr="000E264C" w:rsidRDefault="003B478D" w:rsidP="00745155">
      <w:pPr>
        <w:pStyle w:val="ListParagraph"/>
        <w:numPr>
          <w:ilvl w:val="0"/>
          <w:numId w:val="24"/>
        </w:numPr>
      </w:pPr>
      <w:r w:rsidRPr="000E264C">
        <w:t>Panaudojimo atvejų vaizdas – PA diagrama.</w:t>
      </w:r>
    </w:p>
    <w:p w14:paraId="47211BD8" w14:textId="418FD5B5" w:rsidR="003B478D" w:rsidRPr="000E264C" w:rsidRDefault="003B478D" w:rsidP="00745155">
      <w:pPr>
        <w:pStyle w:val="ListParagraph"/>
        <w:numPr>
          <w:ilvl w:val="0"/>
          <w:numId w:val="24"/>
        </w:numPr>
      </w:pPr>
      <w:r w:rsidRPr="000E264C">
        <w:t>Statinis vaizdas – paketų ir klasių diagramos.</w:t>
      </w:r>
    </w:p>
    <w:p w14:paraId="46064863" w14:textId="6849039D" w:rsidR="003B478D" w:rsidRPr="000E264C" w:rsidRDefault="003B478D" w:rsidP="00745155">
      <w:pPr>
        <w:pStyle w:val="ListParagraph"/>
        <w:numPr>
          <w:ilvl w:val="0"/>
          <w:numId w:val="24"/>
        </w:numPr>
      </w:pPr>
      <w:r w:rsidRPr="000E264C">
        <w:t>Dinaminis vaizdas – sekų, veiklos ir būsenų diagramos.</w:t>
      </w:r>
    </w:p>
    <w:p w14:paraId="541C88F5" w14:textId="74BF5050" w:rsidR="003B478D" w:rsidRPr="000E264C" w:rsidRDefault="003B478D" w:rsidP="00745155">
      <w:pPr>
        <w:pStyle w:val="ListParagraph"/>
        <w:numPr>
          <w:ilvl w:val="0"/>
          <w:numId w:val="24"/>
        </w:numPr>
      </w:pPr>
      <w:r w:rsidRPr="000E264C">
        <w:t>Diegimo vaizdas – išdėstymo diagrama.</w:t>
      </w:r>
    </w:p>
    <w:p w14:paraId="711BDAE0" w14:textId="2A4AA9D6" w:rsidR="00860CC9" w:rsidRPr="000E264C" w:rsidRDefault="007619EB" w:rsidP="006F43F2">
      <w:pPr>
        <w:pStyle w:val="Heading1"/>
      </w:pPr>
      <w:bookmarkStart w:id="17" w:name="_Toc86568895"/>
      <w:bookmarkStart w:id="18" w:name="_Toc9704410"/>
      <w:r w:rsidRPr="000E264C">
        <w:t>Architektūros tikslai ir apribojimai</w:t>
      </w:r>
      <w:bookmarkEnd w:id="17"/>
      <w:bookmarkEnd w:id="18"/>
    </w:p>
    <w:p w14:paraId="54A8AD06" w14:textId="77777777" w:rsidR="007619EB" w:rsidRPr="000E264C" w:rsidRDefault="007619EB" w:rsidP="00745155">
      <w:r w:rsidRPr="000E264C">
        <w:t>Aprašymas programinės įrangos tikslų ir reikalavimų, turinčių esminį poveikį architektūrai: COTS (</w:t>
      </w:r>
      <w:proofErr w:type="spellStart"/>
      <w:r w:rsidRPr="000E264C">
        <w:t>commercial</w:t>
      </w:r>
      <w:proofErr w:type="spellEnd"/>
      <w:r w:rsidRPr="000E264C">
        <w:t xml:space="preserve"> </w:t>
      </w:r>
      <w:proofErr w:type="spellStart"/>
      <w:r w:rsidRPr="000E264C">
        <w:t>off-the-shelf</w:t>
      </w:r>
      <w:proofErr w:type="spellEnd"/>
      <w:r w:rsidRPr="000E264C">
        <w:t xml:space="preserve">) produktų panaudojimas, </w:t>
      </w:r>
      <w:proofErr w:type="spellStart"/>
      <w:r w:rsidRPr="000E264C">
        <w:t>portabilumas</w:t>
      </w:r>
      <w:proofErr w:type="spellEnd"/>
      <w:r w:rsidRPr="000E264C">
        <w:t>, paskirstymas (</w:t>
      </w:r>
      <w:proofErr w:type="spellStart"/>
      <w:r w:rsidRPr="000E264C">
        <w:t>distribution</w:t>
      </w:r>
      <w:proofErr w:type="spellEnd"/>
      <w:r w:rsidRPr="000E264C">
        <w:t>), pakartotinis panaudojimas (</w:t>
      </w:r>
      <w:proofErr w:type="spellStart"/>
      <w:r w:rsidRPr="000E264C">
        <w:t>reuse</w:t>
      </w:r>
      <w:proofErr w:type="spellEnd"/>
      <w:r w:rsidRPr="000E264C">
        <w:t xml:space="preserve">) ir t.t. </w:t>
      </w:r>
      <w:r w:rsidR="0010566C" w:rsidRPr="000E264C">
        <w:t xml:space="preserve">Aprašymas apribojimų kaip: </w:t>
      </w:r>
      <w:proofErr w:type="spellStart"/>
      <w:r w:rsidR="0010566C" w:rsidRPr="000E264C">
        <w:t>projemtavimo</w:t>
      </w:r>
      <w:proofErr w:type="spellEnd"/>
      <w:r w:rsidR="0010566C" w:rsidRPr="000E264C">
        <w:t xml:space="preserve"> ir įgyvendinimo (</w:t>
      </w:r>
      <w:proofErr w:type="spellStart"/>
      <w:r w:rsidR="0010566C" w:rsidRPr="000E264C">
        <w:t>implementation</w:t>
      </w:r>
      <w:proofErr w:type="spellEnd"/>
      <w:r w:rsidR="0010566C" w:rsidRPr="000E264C">
        <w:t>)</w:t>
      </w:r>
      <w:r w:rsidRPr="000E264C">
        <w:t xml:space="preserve"> </w:t>
      </w:r>
      <w:r w:rsidR="0010566C" w:rsidRPr="000E264C">
        <w:t>strategija, projektavimo įrankiai, darbo grupės struktūra, darbo grafikas ir t.t.</w:t>
      </w:r>
    </w:p>
    <w:p w14:paraId="66029D83" w14:textId="730F992C" w:rsidR="00860CC9" w:rsidRPr="000E264C" w:rsidRDefault="0010566C" w:rsidP="006F43F2">
      <w:pPr>
        <w:pStyle w:val="Heading1"/>
      </w:pPr>
      <w:bookmarkStart w:id="19" w:name="_Toc86568896"/>
      <w:bookmarkStart w:id="20" w:name="_Toc9704411"/>
      <w:r w:rsidRPr="000E264C">
        <w:lastRenderedPageBreak/>
        <w:t>Panaudojimo atvejų vaizdas</w:t>
      </w:r>
      <w:bookmarkEnd w:id="19"/>
      <w:bookmarkEnd w:id="20"/>
    </w:p>
    <w:p w14:paraId="6DF0872C" w14:textId="77777777" w:rsidR="00A252D1" w:rsidRPr="000E264C" w:rsidRDefault="00A252D1" w:rsidP="00745155">
      <w:bookmarkStart w:id="21" w:name="_Toc86568897"/>
      <w:r w:rsidRPr="000E264C">
        <w:rPr>
          <w:noProof/>
        </w:rPr>
        <w:drawing>
          <wp:inline distT="0" distB="0" distL="0" distR="0" wp14:anchorId="57BCD2C6" wp14:editId="3E87BC75">
            <wp:extent cx="5943600" cy="720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03440"/>
                    </a:xfrm>
                    <a:prstGeom prst="rect">
                      <a:avLst/>
                    </a:prstGeom>
                  </pic:spPr>
                </pic:pic>
              </a:graphicData>
            </a:graphic>
          </wp:inline>
        </w:drawing>
      </w:r>
    </w:p>
    <w:p w14:paraId="32FC87A2" w14:textId="14FA2FAB" w:rsidR="00A958E0" w:rsidRDefault="006F43F2" w:rsidP="00745155">
      <w:pPr>
        <w:pStyle w:val="Caption"/>
      </w:pPr>
      <w:bookmarkStart w:id="22" w:name="_Ref9274518"/>
      <w:bookmarkStart w:id="23" w:name="_Ref9274507"/>
      <w:bookmarkStart w:id="24" w:name="_Toc9703984"/>
      <w:r>
        <w:t>Pav.</w:t>
      </w:r>
      <w:r w:rsidR="00A252D1" w:rsidRPr="000E264C">
        <w:t xml:space="preserve"> </w:t>
      </w:r>
      <w:r w:rsidR="00A252D1" w:rsidRPr="000E264C">
        <w:fldChar w:fldCharType="begin"/>
      </w:r>
      <w:r w:rsidR="00A252D1" w:rsidRPr="000E264C">
        <w:instrText xml:space="preserve"> SEQ pav. \* ARABIC </w:instrText>
      </w:r>
      <w:r w:rsidR="00A252D1" w:rsidRPr="000E264C">
        <w:fldChar w:fldCharType="separate"/>
      </w:r>
      <w:r w:rsidR="00110037" w:rsidRPr="000E264C">
        <w:rPr>
          <w:noProof/>
        </w:rPr>
        <w:t>1</w:t>
      </w:r>
      <w:r w:rsidR="00A252D1" w:rsidRPr="000E264C">
        <w:fldChar w:fldCharType="end"/>
      </w:r>
      <w:bookmarkEnd w:id="22"/>
      <w:r w:rsidR="00A252D1" w:rsidRPr="000E264C">
        <w:t xml:space="preserve"> Panaudojimo atv</w:t>
      </w:r>
      <w:r w:rsidR="00FA03A4">
        <w:t>e</w:t>
      </w:r>
      <w:r w:rsidR="00A252D1" w:rsidRPr="000E264C">
        <w:t>jų diagrama</w:t>
      </w:r>
      <w:bookmarkEnd w:id="23"/>
      <w:bookmarkEnd w:id="24"/>
    </w:p>
    <w:p w14:paraId="23D092FB" w14:textId="66BD4AAA" w:rsidR="00FA03A4" w:rsidRDefault="00FA03A4" w:rsidP="00745155">
      <w:r>
        <w:fldChar w:fldCharType="begin"/>
      </w:r>
      <w:r>
        <w:instrText xml:space="preserve"> REF _Ref9274518 \h </w:instrText>
      </w:r>
      <w:r>
        <w:fldChar w:fldCharType="separate"/>
      </w:r>
      <w:r w:rsidR="006F43F2">
        <w:t>Pav.</w:t>
      </w:r>
      <w:r w:rsidRPr="000E264C">
        <w:t xml:space="preserve"> </w:t>
      </w:r>
      <w:r w:rsidRPr="000E264C">
        <w:rPr>
          <w:noProof/>
        </w:rPr>
        <w:t>1</w:t>
      </w:r>
      <w:r>
        <w:fldChar w:fldCharType="end"/>
      </w:r>
      <w:r>
        <w:t xml:space="preserve"> pateikta panaudojimų atvejų diagrama</w:t>
      </w:r>
      <w:sdt>
        <w:sdtPr>
          <w:id w:val="-692229322"/>
          <w:citation/>
        </w:sdtPr>
        <w:sdtContent>
          <w:r w:rsidR="004571CE">
            <w:fldChar w:fldCharType="begin"/>
          </w:r>
          <w:r w:rsidR="004571CE">
            <w:instrText xml:space="preserve"> CITATION Amb19 \l 1063 </w:instrText>
          </w:r>
          <w:r w:rsidR="004571CE">
            <w:fldChar w:fldCharType="separate"/>
          </w:r>
          <w:r w:rsidR="004571CE">
            <w:rPr>
              <w:noProof/>
            </w:rPr>
            <w:t xml:space="preserve"> (Ambrazevičius, 2019)</w:t>
          </w:r>
          <w:r w:rsidR="004571CE">
            <w:fldChar w:fldCharType="end"/>
          </w:r>
        </w:sdtContent>
      </w:sdt>
      <w:r>
        <w:t>, atvaizduoja pagrindinį sistemos funkcionalumą. Funkcionalumas skirstomas į sritis:</w:t>
      </w:r>
    </w:p>
    <w:p w14:paraId="2D63853D" w14:textId="40E33C67" w:rsidR="00FA03A4" w:rsidRDefault="00FA03A4" w:rsidP="00745155">
      <w:pPr>
        <w:pStyle w:val="ListParagraph"/>
        <w:numPr>
          <w:ilvl w:val="0"/>
          <w:numId w:val="30"/>
        </w:numPr>
      </w:pPr>
      <w:r>
        <w:lastRenderedPageBreak/>
        <w:t>Sąskaitos valdymas sritis – atsakinga už veiksmus su vartotojo sąskaitomis: naujų vartotojų kūrimą, vartotojų  prisijungimą ir registraciją.</w:t>
      </w:r>
    </w:p>
    <w:p w14:paraId="689118ED" w14:textId="70AAB1AF" w:rsidR="00FA03A4" w:rsidRPr="00FA03A4" w:rsidRDefault="00FA03A4" w:rsidP="00745155">
      <w:pPr>
        <w:pStyle w:val="ListParagraph"/>
        <w:numPr>
          <w:ilvl w:val="0"/>
          <w:numId w:val="30"/>
        </w:numPr>
      </w:pPr>
      <w:r>
        <w:t>Neuroninio tinklo valdymo sritis – atsakinga už visus veiksmus susijusius su neuroniniu tinklu: apmokymu ir naudojimu.</w:t>
      </w:r>
    </w:p>
    <w:p w14:paraId="000EF34B" w14:textId="66B2EA8E" w:rsidR="00A252D1" w:rsidRDefault="00A252D1" w:rsidP="006F43F2">
      <w:pPr>
        <w:pStyle w:val="Heading2"/>
      </w:pPr>
      <w:bookmarkStart w:id="25" w:name="_Toc9704412"/>
      <w:r w:rsidRPr="000E264C">
        <w:t>Panaudojimo atv</w:t>
      </w:r>
      <w:r w:rsidR="00FA03A4">
        <w:t>e</w:t>
      </w:r>
      <w:r w:rsidRPr="000E264C">
        <w:t>jų specifikacija</w:t>
      </w:r>
      <w:bookmarkEnd w:id="25"/>
    </w:p>
    <w:p w14:paraId="503FA3E8" w14:textId="4D7708A5" w:rsidR="00FA03A4" w:rsidRDefault="00FA03A4" w:rsidP="00745155">
      <w:r>
        <w:t xml:space="preserve">Toliau pateikiamos detalesnės, </w:t>
      </w:r>
      <w:r>
        <w:fldChar w:fldCharType="begin"/>
      </w:r>
      <w:r>
        <w:instrText xml:space="preserve"> REF _Ref9274518 \h </w:instrText>
      </w:r>
      <w:r>
        <w:fldChar w:fldCharType="separate"/>
      </w:r>
      <w:r w:rsidR="006F43F2">
        <w:t>Pav.</w:t>
      </w:r>
      <w:r w:rsidRPr="000E264C">
        <w:t xml:space="preserve"> </w:t>
      </w:r>
      <w:r w:rsidRPr="000E264C">
        <w:rPr>
          <w:noProof/>
        </w:rPr>
        <w:t>1</w:t>
      </w:r>
      <w:r>
        <w:fldChar w:fldCharType="end"/>
      </w:r>
      <w:r>
        <w:t xml:space="preserve"> pavaizduotų panaudojimo atvejų, specifikacijos.</w:t>
      </w:r>
    </w:p>
    <w:p w14:paraId="3B735364" w14:textId="77777777" w:rsidR="006F43F2" w:rsidRPr="00FA03A4" w:rsidRDefault="006F43F2" w:rsidP="00745155"/>
    <w:p w14:paraId="7228BF61" w14:textId="3FBC6BCC" w:rsidR="00A252D1" w:rsidRPr="00745155" w:rsidRDefault="00745155" w:rsidP="00745155">
      <w:pPr>
        <w:pStyle w:val="Caption"/>
      </w:pPr>
      <w:bookmarkStart w:id="26" w:name="_Toc7480528"/>
      <w:bookmarkStart w:id="27" w:name="_Toc9703881"/>
      <w:r>
        <w:t xml:space="preserve">Lentelė </w:t>
      </w:r>
      <w:r w:rsidR="00A252D1" w:rsidRPr="00745155">
        <w:fldChar w:fldCharType="begin"/>
      </w:r>
      <w:r w:rsidR="00A252D1" w:rsidRPr="00745155">
        <w:instrText xml:space="preserve"> SEQ lentelė \* ARABIC </w:instrText>
      </w:r>
      <w:r w:rsidR="00A252D1" w:rsidRPr="00745155">
        <w:fldChar w:fldCharType="separate"/>
      </w:r>
      <w:r>
        <w:rPr>
          <w:noProof/>
        </w:rPr>
        <w:t>2</w:t>
      </w:r>
      <w:r w:rsidR="00A252D1" w:rsidRPr="00745155">
        <w:fldChar w:fldCharType="end"/>
      </w:r>
      <w:r w:rsidR="00A252D1" w:rsidRPr="00745155">
        <w:t xml:space="preserve"> Prisijungimas panaudojimo </w:t>
      </w:r>
      <w:r w:rsidR="00FA03A4" w:rsidRPr="00745155">
        <w:t>atvejo</w:t>
      </w:r>
      <w:r w:rsidR="00A252D1" w:rsidRPr="00745155">
        <w:t xml:space="preserve"> aprašas</w:t>
      </w:r>
      <w:bookmarkEnd w:id="26"/>
      <w:bookmarkEnd w:id="27"/>
    </w:p>
    <w:tbl>
      <w:tblPr>
        <w:tblStyle w:val="TableGrid"/>
        <w:tblW w:w="0" w:type="auto"/>
        <w:tblLook w:val="04A0" w:firstRow="1" w:lastRow="0" w:firstColumn="1" w:lastColumn="0" w:noHBand="0" w:noVBand="1"/>
      </w:tblPr>
      <w:tblGrid>
        <w:gridCol w:w="4675"/>
        <w:gridCol w:w="4675"/>
      </w:tblGrid>
      <w:tr w:rsidR="00A252D1" w:rsidRPr="000E264C" w14:paraId="5A02088A" w14:textId="77777777" w:rsidTr="00A252D1">
        <w:tc>
          <w:tcPr>
            <w:tcW w:w="4675" w:type="dxa"/>
          </w:tcPr>
          <w:p w14:paraId="2042DC09" w14:textId="77777777" w:rsidR="00A252D1" w:rsidRPr="000E264C" w:rsidRDefault="00A252D1" w:rsidP="00745155">
            <w:r w:rsidRPr="000E264C">
              <w:t>Pavadinimas:</w:t>
            </w:r>
          </w:p>
        </w:tc>
        <w:tc>
          <w:tcPr>
            <w:tcW w:w="4675" w:type="dxa"/>
          </w:tcPr>
          <w:p w14:paraId="3FFFF90C" w14:textId="77777777" w:rsidR="00A252D1" w:rsidRPr="000E264C" w:rsidRDefault="00A252D1" w:rsidP="00745155">
            <w:r w:rsidRPr="000E264C">
              <w:t>1. Prisijungimas</w:t>
            </w:r>
          </w:p>
        </w:tc>
      </w:tr>
      <w:tr w:rsidR="00A252D1" w:rsidRPr="000E264C" w14:paraId="5746991B" w14:textId="77777777" w:rsidTr="00A252D1">
        <w:tc>
          <w:tcPr>
            <w:tcW w:w="4675" w:type="dxa"/>
          </w:tcPr>
          <w:p w14:paraId="1B0E8567" w14:textId="77777777" w:rsidR="00A252D1" w:rsidRPr="000E264C" w:rsidRDefault="00A252D1" w:rsidP="00745155">
            <w:r w:rsidRPr="000E264C">
              <w:t>Tikslas:</w:t>
            </w:r>
          </w:p>
        </w:tc>
        <w:tc>
          <w:tcPr>
            <w:tcW w:w="4675" w:type="dxa"/>
          </w:tcPr>
          <w:p w14:paraId="17209025" w14:textId="77777777" w:rsidR="00A252D1" w:rsidRPr="000E264C" w:rsidRDefault="00A252D1" w:rsidP="00745155">
            <w:r w:rsidRPr="000E264C">
              <w:t>Gebėti pasiekti sistemą</w:t>
            </w:r>
          </w:p>
        </w:tc>
      </w:tr>
      <w:tr w:rsidR="00A252D1" w:rsidRPr="000E264C" w14:paraId="3A7139C4" w14:textId="77777777" w:rsidTr="00A252D1">
        <w:tc>
          <w:tcPr>
            <w:tcW w:w="4675" w:type="dxa"/>
          </w:tcPr>
          <w:p w14:paraId="4A6C8D74" w14:textId="77777777" w:rsidR="00A252D1" w:rsidRPr="000E264C" w:rsidRDefault="00A252D1" w:rsidP="00745155">
            <w:r w:rsidRPr="000E264C">
              <w:t>Dalyviai:</w:t>
            </w:r>
          </w:p>
        </w:tc>
        <w:tc>
          <w:tcPr>
            <w:tcW w:w="4675" w:type="dxa"/>
          </w:tcPr>
          <w:p w14:paraId="417B8384" w14:textId="77777777" w:rsidR="00A252D1" w:rsidRPr="000E264C" w:rsidRDefault="00A252D1" w:rsidP="00745155">
            <w:r w:rsidRPr="000E264C">
              <w:t>Vartotojas</w:t>
            </w:r>
          </w:p>
        </w:tc>
      </w:tr>
      <w:tr w:rsidR="00A252D1" w:rsidRPr="000E264C" w14:paraId="6CF30233" w14:textId="77777777" w:rsidTr="00A252D1">
        <w:tc>
          <w:tcPr>
            <w:tcW w:w="4675" w:type="dxa"/>
          </w:tcPr>
          <w:p w14:paraId="24C1F3BD" w14:textId="77777777" w:rsidR="00A252D1" w:rsidRPr="000E264C" w:rsidRDefault="00A252D1" w:rsidP="00745155">
            <w:r w:rsidRPr="000E264C">
              <w:t>Ryšiai su kitais PA:</w:t>
            </w:r>
          </w:p>
        </w:tc>
        <w:tc>
          <w:tcPr>
            <w:tcW w:w="4675" w:type="dxa"/>
          </w:tcPr>
          <w:p w14:paraId="3FB063D7" w14:textId="77777777" w:rsidR="00A252D1" w:rsidRPr="000E264C" w:rsidRDefault="00A252D1" w:rsidP="00745155">
            <w:r w:rsidRPr="000E264C">
              <w:t>-</w:t>
            </w:r>
          </w:p>
        </w:tc>
      </w:tr>
      <w:tr w:rsidR="00A252D1" w:rsidRPr="000E264C" w14:paraId="648B4613" w14:textId="77777777" w:rsidTr="00A252D1">
        <w:tc>
          <w:tcPr>
            <w:tcW w:w="4675" w:type="dxa"/>
          </w:tcPr>
          <w:p w14:paraId="41A8493A" w14:textId="77777777" w:rsidR="00A252D1" w:rsidRPr="000E264C" w:rsidRDefault="00A252D1" w:rsidP="00745155">
            <w:r w:rsidRPr="000E264C">
              <w:t>Nefunkciniai reikalavimai:</w:t>
            </w:r>
          </w:p>
        </w:tc>
        <w:tc>
          <w:tcPr>
            <w:tcW w:w="4675" w:type="dxa"/>
          </w:tcPr>
          <w:p w14:paraId="700E02B8" w14:textId="77777777" w:rsidR="00A252D1" w:rsidRPr="000E264C" w:rsidRDefault="00A252D1" w:rsidP="00745155">
            <w:r w:rsidRPr="000E264C">
              <w:t>-</w:t>
            </w:r>
          </w:p>
        </w:tc>
      </w:tr>
      <w:tr w:rsidR="00A252D1" w:rsidRPr="000E264C" w14:paraId="5BCECDC2" w14:textId="77777777" w:rsidTr="00A252D1">
        <w:tc>
          <w:tcPr>
            <w:tcW w:w="4675" w:type="dxa"/>
          </w:tcPr>
          <w:p w14:paraId="4E0C4335" w14:textId="77777777" w:rsidR="00A252D1" w:rsidRPr="000E264C" w:rsidRDefault="00A252D1" w:rsidP="00745155">
            <w:r w:rsidRPr="000E264C">
              <w:t>Prieš-sąlygos:</w:t>
            </w:r>
          </w:p>
        </w:tc>
        <w:tc>
          <w:tcPr>
            <w:tcW w:w="4675" w:type="dxa"/>
          </w:tcPr>
          <w:p w14:paraId="477B2F35" w14:textId="77777777" w:rsidR="00A252D1" w:rsidRPr="000E264C" w:rsidRDefault="00A252D1" w:rsidP="00745155">
            <w:r w:rsidRPr="000E264C">
              <w:t>Vartotojas nėra prisijungęs, turi prisijungimo duomenis, patenka į sistemos prisijungimo tašką.</w:t>
            </w:r>
          </w:p>
        </w:tc>
      </w:tr>
      <w:tr w:rsidR="00A252D1" w:rsidRPr="000E264C" w14:paraId="1D8605DE" w14:textId="77777777" w:rsidTr="00A252D1">
        <w:tc>
          <w:tcPr>
            <w:tcW w:w="4675" w:type="dxa"/>
          </w:tcPr>
          <w:p w14:paraId="27B86C96" w14:textId="77777777" w:rsidR="00A252D1" w:rsidRPr="000E264C" w:rsidRDefault="00A252D1" w:rsidP="00745155">
            <w:r w:rsidRPr="000E264C">
              <w:t>Sužadinimo sąlyga:</w:t>
            </w:r>
          </w:p>
        </w:tc>
        <w:tc>
          <w:tcPr>
            <w:tcW w:w="4675" w:type="dxa"/>
          </w:tcPr>
          <w:p w14:paraId="692A798D" w14:textId="77777777" w:rsidR="00A252D1" w:rsidRPr="000E264C" w:rsidRDefault="00A252D1" w:rsidP="00745155">
            <w:r w:rsidRPr="000E264C">
              <w:t>Vartotojas įvedęs duomenis spaudžia prisijungimo mygtuką.</w:t>
            </w:r>
          </w:p>
        </w:tc>
      </w:tr>
      <w:tr w:rsidR="00A252D1" w:rsidRPr="000E264C" w14:paraId="6A4696EA" w14:textId="77777777" w:rsidTr="00A252D1">
        <w:tc>
          <w:tcPr>
            <w:tcW w:w="4675" w:type="dxa"/>
          </w:tcPr>
          <w:p w14:paraId="399BE1DA" w14:textId="77777777" w:rsidR="00A252D1" w:rsidRPr="000E264C" w:rsidRDefault="00A252D1" w:rsidP="00745155">
            <w:r w:rsidRPr="000E264C">
              <w:t>Po-sąlyga:</w:t>
            </w:r>
          </w:p>
        </w:tc>
        <w:tc>
          <w:tcPr>
            <w:tcW w:w="4675" w:type="dxa"/>
          </w:tcPr>
          <w:p w14:paraId="2C34379F" w14:textId="77777777" w:rsidR="00A252D1" w:rsidRPr="000E264C" w:rsidRDefault="00A252D1" w:rsidP="00745155">
            <w:r w:rsidRPr="000E264C">
              <w:t>Neprisijungęs vartotojas tampa prisijungusiu.</w:t>
            </w:r>
          </w:p>
        </w:tc>
      </w:tr>
      <w:tr w:rsidR="00A252D1" w:rsidRPr="000E264C" w14:paraId="4E977AD5" w14:textId="77777777" w:rsidTr="00A252D1">
        <w:tc>
          <w:tcPr>
            <w:tcW w:w="4675" w:type="dxa"/>
          </w:tcPr>
          <w:p w14:paraId="31188C24" w14:textId="77777777" w:rsidR="00A252D1" w:rsidRPr="000E264C" w:rsidRDefault="00A252D1" w:rsidP="00745155">
            <w:r w:rsidRPr="000E264C">
              <w:t>Pagrindinis scenarijus:</w:t>
            </w:r>
          </w:p>
        </w:tc>
        <w:tc>
          <w:tcPr>
            <w:tcW w:w="4675" w:type="dxa"/>
          </w:tcPr>
          <w:p w14:paraId="15C50198" w14:textId="77777777" w:rsidR="00A252D1" w:rsidRPr="000E264C" w:rsidRDefault="00A252D1" w:rsidP="00745155">
            <w:pPr>
              <w:pStyle w:val="ListParagraph"/>
              <w:numPr>
                <w:ilvl w:val="0"/>
                <w:numId w:val="25"/>
              </w:numPr>
            </w:pPr>
            <w:r w:rsidRPr="000E264C">
              <w:t>Neprisijungęs vartotojas, turintis prisijungimo duomenis atklysta į prisijungimo svetainę.</w:t>
            </w:r>
          </w:p>
          <w:p w14:paraId="41DAE6C1" w14:textId="77777777" w:rsidR="00A252D1" w:rsidRPr="000E264C" w:rsidRDefault="00A252D1" w:rsidP="00745155">
            <w:pPr>
              <w:pStyle w:val="ListParagraph"/>
              <w:numPr>
                <w:ilvl w:val="0"/>
                <w:numId w:val="25"/>
              </w:numPr>
            </w:pPr>
            <w:r w:rsidRPr="000E264C">
              <w:t>Neprisijungęs vartotojas suveda prisijungimo duomenis.</w:t>
            </w:r>
          </w:p>
          <w:p w14:paraId="05D35F58" w14:textId="77777777" w:rsidR="00A252D1" w:rsidRPr="000E264C" w:rsidRDefault="00A252D1" w:rsidP="00745155">
            <w:pPr>
              <w:pStyle w:val="ListParagraph"/>
              <w:numPr>
                <w:ilvl w:val="0"/>
                <w:numId w:val="25"/>
              </w:numPr>
            </w:pPr>
            <w:r w:rsidRPr="000E264C">
              <w:t>Neprisijungęs vartotojas spaudžia prisijungimo mygtuką.</w:t>
            </w:r>
          </w:p>
          <w:p w14:paraId="18FD75A8" w14:textId="77777777" w:rsidR="00A252D1" w:rsidRPr="000E264C" w:rsidRDefault="00A252D1" w:rsidP="00745155">
            <w:pPr>
              <w:pStyle w:val="ListParagraph"/>
              <w:numPr>
                <w:ilvl w:val="0"/>
                <w:numId w:val="25"/>
              </w:numPr>
            </w:pPr>
            <w:r w:rsidRPr="000E264C">
              <w:t>Dabar jau prisijungęs vartotojas permetamas į kitą puslapį.</w:t>
            </w:r>
          </w:p>
        </w:tc>
      </w:tr>
      <w:tr w:rsidR="00A252D1" w:rsidRPr="000E264C" w14:paraId="2A7D08CF" w14:textId="77777777" w:rsidTr="00A252D1">
        <w:tc>
          <w:tcPr>
            <w:tcW w:w="4675" w:type="dxa"/>
          </w:tcPr>
          <w:p w14:paraId="24501E30" w14:textId="77777777" w:rsidR="00A252D1" w:rsidRPr="000E264C" w:rsidRDefault="00A252D1" w:rsidP="00745155">
            <w:r w:rsidRPr="000E264C">
              <w:t>Alternatyvūs scenarijai:</w:t>
            </w:r>
          </w:p>
        </w:tc>
        <w:tc>
          <w:tcPr>
            <w:tcW w:w="4675" w:type="dxa"/>
          </w:tcPr>
          <w:p w14:paraId="30A2E4FD" w14:textId="77777777" w:rsidR="00A252D1" w:rsidRPr="000E264C" w:rsidRDefault="00A252D1" w:rsidP="00745155">
            <w:pPr>
              <w:pStyle w:val="ListParagraph"/>
              <w:numPr>
                <w:ilvl w:val="0"/>
                <w:numId w:val="25"/>
              </w:numPr>
            </w:pPr>
            <w:r w:rsidRPr="000E264C">
              <w:t>Neprisijungęs vartotojas, neturintis prisijungimo duomenų atklysta į prisijungimo svetainę.</w:t>
            </w:r>
          </w:p>
          <w:p w14:paraId="743797AC" w14:textId="77777777" w:rsidR="00A252D1" w:rsidRPr="000E264C" w:rsidRDefault="00A252D1" w:rsidP="00745155">
            <w:pPr>
              <w:pStyle w:val="ListParagraph"/>
              <w:numPr>
                <w:ilvl w:val="0"/>
                <w:numId w:val="25"/>
              </w:numPr>
            </w:pPr>
            <w:r w:rsidRPr="000E264C">
              <w:t>Neprisijungęs vartotojas suveda neteisingus prisijungimo duomenis.</w:t>
            </w:r>
          </w:p>
          <w:p w14:paraId="13C2928E" w14:textId="77777777" w:rsidR="00A252D1" w:rsidRPr="000E264C" w:rsidRDefault="00A252D1" w:rsidP="00745155">
            <w:pPr>
              <w:pStyle w:val="ListParagraph"/>
              <w:numPr>
                <w:ilvl w:val="0"/>
                <w:numId w:val="25"/>
              </w:numPr>
            </w:pPr>
            <w:r w:rsidRPr="000E264C">
              <w:t>Vartotojas gauna klaidą.</w:t>
            </w:r>
          </w:p>
        </w:tc>
      </w:tr>
    </w:tbl>
    <w:p w14:paraId="19C7C205" w14:textId="77777777" w:rsidR="00A252D1" w:rsidRPr="000E264C" w:rsidRDefault="00A252D1" w:rsidP="00745155"/>
    <w:p w14:paraId="1F6B04F9" w14:textId="66244552" w:rsidR="00A252D1" w:rsidRPr="000E264C" w:rsidRDefault="00745155" w:rsidP="00745155">
      <w:pPr>
        <w:pStyle w:val="Caption"/>
      </w:pPr>
      <w:bookmarkStart w:id="28" w:name="_Toc7480529"/>
      <w:bookmarkStart w:id="29" w:name="_Toc9703882"/>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3</w:t>
      </w:r>
      <w:r w:rsidR="00A252D1" w:rsidRPr="000E264C">
        <w:rPr>
          <w:noProof/>
        </w:rPr>
        <w:fldChar w:fldCharType="end"/>
      </w:r>
      <w:r w:rsidR="00A252D1" w:rsidRPr="000E264C">
        <w:t xml:space="preserve"> Registracija panaudojimo </w:t>
      </w:r>
      <w:r w:rsidR="00FA03A4">
        <w:t>atvejo</w:t>
      </w:r>
      <w:r w:rsidR="00A252D1" w:rsidRPr="000E264C">
        <w:t xml:space="preserve"> aprašas</w:t>
      </w:r>
      <w:bookmarkEnd w:id="28"/>
      <w:bookmarkEnd w:id="29"/>
    </w:p>
    <w:tbl>
      <w:tblPr>
        <w:tblStyle w:val="TableGrid"/>
        <w:tblW w:w="0" w:type="auto"/>
        <w:tblLook w:val="04A0" w:firstRow="1" w:lastRow="0" w:firstColumn="1" w:lastColumn="0" w:noHBand="0" w:noVBand="1"/>
      </w:tblPr>
      <w:tblGrid>
        <w:gridCol w:w="4675"/>
        <w:gridCol w:w="4675"/>
      </w:tblGrid>
      <w:tr w:rsidR="00A252D1" w:rsidRPr="000E264C" w14:paraId="27AA7624" w14:textId="77777777" w:rsidTr="00A252D1">
        <w:tc>
          <w:tcPr>
            <w:tcW w:w="4675" w:type="dxa"/>
          </w:tcPr>
          <w:p w14:paraId="67AA7F0D" w14:textId="77777777" w:rsidR="00A252D1" w:rsidRPr="000E264C" w:rsidRDefault="00A252D1" w:rsidP="00745155">
            <w:r w:rsidRPr="000E264C">
              <w:t>Pavadinimas:</w:t>
            </w:r>
          </w:p>
        </w:tc>
        <w:tc>
          <w:tcPr>
            <w:tcW w:w="4675" w:type="dxa"/>
          </w:tcPr>
          <w:p w14:paraId="12D8F137" w14:textId="77777777" w:rsidR="00A252D1" w:rsidRPr="000E264C" w:rsidRDefault="00A252D1" w:rsidP="00745155">
            <w:r w:rsidRPr="000E264C">
              <w:t>2. Registracija</w:t>
            </w:r>
          </w:p>
        </w:tc>
      </w:tr>
      <w:tr w:rsidR="00A252D1" w:rsidRPr="000E264C" w14:paraId="17A55562" w14:textId="77777777" w:rsidTr="00A252D1">
        <w:tc>
          <w:tcPr>
            <w:tcW w:w="4675" w:type="dxa"/>
          </w:tcPr>
          <w:p w14:paraId="51830E88" w14:textId="77777777" w:rsidR="00A252D1" w:rsidRPr="000E264C" w:rsidRDefault="00A252D1" w:rsidP="00745155">
            <w:r w:rsidRPr="000E264C">
              <w:t>Tikslas:</w:t>
            </w:r>
          </w:p>
        </w:tc>
        <w:tc>
          <w:tcPr>
            <w:tcW w:w="4675" w:type="dxa"/>
          </w:tcPr>
          <w:p w14:paraId="2BD14DE0" w14:textId="77777777" w:rsidR="00A252D1" w:rsidRPr="000E264C" w:rsidRDefault="00A252D1" w:rsidP="00745155">
            <w:r w:rsidRPr="000E264C">
              <w:t>Gebėti prisijungti prie sistemos</w:t>
            </w:r>
          </w:p>
        </w:tc>
      </w:tr>
      <w:tr w:rsidR="00A252D1" w:rsidRPr="000E264C" w14:paraId="23022087" w14:textId="77777777" w:rsidTr="00A252D1">
        <w:tc>
          <w:tcPr>
            <w:tcW w:w="4675" w:type="dxa"/>
          </w:tcPr>
          <w:p w14:paraId="3CC93D42" w14:textId="77777777" w:rsidR="00A252D1" w:rsidRPr="000E264C" w:rsidRDefault="00A252D1" w:rsidP="00745155">
            <w:r w:rsidRPr="000E264C">
              <w:t>Dalyviai:</w:t>
            </w:r>
          </w:p>
        </w:tc>
        <w:tc>
          <w:tcPr>
            <w:tcW w:w="4675" w:type="dxa"/>
          </w:tcPr>
          <w:p w14:paraId="0F3FF0B6" w14:textId="77777777" w:rsidR="00A252D1" w:rsidRPr="000E264C" w:rsidRDefault="00A252D1" w:rsidP="00745155">
            <w:r w:rsidRPr="000E264C">
              <w:t>Vartotojas</w:t>
            </w:r>
          </w:p>
        </w:tc>
      </w:tr>
      <w:tr w:rsidR="00A252D1" w:rsidRPr="000E264C" w14:paraId="0EECE30A" w14:textId="77777777" w:rsidTr="00A252D1">
        <w:tc>
          <w:tcPr>
            <w:tcW w:w="4675" w:type="dxa"/>
          </w:tcPr>
          <w:p w14:paraId="23A6AD8B" w14:textId="77777777" w:rsidR="00A252D1" w:rsidRPr="000E264C" w:rsidRDefault="00A252D1" w:rsidP="00745155">
            <w:r w:rsidRPr="000E264C">
              <w:t>Ryšiai su kitais PA:</w:t>
            </w:r>
          </w:p>
        </w:tc>
        <w:tc>
          <w:tcPr>
            <w:tcW w:w="4675" w:type="dxa"/>
          </w:tcPr>
          <w:p w14:paraId="4C5C6072" w14:textId="77777777" w:rsidR="00A252D1" w:rsidRPr="000E264C" w:rsidRDefault="00A252D1" w:rsidP="00745155">
            <w:r w:rsidRPr="000E264C">
              <w:t>-</w:t>
            </w:r>
          </w:p>
        </w:tc>
      </w:tr>
      <w:tr w:rsidR="00A252D1" w:rsidRPr="000E264C" w14:paraId="67FDC566" w14:textId="77777777" w:rsidTr="00A252D1">
        <w:tc>
          <w:tcPr>
            <w:tcW w:w="4675" w:type="dxa"/>
          </w:tcPr>
          <w:p w14:paraId="30CEA025" w14:textId="77777777" w:rsidR="00A252D1" w:rsidRPr="000E264C" w:rsidRDefault="00A252D1" w:rsidP="00745155">
            <w:r w:rsidRPr="000E264C">
              <w:t>Nefunkciniai reikalavimai:</w:t>
            </w:r>
          </w:p>
        </w:tc>
        <w:tc>
          <w:tcPr>
            <w:tcW w:w="4675" w:type="dxa"/>
          </w:tcPr>
          <w:p w14:paraId="01E2770C" w14:textId="77777777" w:rsidR="00A252D1" w:rsidRPr="000E264C" w:rsidRDefault="00A252D1" w:rsidP="00745155">
            <w:r w:rsidRPr="000E264C">
              <w:t>-</w:t>
            </w:r>
          </w:p>
        </w:tc>
      </w:tr>
      <w:tr w:rsidR="00A252D1" w:rsidRPr="000E264C" w14:paraId="72F5B6AA" w14:textId="77777777" w:rsidTr="00A252D1">
        <w:tc>
          <w:tcPr>
            <w:tcW w:w="4675" w:type="dxa"/>
          </w:tcPr>
          <w:p w14:paraId="0D8AC32F" w14:textId="77777777" w:rsidR="00A252D1" w:rsidRPr="000E264C" w:rsidRDefault="00A252D1" w:rsidP="00745155">
            <w:r w:rsidRPr="000E264C">
              <w:t>Prieš-sąlygos:</w:t>
            </w:r>
          </w:p>
        </w:tc>
        <w:tc>
          <w:tcPr>
            <w:tcW w:w="4675" w:type="dxa"/>
          </w:tcPr>
          <w:p w14:paraId="1F6EA67C" w14:textId="77777777" w:rsidR="00A252D1" w:rsidRPr="000E264C" w:rsidRDefault="00A252D1" w:rsidP="00745155">
            <w:r w:rsidRPr="000E264C">
              <w:t>Vartotojas nėra prisijungęs, patenka į sistemos prisijungimo tašką.</w:t>
            </w:r>
          </w:p>
        </w:tc>
      </w:tr>
      <w:tr w:rsidR="00A252D1" w:rsidRPr="000E264C" w14:paraId="51E92313" w14:textId="77777777" w:rsidTr="00A252D1">
        <w:tc>
          <w:tcPr>
            <w:tcW w:w="4675" w:type="dxa"/>
          </w:tcPr>
          <w:p w14:paraId="576D8CDF" w14:textId="77777777" w:rsidR="00A252D1" w:rsidRPr="000E264C" w:rsidRDefault="00A252D1" w:rsidP="00745155">
            <w:r w:rsidRPr="000E264C">
              <w:t>Sužadinimo sąlyga:</w:t>
            </w:r>
          </w:p>
        </w:tc>
        <w:tc>
          <w:tcPr>
            <w:tcW w:w="4675" w:type="dxa"/>
          </w:tcPr>
          <w:p w14:paraId="20C21D42" w14:textId="77777777" w:rsidR="00A252D1" w:rsidRPr="000E264C" w:rsidRDefault="00A252D1" w:rsidP="00745155">
            <w:r w:rsidRPr="000E264C">
              <w:t>Vartotojas pasirenka registracijos mygtuką.</w:t>
            </w:r>
          </w:p>
        </w:tc>
      </w:tr>
      <w:tr w:rsidR="00A252D1" w:rsidRPr="000E264C" w14:paraId="342074F7" w14:textId="77777777" w:rsidTr="00A252D1">
        <w:tc>
          <w:tcPr>
            <w:tcW w:w="4675" w:type="dxa"/>
          </w:tcPr>
          <w:p w14:paraId="77F36F48" w14:textId="77777777" w:rsidR="00A252D1" w:rsidRPr="000E264C" w:rsidRDefault="00A252D1" w:rsidP="00745155">
            <w:r w:rsidRPr="000E264C">
              <w:lastRenderedPageBreak/>
              <w:t>Po-sąlyga:</w:t>
            </w:r>
          </w:p>
        </w:tc>
        <w:tc>
          <w:tcPr>
            <w:tcW w:w="4675" w:type="dxa"/>
          </w:tcPr>
          <w:p w14:paraId="51012620" w14:textId="77777777" w:rsidR="00A252D1" w:rsidRPr="000E264C" w:rsidRDefault="00A252D1" w:rsidP="00745155">
            <w:r w:rsidRPr="000E264C">
              <w:t>Neprisijungęs vartotojas gauna prisijungimo duomenis.</w:t>
            </w:r>
          </w:p>
        </w:tc>
      </w:tr>
      <w:tr w:rsidR="00A252D1" w:rsidRPr="000E264C" w14:paraId="4BF4E1A1" w14:textId="77777777" w:rsidTr="00A252D1">
        <w:tc>
          <w:tcPr>
            <w:tcW w:w="4675" w:type="dxa"/>
          </w:tcPr>
          <w:p w14:paraId="5C33EB50" w14:textId="77777777" w:rsidR="00A252D1" w:rsidRPr="000E264C" w:rsidRDefault="00A252D1" w:rsidP="00745155">
            <w:r w:rsidRPr="000E264C">
              <w:t>Pagrindinis scenarijus:</w:t>
            </w:r>
          </w:p>
        </w:tc>
        <w:tc>
          <w:tcPr>
            <w:tcW w:w="4675" w:type="dxa"/>
          </w:tcPr>
          <w:p w14:paraId="4ED7561F" w14:textId="77777777" w:rsidR="00A252D1" w:rsidRPr="000E264C" w:rsidRDefault="00A252D1" w:rsidP="00745155">
            <w:pPr>
              <w:pStyle w:val="ListParagraph"/>
              <w:numPr>
                <w:ilvl w:val="0"/>
                <w:numId w:val="25"/>
              </w:numPr>
            </w:pPr>
            <w:r w:rsidRPr="000E264C">
              <w:t>Neprisijungęs vartotojas, turintis prisijungimo duomenis atklysta į prisijungimo svetainę.</w:t>
            </w:r>
          </w:p>
          <w:p w14:paraId="360FB8FB" w14:textId="77777777" w:rsidR="00A252D1" w:rsidRPr="000E264C" w:rsidRDefault="00A252D1" w:rsidP="00745155">
            <w:pPr>
              <w:pStyle w:val="ListParagraph"/>
              <w:numPr>
                <w:ilvl w:val="0"/>
                <w:numId w:val="25"/>
              </w:numPr>
            </w:pPr>
            <w:r w:rsidRPr="000E264C">
              <w:t>Vartotojas pasirenka registracijos mygtuką.</w:t>
            </w:r>
          </w:p>
          <w:p w14:paraId="1438473C" w14:textId="77777777" w:rsidR="00A252D1" w:rsidRPr="000E264C" w:rsidRDefault="00A252D1" w:rsidP="00745155">
            <w:pPr>
              <w:pStyle w:val="ListParagraph"/>
              <w:numPr>
                <w:ilvl w:val="0"/>
                <w:numId w:val="25"/>
              </w:numPr>
            </w:pPr>
            <w:r w:rsidRPr="000E264C">
              <w:t>Vartotojas suvedą savo prisijungimo duomenis į registracijos formą.</w:t>
            </w:r>
          </w:p>
          <w:p w14:paraId="4E11784D" w14:textId="77777777" w:rsidR="00A252D1" w:rsidRPr="000E264C" w:rsidRDefault="00A252D1" w:rsidP="00745155">
            <w:pPr>
              <w:pStyle w:val="ListParagraph"/>
              <w:numPr>
                <w:ilvl w:val="0"/>
                <w:numId w:val="25"/>
              </w:numPr>
            </w:pPr>
            <w:r w:rsidRPr="000E264C">
              <w:t>Vartotojas užbaigia registraciją su registracijos užbaigimo mygtuku.</w:t>
            </w:r>
          </w:p>
          <w:p w14:paraId="0F4101F6" w14:textId="77777777" w:rsidR="00A252D1" w:rsidRPr="000E264C" w:rsidRDefault="00A252D1" w:rsidP="00745155">
            <w:pPr>
              <w:pStyle w:val="ListParagraph"/>
              <w:numPr>
                <w:ilvl w:val="0"/>
                <w:numId w:val="25"/>
              </w:numPr>
            </w:pPr>
            <w:r w:rsidRPr="000E264C">
              <w:t>Vartotojas peradresuojamas į prisijungimo puslapį</w:t>
            </w:r>
          </w:p>
        </w:tc>
      </w:tr>
      <w:tr w:rsidR="00A252D1" w:rsidRPr="000E264C" w14:paraId="3B378FC5" w14:textId="77777777" w:rsidTr="00A252D1">
        <w:tc>
          <w:tcPr>
            <w:tcW w:w="4675" w:type="dxa"/>
          </w:tcPr>
          <w:p w14:paraId="0C80BE39" w14:textId="77777777" w:rsidR="00A252D1" w:rsidRPr="000E264C" w:rsidRDefault="00A252D1" w:rsidP="00745155">
            <w:r w:rsidRPr="000E264C">
              <w:t>Alternatyvūs scenarijai:</w:t>
            </w:r>
          </w:p>
        </w:tc>
        <w:tc>
          <w:tcPr>
            <w:tcW w:w="4675" w:type="dxa"/>
          </w:tcPr>
          <w:p w14:paraId="420E574A" w14:textId="77777777" w:rsidR="00A252D1" w:rsidRPr="000E264C" w:rsidRDefault="00A252D1" w:rsidP="00745155">
            <w:r w:rsidRPr="000E264C">
              <w:t>-</w:t>
            </w:r>
          </w:p>
        </w:tc>
      </w:tr>
    </w:tbl>
    <w:p w14:paraId="5D9342E5" w14:textId="77777777" w:rsidR="00A252D1" w:rsidRPr="000E264C" w:rsidRDefault="00A252D1" w:rsidP="00745155"/>
    <w:p w14:paraId="757A2C38" w14:textId="2387AECA" w:rsidR="00A252D1" w:rsidRPr="000E264C" w:rsidRDefault="00745155" w:rsidP="00745155">
      <w:pPr>
        <w:pStyle w:val="Caption"/>
      </w:pPr>
      <w:bookmarkStart w:id="30" w:name="_Toc7480530"/>
      <w:bookmarkStart w:id="31" w:name="_Toc9703883"/>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4</w:t>
      </w:r>
      <w:r w:rsidR="00A252D1" w:rsidRPr="000E264C">
        <w:rPr>
          <w:noProof/>
        </w:rPr>
        <w:fldChar w:fldCharType="end"/>
      </w:r>
      <w:r w:rsidR="00A252D1" w:rsidRPr="000E264C">
        <w:t xml:space="preserve"> Atsijungimas panaudojimo </w:t>
      </w:r>
      <w:r w:rsidR="00FA03A4">
        <w:t>atvejo</w:t>
      </w:r>
      <w:r w:rsidR="00A252D1" w:rsidRPr="000E264C">
        <w:t xml:space="preserve"> aprašas</w:t>
      </w:r>
      <w:bookmarkEnd w:id="30"/>
      <w:bookmarkEnd w:id="31"/>
    </w:p>
    <w:tbl>
      <w:tblPr>
        <w:tblStyle w:val="TableGrid"/>
        <w:tblW w:w="0" w:type="auto"/>
        <w:tblLook w:val="04A0" w:firstRow="1" w:lastRow="0" w:firstColumn="1" w:lastColumn="0" w:noHBand="0" w:noVBand="1"/>
      </w:tblPr>
      <w:tblGrid>
        <w:gridCol w:w="4675"/>
        <w:gridCol w:w="4675"/>
      </w:tblGrid>
      <w:tr w:rsidR="00A252D1" w:rsidRPr="000E264C" w14:paraId="30BA080A" w14:textId="77777777" w:rsidTr="00A252D1">
        <w:tc>
          <w:tcPr>
            <w:tcW w:w="4675" w:type="dxa"/>
          </w:tcPr>
          <w:p w14:paraId="6AFF6929" w14:textId="77777777" w:rsidR="00A252D1" w:rsidRPr="000E264C" w:rsidRDefault="00A252D1" w:rsidP="00745155">
            <w:r w:rsidRPr="000E264C">
              <w:t>Pavadinimas:</w:t>
            </w:r>
          </w:p>
        </w:tc>
        <w:tc>
          <w:tcPr>
            <w:tcW w:w="4675" w:type="dxa"/>
          </w:tcPr>
          <w:p w14:paraId="63723DCF" w14:textId="77777777" w:rsidR="00A252D1" w:rsidRPr="000E264C" w:rsidRDefault="00A252D1" w:rsidP="00745155">
            <w:r w:rsidRPr="000E264C">
              <w:t>3. Atsijungimas</w:t>
            </w:r>
          </w:p>
        </w:tc>
      </w:tr>
      <w:tr w:rsidR="00A252D1" w:rsidRPr="000E264C" w14:paraId="385533DF" w14:textId="77777777" w:rsidTr="00A252D1">
        <w:tc>
          <w:tcPr>
            <w:tcW w:w="4675" w:type="dxa"/>
          </w:tcPr>
          <w:p w14:paraId="6BD3394D" w14:textId="77777777" w:rsidR="00A252D1" w:rsidRPr="000E264C" w:rsidRDefault="00A252D1" w:rsidP="00745155">
            <w:r w:rsidRPr="000E264C">
              <w:t>Tikslas:</w:t>
            </w:r>
          </w:p>
        </w:tc>
        <w:tc>
          <w:tcPr>
            <w:tcW w:w="4675" w:type="dxa"/>
          </w:tcPr>
          <w:p w14:paraId="214A3EBA" w14:textId="77777777" w:rsidR="00A252D1" w:rsidRPr="000E264C" w:rsidRDefault="00A252D1" w:rsidP="00745155">
            <w:r w:rsidRPr="000E264C">
              <w:t>Gebėti atsijungti nuo sistemos</w:t>
            </w:r>
          </w:p>
        </w:tc>
      </w:tr>
      <w:tr w:rsidR="00A252D1" w:rsidRPr="000E264C" w14:paraId="3D04416D" w14:textId="77777777" w:rsidTr="00A252D1">
        <w:tc>
          <w:tcPr>
            <w:tcW w:w="4675" w:type="dxa"/>
          </w:tcPr>
          <w:p w14:paraId="37B3C4BC" w14:textId="77777777" w:rsidR="00A252D1" w:rsidRPr="000E264C" w:rsidRDefault="00A252D1" w:rsidP="00745155">
            <w:r w:rsidRPr="000E264C">
              <w:t>Dalyviai:</w:t>
            </w:r>
          </w:p>
        </w:tc>
        <w:tc>
          <w:tcPr>
            <w:tcW w:w="4675" w:type="dxa"/>
          </w:tcPr>
          <w:p w14:paraId="068F2828" w14:textId="77777777" w:rsidR="00A252D1" w:rsidRPr="000E264C" w:rsidRDefault="00A252D1" w:rsidP="00745155">
            <w:r w:rsidRPr="000E264C">
              <w:t>Vartotojas</w:t>
            </w:r>
          </w:p>
        </w:tc>
      </w:tr>
      <w:tr w:rsidR="00A252D1" w:rsidRPr="000E264C" w14:paraId="02BCF1B8" w14:textId="77777777" w:rsidTr="00A252D1">
        <w:tc>
          <w:tcPr>
            <w:tcW w:w="4675" w:type="dxa"/>
          </w:tcPr>
          <w:p w14:paraId="674EC398" w14:textId="77777777" w:rsidR="00A252D1" w:rsidRPr="000E264C" w:rsidRDefault="00A252D1" w:rsidP="00745155">
            <w:r w:rsidRPr="000E264C">
              <w:t>Ryšiai su kitais PA:</w:t>
            </w:r>
          </w:p>
        </w:tc>
        <w:tc>
          <w:tcPr>
            <w:tcW w:w="4675" w:type="dxa"/>
          </w:tcPr>
          <w:p w14:paraId="53B2859E" w14:textId="77777777" w:rsidR="00A252D1" w:rsidRPr="000E264C" w:rsidRDefault="00A252D1" w:rsidP="00745155">
            <w:r w:rsidRPr="000E264C">
              <w:t>-</w:t>
            </w:r>
          </w:p>
        </w:tc>
      </w:tr>
      <w:tr w:rsidR="00A252D1" w:rsidRPr="000E264C" w14:paraId="646EB8BC" w14:textId="77777777" w:rsidTr="00A252D1">
        <w:tc>
          <w:tcPr>
            <w:tcW w:w="4675" w:type="dxa"/>
          </w:tcPr>
          <w:p w14:paraId="2591C1DD" w14:textId="77777777" w:rsidR="00A252D1" w:rsidRPr="000E264C" w:rsidRDefault="00A252D1" w:rsidP="00745155">
            <w:r w:rsidRPr="000E264C">
              <w:t>Nefunkciniai reikalavimai:</w:t>
            </w:r>
          </w:p>
        </w:tc>
        <w:tc>
          <w:tcPr>
            <w:tcW w:w="4675" w:type="dxa"/>
          </w:tcPr>
          <w:p w14:paraId="63C70098" w14:textId="77777777" w:rsidR="00A252D1" w:rsidRPr="000E264C" w:rsidRDefault="00A252D1" w:rsidP="00745155">
            <w:r w:rsidRPr="000E264C">
              <w:t>-</w:t>
            </w:r>
          </w:p>
        </w:tc>
      </w:tr>
      <w:tr w:rsidR="00A252D1" w:rsidRPr="000E264C" w14:paraId="3FBA18F8" w14:textId="77777777" w:rsidTr="00A252D1">
        <w:tc>
          <w:tcPr>
            <w:tcW w:w="4675" w:type="dxa"/>
          </w:tcPr>
          <w:p w14:paraId="06B1E542" w14:textId="77777777" w:rsidR="00A252D1" w:rsidRPr="000E264C" w:rsidRDefault="00A252D1" w:rsidP="00745155">
            <w:r w:rsidRPr="000E264C">
              <w:t>Prieš-sąlygos:</w:t>
            </w:r>
          </w:p>
        </w:tc>
        <w:tc>
          <w:tcPr>
            <w:tcW w:w="4675" w:type="dxa"/>
          </w:tcPr>
          <w:p w14:paraId="71B4CA19" w14:textId="77777777" w:rsidR="00A252D1" w:rsidRPr="000E264C" w:rsidRDefault="00A252D1" w:rsidP="00745155">
            <w:r w:rsidRPr="000E264C">
              <w:t>Vartotojas yra prisijungęs.</w:t>
            </w:r>
          </w:p>
        </w:tc>
      </w:tr>
      <w:tr w:rsidR="00A252D1" w:rsidRPr="000E264C" w14:paraId="6BE52384" w14:textId="77777777" w:rsidTr="00A252D1">
        <w:tc>
          <w:tcPr>
            <w:tcW w:w="4675" w:type="dxa"/>
          </w:tcPr>
          <w:p w14:paraId="615CAD8B" w14:textId="77777777" w:rsidR="00A252D1" w:rsidRPr="000E264C" w:rsidRDefault="00A252D1" w:rsidP="00745155">
            <w:r w:rsidRPr="000E264C">
              <w:t>Sužadinimo sąlyga:</w:t>
            </w:r>
          </w:p>
        </w:tc>
        <w:tc>
          <w:tcPr>
            <w:tcW w:w="4675" w:type="dxa"/>
          </w:tcPr>
          <w:p w14:paraId="3B7AAA54" w14:textId="77777777" w:rsidR="00A252D1" w:rsidRPr="000E264C" w:rsidRDefault="00A252D1" w:rsidP="00745155">
            <w:r w:rsidRPr="000E264C">
              <w:t>Vartotojas paspaudžia atsijungimo mygtuką.</w:t>
            </w:r>
          </w:p>
        </w:tc>
      </w:tr>
      <w:tr w:rsidR="00A252D1" w:rsidRPr="000E264C" w14:paraId="38F9473B" w14:textId="77777777" w:rsidTr="00A252D1">
        <w:tc>
          <w:tcPr>
            <w:tcW w:w="4675" w:type="dxa"/>
          </w:tcPr>
          <w:p w14:paraId="50907856" w14:textId="77777777" w:rsidR="00A252D1" w:rsidRPr="000E264C" w:rsidRDefault="00A252D1" w:rsidP="00745155">
            <w:r w:rsidRPr="000E264C">
              <w:t>Po-sąlyga:</w:t>
            </w:r>
          </w:p>
        </w:tc>
        <w:tc>
          <w:tcPr>
            <w:tcW w:w="4675" w:type="dxa"/>
          </w:tcPr>
          <w:p w14:paraId="51655EF9" w14:textId="77777777" w:rsidR="00A252D1" w:rsidRPr="000E264C" w:rsidRDefault="00A252D1" w:rsidP="00745155">
            <w:r w:rsidRPr="000E264C">
              <w:t>Prisijungęs vartotojas tampa neprisijungusiu</w:t>
            </w:r>
          </w:p>
        </w:tc>
      </w:tr>
      <w:tr w:rsidR="00A252D1" w:rsidRPr="000E264C" w14:paraId="5A757BAF" w14:textId="77777777" w:rsidTr="00A252D1">
        <w:tc>
          <w:tcPr>
            <w:tcW w:w="4675" w:type="dxa"/>
          </w:tcPr>
          <w:p w14:paraId="4E2E74EE" w14:textId="77777777" w:rsidR="00A252D1" w:rsidRPr="000E264C" w:rsidRDefault="00A252D1" w:rsidP="00745155">
            <w:r w:rsidRPr="000E264C">
              <w:t>Pagrindinis scenarijus:</w:t>
            </w:r>
          </w:p>
        </w:tc>
        <w:tc>
          <w:tcPr>
            <w:tcW w:w="4675" w:type="dxa"/>
          </w:tcPr>
          <w:p w14:paraId="6748A7C6" w14:textId="77777777" w:rsidR="00A252D1" w:rsidRPr="000E264C" w:rsidRDefault="00A252D1" w:rsidP="00745155">
            <w:pPr>
              <w:pStyle w:val="ListParagraph"/>
              <w:numPr>
                <w:ilvl w:val="0"/>
                <w:numId w:val="25"/>
              </w:numPr>
            </w:pPr>
            <w:r w:rsidRPr="000E264C">
              <w:t>Prisijungęs vartotojas spaudžia atsijungimo mygtuką.</w:t>
            </w:r>
          </w:p>
          <w:p w14:paraId="6959448C" w14:textId="77777777" w:rsidR="00A252D1" w:rsidRPr="000E264C" w:rsidRDefault="00A252D1" w:rsidP="00745155">
            <w:pPr>
              <w:pStyle w:val="ListParagraph"/>
              <w:numPr>
                <w:ilvl w:val="0"/>
                <w:numId w:val="25"/>
              </w:numPr>
            </w:pPr>
            <w:r w:rsidRPr="000E264C">
              <w:t>Prisijungęs vartotojas yra atjungiamas.</w:t>
            </w:r>
          </w:p>
          <w:p w14:paraId="20A7A519" w14:textId="77777777" w:rsidR="00A252D1" w:rsidRPr="000E264C" w:rsidRDefault="00A252D1" w:rsidP="00745155">
            <w:pPr>
              <w:pStyle w:val="ListParagraph"/>
              <w:numPr>
                <w:ilvl w:val="0"/>
                <w:numId w:val="25"/>
              </w:numPr>
            </w:pPr>
            <w:r w:rsidRPr="000E264C">
              <w:t>Prisijungęs vartotojas yra nukreipiamas į prisijungimo puslapį.</w:t>
            </w:r>
          </w:p>
        </w:tc>
      </w:tr>
      <w:tr w:rsidR="00A252D1" w:rsidRPr="000E264C" w14:paraId="3919C6AF" w14:textId="77777777" w:rsidTr="00A252D1">
        <w:tc>
          <w:tcPr>
            <w:tcW w:w="4675" w:type="dxa"/>
          </w:tcPr>
          <w:p w14:paraId="6816CCFA" w14:textId="77777777" w:rsidR="00A252D1" w:rsidRPr="000E264C" w:rsidRDefault="00A252D1" w:rsidP="00745155">
            <w:r w:rsidRPr="000E264C">
              <w:t>Alternatyvūs scenarijai:</w:t>
            </w:r>
          </w:p>
        </w:tc>
        <w:tc>
          <w:tcPr>
            <w:tcW w:w="4675" w:type="dxa"/>
          </w:tcPr>
          <w:p w14:paraId="4DC27BF2" w14:textId="77777777" w:rsidR="00A252D1" w:rsidRPr="000E264C" w:rsidRDefault="00A252D1" w:rsidP="00745155">
            <w:r w:rsidRPr="000E264C">
              <w:t>-</w:t>
            </w:r>
          </w:p>
        </w:tc>
      </w:tr>
    </w:tbl>
    <w:p w14:paraId="2CE80443" w14:textId="77777777" w:rsidR="00A252D1" w:rsidRPr="000E264C" w:rsidRDefault="00A252D1" w:rsidP="00745155"/>
    <w:p w14:paraId="5BF84C44" w14:textId="6B99CFB8" w:rsidR="00A252D1" w:rsidRPr="000E264C" w:rsidRDefault="00745155" w:rsidP="00745155">
      <w:pPr>
        <w:pStyle w:val="Caption"/>
      </w:pPr>
      <w:bookmarkStart w:id="32" w:name="_Toc7480531"/>
      <w:bookmarkStart w:id="33" w:name="_Toc9703884"/>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5</w:t>
      </w:r>
      <w:r w:rsidR="00A252D1" w:rsidRPr="000E264C">
        <w:rPr>
          <w:noProof/>
        </w:rPr>
        <w:fldChar w:fldCharType="end"/>
      </w:r>
      <w:r w:rsidR="00A252D1" w:rsidRPr="000E264C">
        <w:t xml:space="preserve"> Analizė panaudojimo </w:t>
      </w:r>
      <w:r w:rsidR="00FA03A4">
        <w:t>atvejo</w:t>
      </w:r>
      <w:r w:rsidR="00A252D1" w:rsidRPr="000E264C">
        <w:t xml:space="preserve"> aprašas</w:t>
      </w:r>
      <w:bookmarkEnd w:id="32"/>
      <w:bookmarkEnd w:id="33"/>
    </w:p>
    <w:tbl>
      <w:tblPr>
        <w:tblStyle w:val="TableGrid"/>
        <w:tblW w:w="0" w:type="auto"/>
        <w:tblLook w:val="04A0" w:firstRow="1" w:lastRow="0" w:firstColumn="1" w:lastColumn="0" w:noHBand="0" w:noVBand="1"/>
      </w:tblPr>
      <w:tblGrid>
        <w:gridCol w:w="4675"/>
        <w:gridCol w:w="4675"/>
      </w:tblGrid>
      <w:tr w:rsidR="00A252D1" w:rsidRPr="000E264C" w14:paraId="706F1442" w14:textId="77777777" w:rsidTr="00A252D1">
        <w:tc>
          <w:tcPr>
            <w:tcW w:w="4675" w:type="dxa"/>
          </w:tcPr>
          <w:p w14:paraId="5F92A2F2" w14:textId="77777777" w:rsidR="00A252D1" w:rsidRPr="000E264C" w:rsidRDefault="00A252D1" w:rsidP="00745155">
            <w:r w:rsidRPr="000E264C">
              <w:t>Pavadinimas:</w:t>
            </w:r>
          </w:p>
        </w:tc>
        <w:tc>
          <w:tcPr>
            <w:tcW w:w="4675" w:type="dxa"/>
          </w:tcPr>
          <w:p w14:paraId="1781FA61" w14:textId="77777777" w:rsidR="00A252D1" w:rsidRPr="000E264C" w:rsidRDefault="00A252D1" w:rsidP="00745155">
            <w:r w:rsidRPr="000E264C">
              <w:t>4. Analizė</w:t>
            </w:r>
          </w:p>
        </w:tc>
      </w:tr>
      <w:tr w:rsidR="00A252D1" w:rsidRPr="000E264C" w14:paraId="74BBAC40" w14:textId="77777777" w:rsidTr="00A252D1">
        <w:tc>
          <w:tcPr>
            <w:tcW w:w="4675" w:type="dxa"/>
          </w:tcPr>
          <w:p w14:paraId="70690A94" w14:textId="77777777" w:rsidR="00A252D1" w:rsidRPr="000E264C" w:rsidRDefault="00A252D1" w:rsidP="00745155">
            <w:r w:rsidRPr="000E264C">
              <w:t>Tikslas:</w:t>
            </w:r>
          </w:p>
        </w:tc>
        <w:tc>
          <w:tcPr>
            <w:tcW w:w="4675" w:type="dxa"/>
          </w:tcPr>
          <w:p w14:paraId="08C7D178" w14:textId="77777777" w:rsidR="00A252D1" w:rsidRPr="000E264C" w:rsidRDefault="00A252D1" w:rsidP="00745155">
            <w:r w:rsidRPr="000E264C">
              <w:t>Gebėti pasiekti pagrindinio funkcionalumo valdymą.</w:t>
            </w:r>
          </w:p>
        </w:tc>
      </w:tr>
      <w:tr w:rsidR="00A252D1" w:rsidRPr="000E264C" w14:paraId="7304C37D" w14:textId="77777777" w:rsidTr="00A252D1">
        <w:tc>
          <w:tcPr>
            <w:tcW w:w="4675" w:type="dxa"/>
          </w:tcPr>
          <w:p w14:paraId="5ECC1446" w14:textId="77777777" w:rsidR="00A252D1" w:rsidRPr="000E264C" w:rsidRDefault="00A252D1" w:rsidP="00745155">
            <w:r w:rsidRPr="000E264C">
              <w:t>Dalyviai:</w:t>
            </w:r>
          </w:p>
        </w:tc>
        <w:tc>
          <w:tcPr>
            <w:tcW w:w="4675" w:type="dxa"/>
          </w:tcPr>
          <w:p w14:paraId="5632B98A" w14:textId="77777777" w:rsidR="00A252D1" w:rsidRPr="000E264C" w:rsidRDefault="00A252D1" w:rsidP="00745155">
            <w:r w:rsidRPr="000E264C">
              <w:t>Vartotojas</w:t>
            </w:r>
          </w:p>
        </w:tc>
      </w:tr>
      <w:tr w:rsidR="00A252D1" w:rsidRPr="000E264C" w14:paraId="551495F9" w14:textId="77777777" w:rsidTr="00A252D1">
        <w:tc>
          <w:tcPr>
            <w:tcW w:w="4675" w:type="dxa"/>
          </w:tcPr>
          <w:p w14:paraId="18CC82E1" w14:textId="77777777" w:rsidR="00A252D1" w:rsidRPr="000E264C" w:rsidRDefault="00A252D1" w:rsidP="00745155">
            <w:r w:rsidRPr="000E264C">
              <w:t>Ryšiai su kitais PA:</w:t>
            </w:r>
          </w:p>
        </w:tc>
        <w:tc>
          <w:tcPr>
            <w:tcW w:w="4675" w:type="dxa"/>
          </w:tcPr>
          <w:p w14:paraId="78C5BDF0" w14:textId="77777777" w:rsidR="00A252D1" w:rsidRPr="000E264C" w:rsidRDefault="00A252D1" w:rsidP="00745155">
            <w:r w:rsidRPr="000E264C">
              <w:t>Yra išplečiamas „Analizės atlikimas“ ir „Rezultatų palyginimas“ PA</w:t>
            </w:r>
          </w:p>
        </w:tc>
      </w:tr>
      <w:tr w:rsidR="00A252D1" w:rsidRPr="000E264C" w14:paraId="34DEF15F" w14:textId="77777777" w:rsidTr="00A252D1">
        <w:tc>
          <w:tcPr>
            <w:tcW w:w="4675" w:type="dxa"/>
          </w:tcPr>
          <w:p w14:paraId="11CA5FFB" w14:textId="77777777" w:rsidR="00A252D1" w:rsidRPr="000E264C" w:rsidRDefault="00A252D1" w:rsidP="00745155">
            <w:r w:rsidRPr="000E264C">
              <w:t>Nefunkciniai reikalavimai:</w:t>
            </w:r>
          </w:p>
        </w:tc>
        <w:tc>
          <w:tcPr>
            <w:tcW w:w="4675" w:type="dxa"/>
          </w:tcPr>
          <w:p w14:paraId="1BD0D097" w14:textId="77777777" w:rsidR="00A252D1" w:rsidRPr="000E264C" w:rsidRDefault="00A252D1" w:rsidP="00745155">
            <w:r w:rsidRPr="000E264C">
              <w:t>-</w:t>
            </w:r>
          </w:p>
        </w:tc>
      </w:tr>
      <w:tr w:rsidR="00A252D1" w:rsidRPr="000E264C" w14:paraId="6CD79C8A" w14:textId="77777777" w:rsidTr="00A252D1">
        <w:tc>
          <w:tcPr>
            <w:tcW w:w="4675" w:type="dxa"/>
          </w:tcPr>
          <w:p w14:paraId="67DE8C0C" w14:textId="77777777" w:rsidR="00A252D1" w:rsidRPr="000E264C" w:rsidRDefault="00A252D1" w:rsidP="00745155">
            <w:r w:rsidRPr="000E264C">
              <w:t>Prieš-sąlygos:</w:t>
            </w:r>
          </w:p>
        </w:tc>
        <w:tc>
          <w:tcPr>
            <w:tcW w:w="4675" w:type="dxa"/>
          </w:tcPr>
          <w:p w14:paraId="5FAF8D96" w14:textId="77777777" w:rsidR="00A252D1" w:rsidRPr="000E264C" w:rsidRDefault="00A252D1" w:rsidP="00745155">
            <w:r w:rsidRPr="000E264C">
              <w:t>Vartotojas yra prisijungęs</w:t>
            </w:r>
          </w:p>
        </w:tc>
      </w:tr>
      <w:tr w:rsidR="00A252D1" w:rsidRPr="000E264C" w14:paraId="7362DF4A" w14:textId="77777777" w:rsidTr="00A252D1">
        <w:tc>
          <w:tcPr>
            <w:tcW w:w="4675" w:type="dxa"/>
          </w:tcPr>
          <w:p w14:paraId="269D4D4D" w14:textId="77777777" w:rsidR="00A252D1" w:rsidRPr="000E264C" w:rsidRDefault="00A252D1" w:rsidP="00745155">
            <w:r w:rsidRPr="000E264C">
              <w:t>Sužadinimo sąlyga:</w:t>
            </w:r>
          </w:p>
        </w:tc>
        <w:tc>
          <w:tcPr>
            <w:tcW w:w="4675" w:type="dxa"/>
          </w:tcPr>
          <w:p w14:paraId="7BAB3D7D" w14:textId="77777777" w:rsidR="00A252D1" w:rsidRPr="000E264C" w:rsidRDefault="00A252D1" w:rsidP="00745155">
            <w:r w:rsidRPr="000E264C">
              <w:t>Vartotojas spaudžia analizės valdymo mygtuką.</w:t>
            </w:r>
          </w:p>
        </w:tc>
      </w:tr>
      <w:tr w:rsidR="00A252D1" w:rsidRPr="000E264C" w14:paraId="38F5FC24" w14:textId="77777777" w:rsidTr="00A252D1">
        <w:tc>
          <w:tcPr>
            <w:tcW w:w="4675" w:type="dxa"/>
          </w:tcPr>
          <w:p w14:paraId="331D15E4" w14:textId="77777777" w:rsidR="00A252D1" w:rsidRPr="000E264C" w:rsidRDefault="00A252D1" w:rsidP="00745155">
            <w:r w:rsidRPr="000E264C">
              <w:t>Po-sąlyga:</w:t>
            </w:r>
          </w:p>
        </w:tc>
        <w:tc>
          <w:tcPr>
            <w:tcW w:w="4675" w:type="dxa"/>
          </w:tcPr>
          <w:p w14:paraId="7DDD96FA" w14:textId="77777777" w:rsidR="00A252D1" w:rsidRPr="000E264C" w:rsidRDefault="00A252D1" w:rsidP="00745155">
            <w:r w:rsidRPr="000E264C">
              <w:t>Vartotojas pasiekia analizės valdymo puslapį.</w:t>
            </w:r>
          </w:p>
        </w:tc>
      </w:tr>
      <w:tr w:rsidR="00A252D1" w:rsidRPr="000E264C" w14:paraId="46BF4F22" w14:textId="77777777" w:rsidTr="00A252D1">
        <w:tc>
          <w:tcPr>
            <w:tcW w:w="4675" w:type="dxa"/>
          </w:tcPr>
          <w:p w14:paraId="4FD6CCB7" w14:textId="77777777" w:rsidR="00A252D1" w:rsidRPr="000E264C" w:rsidRDefault="00A252D1" w:rsidP="00745155">
            <w:r w:rsidRPr="000E264C">
              <w:lastRenderedPageBreak/>
              <w:t>Pagrindinis scenarijus:</w:t>
            </w:r>
          </w:p>
        </w:tc>
        <w:tc>
          <w:tcPr>
            <w:tcW w:w="4675" w:type="dxa"/>
          </w:tcPr>
          <w:p w14:paraId="7E7867F0" w14:textId="77777777" w:rsidR="00A252D1" w:rsidRPr="000E264C" w:rsidRDefault="00A252D1" w:rsidP="00745155">
            <w:pPr>
              <w:pStyle w:val="ListParagraph"/>
              <w:numPr>
                <w:ilvl w:val="0"/>
                <w:numId w:val="25"/>
              </w:numPr>
            </w:pPr>
            <w:r w:rsidRPr="000E264C">
              <w:t>Prisijungęs vartotojas paspaudžia analizės valdymo mygtuką.</w:t>
            </w:r>
          </w:p>
          <w:p w14:paraId="6C384BC2" w14:textId="77777777" w:rsidR="00A252D1" w:rsidRPr="000E264C" w:rsidRDefault="00A252D1" w:rsidP="00745155">
            <w:pPr>
              <w:pStyle w:val="ListParagraph"/>
              <w:numPr>
                <w:ilvl w:val="0"/>
                <w:numId w:val="25"/>
              </w:numPr>
            </w:pPr>
            <w:r w:rsidRPr="000E264C">
              <w:t>Prisijungęs vartotojas yra nukreipiamas į analizės valdymo puslapį.</w:t>
            </w:r>
          </w:p>
        </w:tc>
      </w:tr>
      <w:tr w:rsidR="00A252D1" w:rsidRPr="000E264C" w14:paraId="284786FF" w14:textId="77777777" w:rsidTr="00A252D1">
        <w:tc>
          <w:tcPr>
            <w:tcW w:w="4675" w:type="dxa"/>
          </w:tcPr>
          <w:p w14:paraId="344B965B" w14:textId="77777777" w:rsidR="00A252D1" w:rsidRPr="000E264C" w:rsidRDefault="00A252D1" w:rsidP="00745155">
            <w:r w:rsidRPr="000E264C">
              <w:t>Alternatyvūs scenarijai:</w:t>
            </w:r>
          </w:p>
        </w:tc>
        <w:tc>
          <w:tcPr>
            <w:tcW w:w="4675" w:type="dxa"/>
          </w:tcPr>
          <w:p w14:paraId="52D3F414" w14:textId="77777777" w:rsidR="00A252D1" w:rsidRPr="000E264C" w:rsidRDefault="00A252D1" w:rsidP="00745155">
            <w:r w:rsidRPr="000E264C">
              <w:t>-</w:t>
            </w:r>
          </w:p>
        </w:tc>
      </w:tr>
    </w:tbl>
    <w:p w14:paraId="5B12B568" w14:textId="77777777" w:rsidR="00A252D1" w:rsidRPr="000E264C" w:rsidRDefault="00A252D1" w:rsidP="00745155"/>
    <w:p w14:paraId="77C64FA3" w14:textId="4290E64D" w:rsidR="00A252D1" w:rsidRPr="000E264C" w:rsidRDefault="00745155" w:rsidP="00745155">
      <w:pPr>
        <w:pStyle w:val="Caption"/>
      </w:pPr>
      <w:bookmarkStart w:id="34" w:name="_Toc7480532"/>
      <w:bookmarkStart w:id="35" w:name="_Toc9703885"/>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6</w:t>
      </w:r>
      <w:r w:rsidR="00A252D1" w:rsidRPr="000E264C">
        <w:rPr>
          <w:noProof/>
        </w:rPr>
        <w:fldChar w:fldCharType="end"/>
      </w:r>
      <w:r w:rsidR="00A252D1" w:rsidRPr="000E264C">
        <w:t xml:space="preserve"> Analizės atlikimas panaudojimo </w:t>
      </w:r>
      <w:r w:rsidR="00FA03A4">
        <w:t>atvejo</w:t>
      </w:r>
      <w:r w:rsidR="00A252D1" w:rsidRPr="000E264C">
        <w:t xml:space="preserve"> aprašas</w:t>
      </w:r>
      <w:bookmarkEnd w:id="34"/>
      <w:bookmarkEnd w:id="35"/>
    </w:p>
    <w:tbl>
      <w:tblPr>
        <w:tblStyle w:val="TableGrid"/>
        <w:tblW w:w="0" w:type="auto"/>
        <w:tblLook w:val="04A0" w:firstRow="1" w:lastRow="0" w:firstColumn="1" w:lastColumn="0" w:noHBand="0" w:noVBand="1"/>
      </w:tblPr>
      <w:tblGrid>
        <w:gridCol w:w="4675"/>
        <w:gridCol w:w="4675"/>
      </w:tblGrid>
      <w:tr w:rsidR="00A252D1" w:rsidRPr="000E264C" w14:paraId="5F7F1AA6" w14:textId="77777777" w:rsidTr="00A252D1">
        <w:tc>
          <w:tcPr>
            <w:tcW w:w="4675" w:type="dxa"/>
          </w:tcPr>
          <w:p w14:paraId="0DEA1FE5" w14:textId="77777777" w:rsidR="00A252D1" w:rsidRPr="000E264C" w:rsidRDefault="00A252D1" w:rsidP="00745155">
            <w:r w:rsidRPr="000E264C">
              <w:t>Pavadinimas:</w:t>
            </w:r>
          </w:p>
        </w:tc>
        <w:tc>
          <w:tcPr>
            <w:tcW w:w="4675" w:type="dxa"/>
          </w:tcPr>
          <w:p w14:paraId="69D65B72" w14:textId="77777777" w:rsidR="00A252D1" w:rsidRPr="000E264C" w:rsidRDefault="00A252D1" w:rsidP="00745155">
            <w:r w:rsidRPr="000E264C">
              <w:t>5. Analizės atlikimas</w:t>
            </w:r>
          </w:p>
        </w:tc>
      </w:tr>
      <w:tr w:rsidR="00A252D1" w:rsidRPr="000E264C" w14:paraId="67D8B7B7" w14:textId="77777777" w:rsidTr="00A252D1">
        <w:tc>
          <w:tcPr>
            <w:tcW w:w="4675" w:type="dxa"/>
          </w:tcPr>
          <w:p w14:paraId="2A2E4446" w14:textId="77777777" w:rsidR="00A252D1" w:rsidRPr="000E264C" w:rsidRDefault="00A252D1" w:rsidP="00745155">
            <w:r w:rsidRPr="000E264C">
              <w:t>Tikslas:</w:t>
            </w:r>
          </w:p>
        </w:tc>
        <w:tc>
          <w:tcPr>
            <w:tcW w:w="4675" w:type="dxa"/>
          </w:tcPr>
          <w:p w14:paraId="4BFDEF78" w14:textId="77777777" w:rsidR="00A252D1" w:rsidRPr="000E264C" w:rsidRDefault="00A252D1" w:rsidP="00745155">
            <w:r w:rsidRPr="000E264C">
              <w:t>Gebėti atlikti pagrindinį funkcionalumą – atlikti grafinės sąsajos analizę</w:t>
            </w:r>
          </w:p>
        </w:tc>
      </w:tr>
      <w:tr w:rsidR="00A252D1" w:rsidRPr="000E264C" w14:paraId="494C2722" w14:textId="77777777" w:rsidTr="00A252D1">
        <w:tc>
          <w:tcPr>
            <w:tcW w:w="4675" w:type="dxa"/>
          </w:tcPr>
          <w:p w14:paraId="000CE19E" w14:textId="77777777" w:rsidR="00A252D1" w:rsidRPr="000E264C" w:rsidRDefault="00A252D1" w:rsidP="00745155">
            <w:r w:rsidRPr="000E264C">
              <w:t>Dalyviai:</w:t>
            </w:r>
          </w:p>
        </w:tc>
        <w:tc>
          <w:tcPr>
            <w:tcW w:w="4675" w:type="dxa"/>
          </w:tcPr>
          <w:p w14:paraId="093820BA" w14:textId="77777777" w:rsidR="00A252D1" w:rsidRPr="000E264C" w:rsidRDefault="00A252D1" w:rsidP="00745155">
            <w:r w:rsidRPr="000E264C">
              <w:t>Vartotojas</w:t>
            </w:r>
          </w:p>
        </w:tc>
      </w:tr>
      <w:tr w:rsidR="00A252D1" w:rsidRPr="000E264C" w14:paraId="64A9F533" w14:textId="77777777" w:rsidTr="00A252D1">
        <w:tc>
          <w:tcPr>
            <w:tcW w:w="4675" w:type="dxa"/>
          </w:tcPr>
          <w:p w14:paraId="09862741" w14:textId="77777777" w:rsidR="00A252D1" w:rsidRPr="000E264C" w:rsidRDefault="00A252D1" w:rsidP="00745155">
            <w:r w:rsidRPr="000E264C">
              <w:t>Ryšiai su kitais PA:</w:t>
            </w:r>
          </w:p>
        </w:tc>
        <w:tc>
          <w:tcPr>
            <w:tcW w:w="4675" w:type="dxa"/>
          </w:tcPr>
          <w:p w14:paraId="7A9C9917" w14:textId="77777777" w:rsidR="00A252D1" w:rsidRPr="000E264C" w:rsidRDefault="00A252D1" w:rsidP="00745155">
            <w:r w:rsidRPr="000E264C">
              <w:t>Išplečia „Analizė“ PA. Yra išplečiamas „Rezultatų saugojimas“ ir „Rezultatų palyginimas“ PA.</w:t>
            </w:r>
          </w:p>
        </w:tc>
      </w:tr>
      <w:tr w:rsidR="00A252D1" w:rsidRPr="000E264C" w14:paraId="46C82B7F" w14:textId="77777777" w:rsidTr="00A252D1">
        <w:tc>
          <w:tcPr>
            <w:tcW w:w="4675" w:type="dxa"/>
          </w:tcPr>
          <w:p w14:paraId="67308A74" w14:textId="77777777" w:rsidR="00A252D1" w:rsidRPr="000E264C" w:rsidRDefault="00A252D1" w:rsidP="00745155">
            <w:r w:rsidRPr="000E264C">
              <w:t>Nefunkciniai reikalavimai:</w:t>
            </w:r>
          </w:p>
        </w:tc>
        <w:tc>
          <w:tcPr>
            <w:tcW w:w="4675" w:type="dxa"/>
          </w:tcPr>
          <w:p w14:paraId="4C3C77AE" w14:textId="77777777" w:rsidR="00A252D1" w:rsidRPr="000E264C" w:rsidRDefault="00A252D1" w:rsidP="00745155">
            <w:r w:rsidRPr="000E264C">
              <w:t>Analizė neturi užtrukti ilgiau nei 30s</w:t>
            </w:r>
          </w:p>
        </w:tc>
      </w:tr>
      <w:tr w:rsidR="00A252D1" w:rsidRPr="000E264C" w14:paraId="4DCD952E" w14:textId="77777777" w:rsidTr="00A252D1">
        <w:tc>
          <w:tcPr>
            <w:tcW w:w="4675" w:type="dxa"/>
          </w:tcPr>
          <w:p w14:paraId="08398673" w14:textId="77777777" w:rsidR="00A252D1" w:rsidRPr="000E264C" w:rsidRDefault="00A252D1" w:rsidP="00745155">
            <w:r w:rsidRPr="000E264C">
              <w:t>Prieš-sąlygos:</w:t>
            </w:r>
          </w:p>
        </w:tc>
        <w:tc>
          <w:tcPr>
            <w:tcW w:w="4675" w:type="dxa"/>
          </w:tcPr>
          <w:p w14:paraId="21E79F0E" w14:textId="77777777" w:rsidR="00A252D1" w:rsidRPr="000E264C" w:rsidRDefault="00A252D1" w:rsidP="00745155">
            <w:r w:rsidRPr="000E264C">
              <w:t>Vartotojas pasiekęs analizės valdymo puslapį.</w:t>
            </w:r>
          </w:p>
        </w:tc>
      </w:tr>
      <w:tr w:rsidR="00A252D1" w:rsidRPr="000E264C" w14:paraId="7E65089E" w14:textId="77777777" w:rsidTr="00A252D1">
        <w:tc>
          <w:tcPr>
            <w:tcW w:w="4675" w:type="dxa"/>
          </w:tcPr>
          <w:p w14:paraId="62E0EF48" w14:textId="77777777" w:rsidR="00A252D1" w:rsidRPr="000E264C" w:rsidRDefault="00A252D1" w:rsidP="00745155">
            <w:r w:rsidRPr="000E264C">
              <w:t>Sužadinimo sąlyga:</w:t>
            </w:r>
          </w:p>
        </w:tc>
        <w:tc>
          <w:tcPr>
            <w:tcW w:w="4675" w:type="dxa"/>
          </w:tcPr>
          <w:p w14:paraId="6A489ABC" w14:textId="77777777" w:rsidR="00A252D1" w:rsidRPr="000E264C" w:rsidRDefault="00A252D1" w:rsidP="00745155">
            <w:r w:rsidRPr="000E264C">
              <w:t>Vartotojas spaudžia analizės atlikimo mygtuką.</w:t>
            </w:r>
          </w:p>
        </w:tc>
      </w:tr>
      <w:tr w:rsidR="00A252D1" w:rsidRPr="000E264C" w14:paraId="2E7518A3" w14:textId="77777777" w:rsidTr="00A252D1">
        <w:tc>
          <w:tcPr>
            <w:tcW w:w="4675" w:type="dxa"/>
          </w:tcPr>
          <w:p w14:paraId="05088BF0" w14:textId="77777777" w:rsidR="00A252D1" w:rsidRPr="000E264C" w:rsidRDefault="00A252D1" w:rsidP="00745155">
            <w:r w:rsidRPr="000E264C">
              <w:t>Po-sąlyga:</w:t>
            </w:r>
          </w:p>
        </w:tc>
        <w:tc>
          <w:tcPr>
            <w:tcW w:w="4675" w:type="dxa"/>
          </w:tcPr>
          <w:p w14:paraId="33ED3773" w14:textId="77777777" w:rsidR="00A252D1" w:rsidRPr="000E264C" w:rsidRDefault="00A252D1" w:rsidP="00745155">
            <w:r w:rsidRPr="000E264C">
              <w:t>Vartotojas mato analizės rezultatus.</w:t>
            </w:r>
          </w:p>
        </w:tc>
      </w:tr>
      <w:tr w:rsidR="00A252D1" w:rsidRPr="000E264C" w14:paraId="04125645" w14:textId="77777777" w:rsidTr="00A252D1">
        <w:tc>
          <w:tcPr>
            <w:tcW w:w="4675" w:type="dxa"/>
          </w:tcPr>
          <w:p w14:paraId="5D3EE13B" w14:textId="77777777" w:rsidR="00A252D1" w:rsidRPr="000E264C" w:rsidRDefault="00A252D1" w:rsidP="00745155">
            <w:r w:rsidRPr="000E264C">
              <w:t>Pagrindinis scenarijus:</w:t>
            </w:r>
          </w:p>
        </w:tc>
        <w:tc>
          <w:tcPr>
            <w:tcW w:w="4675" w:type="dxa"/>
          </w:tcPr>
          <w:p w14:paraId="5053813B" w14:textId="77777777" w:rsidR="00A252D1" w:rsidRPr="000E264C" w:rsidRDefault="00A252D1" w:rsidP="00745155">
            <w:pPr>
              <w:pStyle w:val="ListParagraph"/>
              <w:numPr>
                <w:ilvl w:val="0"/>
                <w:numId w:val="25"/>
              </w:numPr>
            </w:pPr>
            <w:r w:rsidRPr="000E264C">
              <w:t>Prisijungęs vartotojas, pasiekęs analizės valdymo puslapį, įvedą norimos analizuoti grafinės sąsajos svetainės saitą arba įkelia jos nuotrauka.</w:t>
            </w:r>
          </w:p>
          <w:p w14:paraId="2E918462" w14:textId="77777777" w:rsidR="00A252D1" w:rsidRPr="000E264C" w:rsidRDefault="00A252D1" w:rsidP="00745155">
            <w:pPr>
              <w:pStyle w:val="ListParagraph"/>
              <w:numPr>
                <w:ilvl w:val="0"/>
                <w:numId w:val="25"/>
              </w:numPr>
            </w:pPr>
            <w:r w:rsidRPr="000E264C">
              <w:t>Vartotojas spaudžia analizės pradėjimo mygtuką.</w:t>
            </w:r>
          </w:p>
          <w:p w14:paraId="1F90762D" w14:textId="77777777" w:rsidR="00A252D1" w:rsidRPr="000E264C" w:rsidRDefault="00A252D1" w:rsidP="00745155">
            <w:pPr>
              <w:pStyle w:val="ListParagraph"/>
              <w:numPr>
                <w:ilvl w:val="0"/>
                <w:numId w:val="25"/>
              </w:numPr>
            </w:pPr>
            <w:r w:rsidRPr="000E264C">
              <w:t>Vartotojas peradresuojamas į Analizės langą, kuriame atsiras analizės rezultatai tik jai pasibaigus</w:t>
            </w:r>
          </w:p>
        </w:tc>
      </w:tr>
      <w:tr w:rsidR="00A252D1" w:rsidRPr="000E264C" w14:paraId="680FD122" w14:textId="77777777" w:rsidTr="00A252D1">
        <w:tc>
          <w:tcPr>
            <w:tcW w:w="4675" w:type="dxa"/>
          </w:tcPr>
          <w:p w14:paraId="4E845834" w14:textId="77777777" w:rsidR="00A252D1" w:rsidRPr="000E264C" w:rsidRDefault="00A252D1" w:rsidP="00745155">
            <w:r w:rsidRPr="000E264C">
              <w:t>Alternatyvūs scenarijai:</w:t>
            </w:r>
          </w:p>
        </w:tc>
        <w:tc>
          <w:tcPr>
            <w:tcW w:w="4675" w:type="dxa"/>
          </w:tcPr>
          <w:p w14:paraId="46389324" w14:textId="77777777" w:rsidR="00A252D1" w:rsidRPr="000E264C" w:rsidRDefault="00A252D1" w:rsidP="00745155">
            <w:pPr>
              <w:pStyle w:val="ListParagraph"/>
              <w:numPr>
                <w:ilvl w:val="0"/>
                <w:numId w:val="25"/>
              </w:numPr>
            </w:pPr>
            <w:r w:rsidRPr="000E264C">
              <w:t>Prisijungęs vartotojas, pasiekęs analizės valdymo puslapį, įvedą norimos analizuoti grafinės sąsajos svetainės saitą arba įkelia jos nuotrauka.</w:t>
            </w:r>
          </w:p>
          <w:p w14:paraId="0371942A" w14:textId="77777777" w:rsidR="00A252D1" w:rsidRPr="000E264C" w:rsidRDefault="00A252D1" w:rsidP="00745155">
            <w:pPr>
              <w:pStyle w:val="ListParagraph"/>
              <w:numPr>
                <w:ilvl w:val="0"/>
                <w:numId w:val="25"/>
              </w:numPr>
            </w:pPr>
            <w:r w:rsidRPr="000E264C">
              <w:t>Vartotojas spaudžia analizės pradėjimo mygtuką.</w:t>
            </w:r>
          </w:p>
          <w:p w14:paraId="374DB8B2" w14:textId="77777777" w:rsidR="00A252D1" w:rsidRPr="000E264C" w:rsidRDefault="00A252D1" w:rsidP="00745155">
            <w:pPr>
              <w:pStyle w:val="ListParagraph"/>
              <w:numPr>
                <w:ilvl w:val="0"/>
                <w:numId w:val="25"/>
              </w:numPr>
            </w:pPr>
            <w:r w:rsidRPr="000E264C">
              <w:t>Vartotojas peradresuojamas į Analizės langą, kuriame atsiras analizės rezultatai tik jai pasibaigus.</w:t>
            </w:r>
          </w:p>
          <w:p w14:paraId="3BB3494D" w14:textId="77777777" w:rsidR="00A252D1" w:rsidRPr="000E264C" w:rsidRDefault="00A252D1" w:rsidP="00745155">
            <w:pPr>
              <w:pStyle w:val="ListParagraph"/>
              <w:numPr>
                <w:ilvl w:val="0"/>
                <w:numId w:val="25"/>
              </w:numPr>
            </w:pPr>
            <w:r w:rsidRPr="000E264C">
              <w:t>Įvykus klaidai jis mato klaidos aprašą prie analizės.</w:t>
            </w:r>
          </w:p>
        </w:tc>
      </w:tr>
    </w:tbl>
    <w:p w14:paraId="41D6EE1A" w14:textId="77777777" w:rsidR="00A252D1" w:rsidRPr="000E264C" w:rsidRDefault="00A252D1" w:rsidP="00745155"/>
    <w:p w14:paraId="6D7932BC" w14:textId="77777777" w:rsidR="00A252D1" w:rsidRPr="000E264C" w:rsidRDefault="00A252D1" w:rsidP="00745155"/>
    <w:p w14:paraId="5D9C4796" w14:textId="7903AE60" w:rsidR="00A252D1" w:rsidRPr="000E264C" w:rsidRDefault="00745155" w:rsidP="00745155">
      <w:pPr>
        <w:pStyle w:val="Caption"/>
      </w:pPr>
      <w:bookmarkStart w:id="36" w:name="_Toc7480534"/>
      <w:bookmarkStart w:id="37" w:name="_Toc9703886"/>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7</w:t>
      </w:r>
      <w:r w:rsidR="00A252D1" w:rsidRPr="000E264C">
        <w:rPr>
          <w:noProof/>
        </w:rPr>
        <w:fldChar w:fldCharType="end"/>
      </w:r>
      <w:r w:rsidR="00A252D1" w:rsidRPr="000E264C">
        <w:t xml:space="preserve"> Rezultatų peržiūrėjimas panaudojimo </w:t>
      </w:r>
      <w:r w:rsidR="00FA03A4">
        <w:t>atvejo</w:t>
      </w:r>
      <w:r w:rsidR="00A252D1" w:rsidRPr="000E264C">
        <w:t xml:space="preserve"> aprašas</w:t>
      </w:r>
      <w:bookmarkEnd w:id="36"/>
      <w:bookmarkEnd w:id="37"/>
    </w:p>
    <w:tbl>
      <w:tblPr>
        <w:tblStyle w:val="TableGrid"/>
        <w:tblW w:w="0" w:type="auto"/>
        <w:tblLook w:val="04A0" w:firstRow="1" w:lastRow="0" w:firstColumn="1" w:lastColumn="0" w:noHBand="0" w:noVBand="1"/>
      </w:tblPr>
      <w:tblGrid>
        <w:gridCol w:w="4675"/>
        <w:gridCol w:w="4675"/>
      </w:tblGrid>
      <w:tr w:rsidR="00A252D1" w:rsidRPr="000E264C" w14:paraId="08FC93C1" w14:textId="77777777" w:rsidTr="00A252D1">
        <w:tc>
          <w:tcPr>
            <w:tcW w:w="4675" w:type="dxa"/>
          </w:tcPr>
          <w:p w14:paraId="4F7337E8" w14:textId="77777777" w:rsidR="00A252D1" w:rsidRPr="000E264C" w:rsidRDefault="00A252D1" w:rsidP="00745155">
            <w:r w:rsidRPr="000E264C">
              <w:t>Pavadinimas:</w:t>
            </w:r>
          </w:p>
        </w:tc>
        <w:tc>
          <w:tcPr>
            <w:tcW w:w="4675" w:type="dxa"/>
          </w:tcPr>
          <w:p w14:paraId="1234A723" w14:textId="77777777" w:rsidR="00A252D1" w:rsidRPr="000E264C" w:rsidRDefault="00A252D1" w:rsidP="00745155">
            <w:r w:rsidRPr="000E264C">
              <w:t>6. Rezultatų peržiūrėjimas</w:t>
            </w:r>
          </w:p>
        </w:tc>
      </w:tr>
      <w:tr w:rsidR="00A252D1" w:rsidRPr="000E264C" w14:paraId="19BE1C03" w14:textId="77777777" w:rsidTr="00A252D1">
        <w:tc>
          <w:tcPr>
            <w:tcW w:w="4675" w:type="dxa"/>
          </w:tcPr>
          <w:p w14:paraId="5CBD02C4" w14:textId="77777777" w:rsidR="00A252D1" w:rsidRPr="000E264C" w:rsidRDefault="00A252D1" w:rsidP="00745155">
            <w:r w:rsidRPr="000E264C">
              <w:t>Tikslas:</w:t>
            </w:r>
          </w:p>
        </w:tc>
        <w:tc>
          <w:tcPr>
            <w:tcW w:w="4675" w:type="dxa"/>
          </w:tcPr>
          <w:p w14:paraId="5A20071F" w14:textId="77777777" w:rsidR="00A252D1" w:rsidRPr="000E264C" w:rsidRDefault="00A252D1" w:rsidP="00745155">
            <w:r w:rsidRPr="000E264C">
              <w:t>Gebėti peržiūrėti analizės rezultatus.</w:t>
            </w:r>
          </w:p>
        </w:tc>
      </w:tr>
      <w:tr w:rsidR="00A252D1" w:rsidRPr="000E264C" w14:paraId="6E749E91" w14:textId="77777777" w:rsidTr="00A252D1">
        <w:tc>
          <w:tcPr>
            <w:tcW w:w="4675" w:type="dxa"/>
          </w:tcPr>
          <w:p w14:paraId="2D455A36" w14:textId="77777777" w:rsidR="00A252D1" w:rsidRPr="000E264C" w:rsidRDefault="00A252D1" w:rsidP="00745155">
            <w:r w:rsidRPr="000E264C">
              <w:lastRenderedPageBreak/>
              <w:t>Dalyviai:</w:t>
            </w:r>
          </w:p>
        </w:tc>
        <w:tc>
          <w:tcPr>
            <w:tcW w:w="4675" w:type="dxa"/>
          </w:tcPr>
          <w:p w14:paraId="58A28928" w14:textId="77777777" w:rsidR="00A252D1" w:rsidRPr="000E264C" w:rsidRDefault="00A252D1" w:rsidP="00745155">
            <w:r w:rsidRPr="000E264C">
              <w:t>Vartotojas</w:t>
            </w:r>
          </w:p>
        </w:tc>
      </w:tr>
      <w:tr w:rsidR="00A252D1" w:rsidRPr="000E264C" w14:paraId="777E4970" w14:textId="77777777" w:rsidTr="00A252D1">
        <w:tc>
          <w:tcPr>
            <w:tcW w:w="4675" w:type="dxa"/>
          </w:tcPr>
          <w:p w14:paraId="0AF4151E" w14:textId="77777777" w:rsidR="00A252D1" w:rsidRPr="000E264C" w:rsidRDefault="00A252D1" w:rsidP="00745155">
            <w:r w:rsidRPr="000E264C">
              <w:t>Ryšiai su kitais PA:</w:t>
            </w:r>
          </w:p>
        </w:tc>
        <w:tc>
          <w:tcPr>
            <w:tcW w:w="4675" w:type="dxa"/>
          </w:tcPr>
          <w:p w14:paraId="50DADDDD" w14:textId="77777777" w:rsidR="00A252D1" w:rsidRPr="000E264C" w:rsidRDefault="00A252D1" w:rsidP="00745155">
            <w:r w:rsidRPr="000E264C">
              <w:t>Išplečia „Analizės atlikimas“ ir „Analizė“ PA.</w:t>
            </w:r>
          </w:p>
        </w:tc>
      </w:tr>
      <w:tr w:rsidR="00A252D1" w:rsidRPr="000E264C" w14:paraId="69FF279A" w14:textId="77777777" w:rsidTr="00A252D1">
        <w:tc>
          <w:tcPr>
            <w:tcW w:w="4675" w:type="dxa"/>
          </w:tcPr>
          <w:p w14:paraId="42D44BF1" w14:textId="77777777" w:rsidR="00A252D1" w:rsidRPr="000E264C" w:rsidRDefault="00A252D1" w:rsidP="00745155">
            <w:r w:rsidRPr="000E264C">
              <w:t>Nefunkciniai reikalavimai:</w:t>
            </w:r>
          </w:p>
        </w:tc>
        <w:tc>
          <w:tcPr>
            <w:tcW w:w="4675" w:type="dxa"/>
          </w:tcPr>
          <w:p w14:paraId="657238EF" w14:textId="77777777" w:rsidR="00A252D1" w:rsidRPr="000E264C" w:rsidRDefault="00A252D1" w:rsidP="00745155">
            <w:r w:rsidRPr="000E264C">
              <w:t>-</w:t>
            </w:r>
          </w:p>
        </w:tc>
      </w:tr>
      <w:tr w:rsidR="00A252D1" w:rsidRPr="000E264C" w14:paraId="26518D09" w14:textId="77777777" w:rsidTr="00A252D1">
        <w:tc>
          <w:tcPr>
            <w:tcW w:w="4675" w:type="dxa"/>
          </w:tcPr>
          <w:p w14:paraId="7C9F25AB" w14:textId="77777777" w:rsidR="00A252D1" w:rsidRPr="000E264C" w:rsidRDefault="00A252D1" w:rsidP="00745155">
            <w:r w:rsidRPr="000E264C">
              <w:t>Prieš-sąlygos:</w:t>
            </w:r>
          </w:p>
        </w:tc>
        <w:tc>
          <w:tcPr>
            <w:tcW w:w="4675" w:type="dxa"/>
          </w:tcPr>
          <w:p w14:paraId="00751274" w14:textId="77777777" w:rsidR="00A252D1" w:rsidRPr="000E264C" w:rsidRDefault="00A252D1" w:rsidP="00745155">
            <w:r w:rsidRPr="000E264C">
              <w:t>Vartotojas yra atlikęs analizę.</w:t>
            </w:r>
          </w:p>
        </w:tc>
      </w:tr>
      <w:tr w:rsidR="00A252D1" w:rsidRPr="000E264C" w14:paraId="217E538D" w14:textId="77777777" w:rsidTr="00A252D1">
        <w:tc>
          <w:tcPr>
            <w:tcW w:w="4675" w:type="dxa"/>
          </w:tcPr>
          <w:p w14:paraId="219C6225" w14:textId="77777777" w:rsidR="00A252D1" w:rsidRPr="000E264C" w:rsidRDefault="00A252D1" w:rsidP="00745155">
            <w:r w:rsidRPr="000E264C">
              <w:t>Sužadinimo sąlyga:</w:t>
            </w:r>
          </w:p>
        </w:tc>
        <w:tc>
          <w:tcPr>
            <w:tcW w:w="4675" w:type="dxa"/>
          </w:tcPr>
          <w:p w14:paraId="076DFC8D" w14:textId="77777777" w:rsidR="00A252D1" w:rsidRPr="000E264C" w:rsidRDefault="00A252D1" w:rsidP="00745155">
            <w:r w:rsidRPr="000E264C">
              <w:t>Vartotojas spaudžia peržiūrėjimo mygtuką.</w:t>
            </w:r>
          </w:p>
        </w:tc>
      </w:tr>
      <w:tr w:rsidR="00A252D1" w:rsidRPr="000E264C" w14:paraId="4DE8FB83" w14:textId="77777777" w:rsidTr="00A252D1">
        <w:tc>
          <w:tcPr>
            <w:tcW w:w="4675" w:type="dxa"/>
          </w:tcPr>
          <w:p w14:paraId="06580B66" w14:textId="77777777" w:rsidR="00A252D1" w:rsidRPr="000E264C" w:rsidRDefault="00A252D1" w:rsidP="00745155">
            <w:r w:rsidRPr="000E264C">
              <w:t>Po-sąlyga:</w:t>
            </w:r>
          </w:p>
        </w:tc>
        <w:tc>
          <w:tcPr>
            <w:tcW w:w="4675" w:type="dxa"/>
          </w:tcPr>
          <w:p w14:paraId="7ABA089A" w14:textId="77777777" w:rsidR="00A252D1" w:rsidRPr="000E264C" w:rsidRDefault="00A252D1" w:rsidP="00745155">
            <w:r w:rsidRPr="000E264C">
              <w:t>Vartotojas mato rezultatų peržiūrą.</w:t>
            </w:r>
          </w:p>
        </w:tc>
      </w:tr>
      <w:tr w:rsidR="00A252D1" w:rsidRPr="000E264C" w14:paraId="41995689" w14:textId="77777777" w:rsidTr="00A252D1">
        <w:tc>
          <w:tcPr>
            <w:tcW w:w="4675" w:type="dxa"/>
          </w:tcPr>
          <w:p w14:paraId="7E05A0AF" w14:textId="77777777" w:rsidR="00A252D1" w:rsidRPr="000E264C" w:rsidRDefault="00A252D1" w:rsidP="00745155">
            <w:r w:rsidRPr="000E264C">
              <w:t>Pagrindinis scenarijus:</w:t>
            </w:r>
          </w:p>
        </w:tc>
        <w:tc>
          <w:tcPr>
            <w:tcW w:w="4675" w:type="dxa"/>
          </w:tcPr>
          <w:p w14:paraId="38F26072" w14:textId="77777777" w:rsidR="00A252D1" w:rsidRPr="000E264C" w:rsidRDefault="00A252D1" w:rsidP="00745155">
            <w:pPr>
              <w:pStyle w:val="ListParagraph"/>
              <w:numPr>
                <w:ilvl w:val="0"/>
                <w:numId w:val="25"/>
              </w:numPr>
            </w:pPr>
            <w:r w:rsidRPr="000E264C">
              <w:t>Vartotojas yra analizės valdymo lange.</w:t>
            </w:r>
          </w:p>
          <w:p w14:paraId="456ACD74" w14:textId="77777777" w:rsidR="00A252D1" w:rsidRPr="000E264C" w:rsidRDefault="00A252D1" w:rsidP="00745155">
            <w:pPr>
              <w:pStyle w:val="ListParagraph"/>
              <w:numPr>
                <w:ilvl w:val="0"/>
                <w:numId w:val="25"/>
              </w:numPr>
            </w:pPr>
            <w:r w:rsidRPr="000E264C">
              <w:t>Vartotojas pasirenka rezultatų peržiūrą.</w:t>
            </w:r>
          </w:p>
          <w:p w14:paraId="2D58C564" w14:textId="77777777" w:rsidR="00A252D1" w:rsidRPr="000E264C" w:rsidRDefault="00A252D1" w:rsidP="00745155">
            <w:pPr>
              <w:pStyle w:val="ListParagraph"/>
              <w:numPr>
                <w:ilvl w:val="0"/>
                <w:numId w:val="25"/>
              </w:numPr>
            </w:pPr>
            <w:r w:rsidRPr="000E264C">
              <w:t>Vartotojas patenka į peržiūros puslapį, kur mato rezultatus.</w:t>
            </w:r>
          </w:p>
        </w:tc>
      </w:tr>
      <w:tr w:rsidR="00A252D1" w:rsidRPr="000E264C" w14:paraId="27094A6D" w14:textId="77777777" w:rsidTr="00A252D1">
        <w:tc>
          <w:tcPr>
            <w:tcW w:w="4675" w:type="dxa"/>
          </w:tcPr>
          <w:p w14:paraId="32998B01" w14:textId="77777777" w:rsidR="00A252D1" w:rsidRPr="000E264C" w:rsidRDefault="00A252D1" w:rsidP="00745155">
            <w:r w:rsidRPr="000E264C">
              <w:t>Alternatyvūs scenarijai:</w:t>
            </w:r>
          </w:p>
        </w:tc>
        <w:tc>
          <w:tcPr>
            <w:tcW w:w="4675" w:type="dxa"/>
          </w:tcPr>
          <w:p w14:paraId="477678E8" w14:textId="77777777" w:rsidR="00A252D1" w:rsidRPr="000E264C" w:rsidRDefault="00A252D1" w:rsidP="00745155">
            <w:r w:rsidRPr="000E264C">
              <w:t>-</w:t>
            </w:r>
          </w:p>
        </w:tc>
      </w:tr>
    </w:tbl>
    <w:p w14:paraId="2A7911E3" w14:textId="77777777" w:rsidR="00A252D1" w:rsidRPr="000E264C" w:rsidRDefault="00A252D1" w:rsidP="00745155"/>
    <w:p w14:paraId="01B00696" w14:textId="6C4A2F39" w:rsidR="00A252D1" w:rsidRPr="000E264C" w:rsidRDefault="00745155" w:rsidP="00745155">
      <w:pPr>
        <w:pStyle w:val="Caption"/>
      </w:pPr>
      <w:bookmarkStart w:id="38" w:name="_Toc7480535"/>
      <w:bookmarkStart w:id="39" w:name="_Toc9703887"/>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8</w:t>
      </w:r>
      <w:r w:rsidR="00A252D1" w:rsidRPr="000E264C">
        <w:rPr>
          <w:noProof/>
        </w:rPr>
        <w:fldChar w:fldCharType="end"/>
      </w:r>
      <w:r w:rsidR="00A252D1" w:rsidRPr="000E264C">
        <w:t xml:space="preserve"> Apmokymas panaudojimo </w:t>
      </w:r>
      <w:r w:rsidR="00FA03A4">
        <w:t>atvejo</w:t>
      </w:r>
      <w:r w:rsidR="00A252D1" w:rsidRPr="000E264C">
        <w:t xml:space="preserve"> aprašas</w:t>
      </w:r>
      <w:bookmarkEnd w:id="38"/>
      <w:bookmarkEnd w:id="39"/>
    </w:p>
    <w:tbl>
      <w:tblPr>
        <w:tblStyle w:val="TableGrid"/>
        <w:tblW w:w="0" w:type="auto"/>
        <w:tblLook w:val="04A0" w:firstRow="1" w:lastRow="0" w:firstColumn="1" w:lastColumn="0" w:noHBand="0" w:noVBand="1"/>
      </w:tblPr>
      <w:tblGrid>
        <w:gridCol w:w="4675"/>
        <w:gridCol w:w="4675"/>
      </w:tblGrid>
      <w:tr w:rsidR="00A252D1" w:rsidRPr="000E264C" w14:paraId="10F4BE5B" w14:textId="77777777" w:rsidTr="00A252D1">
        <w:tc>
          <w:tcPr>
            <w:tcW w:w="4675" w:type="dxa"/>
          </w:tcPr>
          <w:p w14:paraId="58F96927" w14:textId="77777777" w:rsidR="00A252D1" w:rsidRPr="000E264C" w:rsidRDefault="00A252D1" w:rsidP="00745155">
            <w:r w:rsidRPr="000E264C">
              <w:t>Pavadinimas:</w:t>
            </w:r>
          </w:p>
        </w:tc>
        <w:tc>
          <w:tcPr>
            <w:tcW w:w="4675" w:type="dxa"/>
          </w:tcPr>
          <w:p w14:paraId="7343F401" w14:textId="77777777" w:rsidR="00A252D1" w:rsidRPr="000E264C" w:rsidRDefault="00A252D1" w:rsidP="00745155">
            <w:r w:rsidRPr="000E264C">
              <w:t>7. Apmokymas</w:t>
            </w:r>
          </w:p>
        </w:tc>
      </w:tr>
      <w:tr w:rsidR="00A252D1" w:rsidRPr="000E264C" w14:paraId="11226762" w14:textId="77777777" w:rsidTr="00A252D1">
        <w:tc>
          <w:tcPr>
            <w:tcW w:w="4675" w:type="dxa"/>
          </w:tcPr>
          <w:p w14:paraId="1837636E" w14:textId="77777777" w:rsidR="00A252D1" w:rsidRPr="000E264C" w:rsidRDefault="00A252D1" w:rsidP="00745155">
            <w:r w:rsidRPr="000E264C">
              <w:t>Tikslas:</w:t>
            </w:r>
          </w:p>
        </w:tc>
        <w:tc>
          <w:tcPr>
            <w:tcW w:w="4675" w:type="dxa"/>
          </w:tcPr>
          <w:p w14:paraId="1FEE398C" w14:textId="77777777" w:rsidR="00A252D1" w:rsidRPr="000E264C" w:rsidRDefault="00A252D1" w:rsidP="00745155">
            <w:r w:rsidRPr="000E264C">
              <w:t>Gebėti paruošti neuroninį tinklą analizėms.</w:t>
            </w:r>
          </w:p>
        </w:tc>
      </w:tr>
      <w:tr w:rsidR="00A252D1" w:rsidRPr="000E264C" w14:paraId="236F474E" w14:textId="77777777" w:rsidTr="00A252D1">
        <w:tc>
          <w:tcPr>
            <w:tcW w:w="4675" w:type="dxa"/>
          </w:tcPr>
          <w:p w14:paraId="6FE4E4EE" w14:textId="77777777" w:rsidR="00A252D1" w:rsidRPr="000E264C" w:rsidRDefault="00A252D1" w:rsidP="00745155">
            <w:r w:rsidRPr="000E264C">
              <w:t>Dalyviai:</w:t>
            </w:r>
          </w:p>
        </w:tc>
        <w:tc>
          <w:tcPr>
            <w:tcW w:w="4675" w:type="dxa"/>
          </w:tcPr>
          <w:p w14:paraId="3B2F5F7E" w14:textId="77777777" w:rsidR="00A252D1" w:rsidRPr="000E264C" w:rsidRDefault="00A252D1" w:rsidP="00745155">
            <w:r w:rsidRPr="000E264C">
              <w:t>Administratorius</w:t>
            </w:r>
          </w:p>
        </w:tc>
      </w:tr>
      <w:tr w:rsidR="00A252D1" w:rsidRPr="000E264C" w14:paraId="663F7443" w14:textId="77777777" w:rsidTr="00A252D1">
        <w:tc>
          <w:tcPr>
            <w:tcW w:w="4675" w:type="dxa"/>
          </w:tcPr>
          <w:p w14:paraId="7F0F4FB4" w14:textId="77777777" w:rsidR="00A252D1" w:rsidRPr="000E264C" w:rsidRDefault="00A252D1" w:rsidP="00745155">
            <w:r w:rsidRPr="000E264C">
              <w:t>Ryšiai su kitais PA:</w:t>
            </w:r>
          </w:p>
        </w:tc>
        <w:tc>
          <w:tcPr>
            <w:tcW w:w="4675" w:type="dxa"/>
          </w:tcPr>
          <w:p w14:paraId="09719A77" w14:textId="77777777" w:rsidR="00A252D1" w:rsidRPr="000E264C" w:rsidRDefault="00A252D1" w:rsidP="00745155">
            <w:r w:rsidRPr="000E264C">
              <w:t>-</w:t>
            </w:r>
          </w:p>
        </w:tc>
      </w:tr>
      <w:tr w:rsidR="00A252D1" w:rsidRPr="000E264C" w14:paraId="70D417B2" w14:textId="77777777" w:rsidTr="00A252D1">
        <w:tc>
          <w:tcPr>
            <w:tcW w:w="4675" w:type="dxa"/>
          </w:tcPr>
          <w:p w14:paraId="2B5C0E8D" w14:textId="77777777" w:rsidR="00A252D1" w:rsidRPr="000E264C" w:rsidRDefault="00A252D1" w:rsidP="00745155">
            <w:r w:rsidRPr="000E264C">
              <w:t>Nefunkciniai reikalavimai:</w:t>
            </w:r>
          </w:p>
        </w:tc>
        <w:tc>
          <w:tcPr>
            <w:tcW w:w="4675" w:type="dxa"/>
          </w:tcPr>
          <w:p w14:paraId="05A6F365" w14:textId="77777777" w:rsidR="00A252D1" w:rsidRPr="000E264C" w:rsidRDefault="00A252D1" w:rsidP="00745155">
            <w:r w:rsidRPr="000E264C">
              <w:t>Išplečiamas 8, 12, 15 ir 16 PA</w:t>
            </w:r>
          </w:p>
        </w:tc>
      </w:tr>
      <w:tr w:rsidR="00A252D1" w:rsidRPr="000E264C" w14:paraId="5ECC6682" w14:textId="77777777" w:rsidTr="00A252D1">
        <w:tc>
          <w:tcPr>
            <w:tcW w:w="4675" w:type="dxa"/>
          </w:tcPr>
          <w:p w14:paraId="139DF5BD" w14:textId="77777777" w:rsidR="00A252D1" w:rsidRPr="000E264C" w:rsidRDefault="00A252D1" w:rsidP="00745155">
            <w:r w:rsidRPr="000E264C">
              <w:t>Prieš-sąlygos:</w:t>
            </w:r>
          </w:p>
        </w:tc>
        <w:tc>
          <w:tcPr>
            <w:tcW w:w="4675" w:type="dxa"/>
          </w:tcPr>
          <w:p w14:paraId="2DE900B2" w14:textId="77777777" w:rsidR="00A252D1" w:rsidRPr="000E264C" w:rsidRDefault="00A252D1" w:rsidP="00745155">
            <w:r w:rsidRPr="000E264C">
              <w:t>Administratorius yra prisijungęs ir savo pagrindiniame lange.</w:t>
            </w:r>
          </w:p>
        </w:tc>
      </w:tr>
      <w:tr w:rsidR="00A252D1" w:rsidRPr="000E264C" w14:paraId="6149DD89" w14:textId="77777777" w:rsidTr="00A252D1">
        <w:tc>
          <w:tcPr>
            <w:tcW w:w="4675" w:type="dxa"/>
          </w:tcPr>
          <w:p w14:paraId="62856BC1" w14:textId="77777777" w:rsidR="00A252D1" w:rsidRPr="000E264C" w:rsidRDefault="00A252D1" w:rsidP="00745155">
            <w:r w:rsidRPr="000E264C">
              <w:t>Sužadinimo sąlyga:</w:t>
            </w:r>
          </w:p>
        </w:tc>
        <w:tc>
          <w:tcPr>
            <w:tcW w:w="4675" w:type="dxa"/>
          </w:tcPr>
          <w:p w14:paraId="3383C5D9" w14:textId="77777777" w:rsidR="00A252D1" w:rsidRPr="000E264C" w:rsidRDefault="00A252D1" w:rsidP="00745155">
            <w:r w:rsidRPr="000E264C">
              <w:t>Administratorius spaudžia apmokymo mygtuką.</w:t>
            </w:r>
          </w:p>
        </w:tc>
      </w:tr>
      <w:tr w:rsidR="00A252D1" w:rsidRPr="000E264C" w14:paraId="7C7D78E3" w14:textId="77777777" w:rsidTr="00A252D1">
        <w:tc>
          <w:tcPr>
            <w:tcW w:w="4675" w:type="dxa"/>
          </w:tcPr>
          <w:p w14:paraId="69C4CA73" w14:textId="77777777" w:rsidR="00A252D1" w:rsidRPr="000E264C" w:rsidRDefault="00A252D1" w:rsidP="00745155">
            <w:r w:rsidRPr="000E264C">
              <w:t>Po-sąlyga:</w:t>
            </w:r>
          </w:p>
        </w:tc>
        <w:tc>
          <w:tcPr>
            <w:tcW w:w="4675" w:type="dxa"/>
          </w:tcPr>
          <w:p w14:paraId="3D979D61" w14:textId="77777777" w:rsidR="00A252D1" w:rsidRPr="000E264C" w:rsidRDefault="00A252D1" w:rsidP="00745155">
            <w:r w:rsidRPr="000E264C">
              <w:t>Administratorius mato apmokymo langą.</w:t>
            </w:r>
          </w:p>
        </w:tc>
      </w:tr>
      <w:tr w:rsidR="00A252D1" w:rsidRPr="000E264C" w14:paraId="10511E9E" w14:textId="77777777" w:rsidTr="00A252D1">
        <w:tc>
          <w:tcPr>
            <w:tcW w:w="4675" w:type="dxa"/>
          </w:tcPr>
          <w:p w14:paraId="749396D2" w14:textId="77777777" w:rsidR="00A252D1" w:rsidRPr="000E264C" w:rsidRDefault="00A252D1" w:rsidP="00745155">
            <w:r w:rsidRPr="000E264C">
              <w:t>Pagrindinis scenarijus:</w:t>
            </w:r>
          </w:p>
        </w:tc>
        <w:tc>
          <w:tcPr>
            <w:tcW w:w="4675" w:type="dxa"/>
          </w:tcPr>
          <w:p w14:paraId="5D0DE7F4" w14:textId="77777777" w:rsidR="00A252D1" w:rsidRPr="000E264C" w:rsidRDefault="00A252D1" w:rsidP="00745155">
            <w:pPr>
              <w:pStyle w:val="ListParagraph"/>
              <w:numPr>
                <w:ilvl w:val="0"/>
                <w:numId w:val="25"/>
              </w:numPr>
            </w:pPr>
            <w:r w:rsidRPr="000E264C">
              <w:t>Administratorius yra prisijungęs ir savo pagrindiniame lange.</w:t>
            </w:r>
          </w:p>
          <w:p w14:paraId="79886A9B" w14:textId="77777777" w:rsidR="00A252D1" w:rsidRPr="000E264C" w:rsidRDefault="00A252D1" w:rsidP="00745155">
            <w:pPr>
              <w:pStyle w:val="ListParagraph"/>
              <w:numPr>
                <w:ilvl w:val="0"/>
                <w:numId w:val="25"/>
              </w:numPr>
            </w:pPr>
            <w:r w:rsidRPr="000E264C">
              <w:t>Administratorius spaudžia apmokymų mygtuką.</w:t>
            </w:r>
          </w:p>
          <w:p w14:paraId="016EBCE4" w14:textId="77777777" w:rsidR="00A252D1" w:rsidRPr="000E264C" w:rsidRDefault="00A252D1" w:rsidP="00745155">
            <w:pPr>
              <w:pStyle w:val="ListParagraph"/>
              <w:numPr>
                <w:ilvl w:val="0"/>
                <w:numId w:val="25"/>
              </w:numPr>
            </w:pPr>
            <w:r w:rsidRPr="000E264C">
              <w:t>Administratorius mato langa su visomis su apmokymu susijusiomis operacijomis.</w:t>
            </w:r>
          </w:p>
        </w:tc>
      </w:tr>
      <w:tr w:rsidR="00A252D1" w:rsidRPr="000E264C" w14:paraId="16525BA5" w14:textId="77777777" w:rsidTr="00A252D1">
        <w:tc>
          <w:tcPr>
            <w:tcW w:w="4675" w:type="dxa"/>
          </w:tcPr>
          <w:p w14:paraId="13105830" w14:textId="77777777" w:rsidR="00A252D1" w:rsidRPr="000E264C" w:rsidRDefault="00A252D1" w:rsidP="00745155">
            <w:r w:rsidRPr="000E264C">
              <w:t>Alternatyvūs scenarijai:</w:t>
            </w:r>
          </w:p>
        </w:tc>
        <w:tc>
          <w:tcPr>
            <w:tcW w:w="4675" w:type="dxa"/>
          </w:tcPr>
          <w:p w14:paraId="7513DEAC" w14:textId="77777777" w:rsidR="00A252D1" w:rsidRPr="000E264C" w:rsidRDefault="00A252D1" w:rsidP="00745155">
            <w:r w:rsidRPr="000E264C">
              <w:t>-</w:t>
            </w:r>
          </w:p>
        </w:tc>
      </w:tr>
    </w:tbl>
    <w:p w14:paraId="70927B11" w14:textId="77777777" w:rsidR="00A252D1" w:rsidRPr="000E264C" w:rsidRDefault="00A252D1" w:rsidP="00745155"/>
    <w:p w14:paraId="3E8828DF" w14:textId="73FD7376" w:rsidR="00A252D1" w:rsidRPr="000E264C" w:rsidRDefault="00745155" w:rsidP="00745155">
      <w:pPr>
        <w:pStyle w:val="Caption"/>
      </w:pPr>
      <w:bookmarkStart w:id="40" w:name="_Toc9703888"/>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9</w:t>
      </w:r>
      <w:r w:rsidR="00A252D1" w:rsidRPr="000E264C">
        <w:fldChar w:fldCharType="end"/>
      </w:r>
      <w:r w:rsidR="00A252D1" w:rsidRPr="000E264C">
        <w:t xml:space="preserve"> Apmokymo duomenys panaudojimo </w:t>
      </w:r>
      <w:r w:rsidR="00FA03A4">
        <w:t>atvejo</w:t>
      </w:r>
      <w:r w:rsidR="00A252D1" w:rsidRPr="000E264C">
        <w:t xml:space="preserve"> aprašas</w:t>
      </w:r>
      <w:bookmarkEnd w:id="40"/>
    </w:p>
    <w:tbl>
      <w:tblPr>
        <w:tblStyle w:val="TableGrid"/>
        <w:tblW w:w="0" w:type="auto"/>
        <w:tblLook w:val="04A0" w:firstRow="1" w:lastRow="0" w:firstColumn="1" w:lastColumn="0" w:noHBand="0" w:noVBand="1"/>
      </w:tblPr>
      <w:tblGrid>
        <w:gridCol w:w="4675"/>
        <w:gridCol w:w="4675"/>
      </w:tblGrid>
      <w:tr w:rsidR="00A252D1" w:rsidRPr="000E264C" w14:paraId="4B8BCA69" w14:textId="77777777" w:rsidTr="00A252D1">
        <w:tc>
          <w:tcPr>
            <w:tcW w:w="4675" w:type="dxa"/>
          </w:tcPr>
          <w:p w14:paraId="0894C9DB" w14:textId="77777777" w:rsidR="00A252D1" w:rsidRPr="000E264C" w:rsidRDefault="00A252D1" w:rsidP="00745155">
            <w:r w:rsidRPr="000E264C">
              <w:t>Pavadinimas:</w:t>
            </w:r>
          </w:p>
        </w:tc>
        <w:tc>
          <w:tcPr>
            <w:tcW w:w="4675" w:type="dxa"/>
          </w:tcPr>
          <w:p w14:paraId="4F109E0A" w14:textId="77777777" w:rsidR="00A252D1" w:rsidRPr="000E264C" w:rsidRDefault="00A252D1" w:rsidP="00745155">
            <w:r w:rsidRPr="000E264C">
              <w:t>8. Apmokymo duomenys</w:t>
            </w:r>
          </w:p>
        </w:tc>
      </w:tr>
      <w:tr w:rsidR="00A252D1" w:rsidRPr="000E264C" w14:paraId="5BBF3E91" w14:textId="77777777" w:rsidTr="00A252D1">
        <w:tc>
          <w:tcPr>
            <w:tcW w:w="4675" w:type="dxa"/>
          </w:tcPr>
          <w:p w14:paraId="4CE103BF" w14:textId="77777777" w:rsidR="00A252D1" w:rsidRPr="000E264C" w:rsidRDefault="00A252D1" w:rsidP="00745155">
            <w:r w:rsidRPr="000E264C">
              <w:t>Tikslas:</w:t>
            </w:r>
          </w:p>
        </w:tc>
        <w:tc>
          <w:tcPr>
            <w:tcW w:w="4675" w:type="dxa"/>
          </w:tcPr>
          <w:p w14:paraId="6F599BE9" w14:textId="77777777" w:rsidR="00A252D1" w:rsidRPr="000E264C" w:rsidRDefault="00A252D1" w:rsidP="00745155">
            <w:r w:rsidRPr="000E264C">
              <w:t>Gebėti paruošti ir valdyti apmokymui skirtus duomenis</w:t>
            </w:r>
          </w:p>
        </w:tc>
      </w:tr>
      <w:tr w:rsidR="00A252D1" w:rsidRPr="000E264C" w14:paraId="0C4A7566" w14:textId="77777777" w:rsidTr="00A252D1">
        <w:tc>
          <w:tcPr>
            <w:tcW w:w="4675" w:type="dxa"/>
          </w:tcPr>
          <w:p w14:paraId="52D02381" w14:textId="77777777" w:rsidR="00A252D1" w:rsidRPr="000E264C" w:rsidRDefault="00A252D1" w:rsidP="00745155">
            <w:r w:rsidRPr="000E264C">
              <w:t>Dalyviai:</w:t>
            </w:r>
          </w:p>
        </w:tc>
        <w:tc>
          <w:tcPr>
            <w:tcW w:w="4675" w:type="dxa"/>
          </w:tcPr>
          <w:p w14:paraId="15EEFC1C" w14:textId="77777777" w:rsidR="00A252D1" w:rsidRPr="000E264C" w:rsidRDefault="00A252D1" w:rsidP="00745155">
            <w:r w:rsidRPr="000E264C">
              <w:t>Administratorius</w:t>
            </w:r>
          </w:p>
        </w:tc>
      </w:tr>
      <w:tr w:rsidR="00A252D1" w:rsidRPr="000E264C" w14:paraId="5524CDFB" w14:textId="77777777" w:rsidTr="00A252D1">
        <w:tc>
          <w:tcPr>
            <w:tcW w:w="4675" w:type="dxa"/>
          </w:tcPr>
          <w:p w14:paraId="1F867883" w14:textId="77777777" w:rsidR="00A252D1" w:rsidRPr="000E264C" w:rsidRDefault="00A252D1" w:rsidP="00745155">
            <w:r w:rsidRPr="000E264C">
              <w:t>Ryšiai su kitais PA:</w:t>
            </w:r>
          </w:p>
        </w:tc>
        <w:tc>
          <w:tcPr>
            <w:tcW w:w="4675" w:type="dxa"/>
          </w:tcPr>
          <w:p w14:paraId="04CA04BF" w14:textId="77777777" w:rsidR="00A252D1" w:rsidRPr="000E264C" w:rsidRDefault="00A252D1" w:rsidP="00745155">
            <w:r w:rsidRPr="000E264C">
              <w:t>Išplečiamas 9, 10 ir 11 PA</w:t>
            </w:r>
          </w:p>
        </w:tc>
      </w:tr>
      <w:tr w:rsidR="00A252D1" w:rsidRPr="000E264C" w14:paraId="38BA892E" w14:textId="77777777" w:rsidTr="00A252D1">
        <w:tc>
          <w:tcPr>
            <w:tcW w:w="4675" w:type="dxa"/>
          </w:tcPr>
          <w:p w14:paraId="7FFEF1AB" w14:textId="77777777" w:rsidR="00A252D1" w:rsidRPr="000E264C" w:rsidRDefault="00A252D1" w:rsidP="00745155">
            <w:r w:rsidRPr="000E264C">
              <w:t>Nefunkciniai reikalavimai:</w:t>
            </w:r>
          </w:p>
        </w:tc>
        <w:tc>
          <w:tcPr>
            <w:tcW w:w="4675" w:type="dxa"/>
          </w:tcPr>
          <w:p w14:paraId="728A2501" w14:textId="77777777" w:rsidR="00A252D1" w:rsidRPr="000E264C" w:rsidRDefault="00A252D1" w:rsidP="00745155">
            <w:r w:rsidRPr="000E264C">
              <w:t>-</w:t>
            </w:r>
          </w:p>
        </w:tc>
      </w:tr>
      <w:tr w:rsidR="00A252D1" w:rsidRPr="000E264C" w14:paraId="65C8BC64" w14:textId="77777777" w:rsidTr="00A252D1">
        <w:tc>
          <w:tcPr>
            <w:tcW w:w="4675" w:type="dxa"/>
          </w:tcPr>
          <w:p w14:paraId="672D8040" w14:textId="77777777" w:rsidR="00A252D1" w:rsidRPr="000E264C" w:rsidRDefault="00A252D1" w:rsidP="00745155">
            <w:r w:rsidRPr="000E264C">
              <w:t>Prieš-sąlygos:</w:t>
            </w:r>
          </w:p>
        </w:tc>
        <w:tc>
          <w:tcPr>
            <w:tcW w:w="4675" w:type="dxa"/>
          </w:tcPr>
          <w:p w14:paraId="579E0F95" w14:textId="77777777" w:rsidR="00A252D1" w:rsidRPr="000E264C" w:rsidRDefault="00A252D1" w:rsidP="00745155">
            <w:r w:rsidRPr="000E264C">
              <w:t>Administratorius yra prisijungęs ir savo pagrindiniame lange.</w:t>
            </w:r>
          </w:p>
        </w:tc>
      </w:tr>
      <w:tr w:rsidR="00A252D1" w:rsidRPr="000E264C" w14:paraId="145CCAA9" w14:textId="77777777" w:rsidTr="00A252D1">
        <w:tc>
          <w:tcPr>
            <w:tcW w:w="4675" w:type="dxa"/>
          </w:tcPr>
          <w:p w14:paraId="60F02C6E" w14:textId="77777777" w:rsidR="00A252D1" w:rsidRPr="000E264C" w:rsidRDefault="00A252D1" w:rsidP="00745155">
            <w:r w:rsidRPr="000E264C">
              <w:t>Sužadinimo sąlyga:</w:t>
            </w:r>
          </w:p>
        </w:tc>
        <w:tc>
          <w:tcPr>
            <w:tcW w:w="4675" w:type="dxa"/>
          </w:tcPr>
          <w:p w14:paraId="78E56B92" w14:textId="77777777" w:rsidR="00A252D1" w:rsidRPr="000E264C" w:rsidRDefault="00A252D1" w:rsidP="00745155">
            <w:r w:rsidRPr="000E264C">
              <w:t>Administratorius spaudžia Apmokymo duomenų mygtuką.</w:t>
            </w:r>
          </w:p>
        </w:tc>
      </w:tr>
      <w:tr w:rsidR="00A252D1" w:rsidRPr="000E264C" w14:paraId="3443CCC7" w14:textId="77777777" w:rsidTr="00A252D1">
        <w:tc>
          <w:tcPr>
            <w:tcW w:w="4675" w:type="dxa"/>
          </w:tcPr>
          <w:p w14:paraId="46D76A5E" w14:textId="77777777" w:rsidR="00A252D1" w:rsidRPr="000E264C" w:rsidRDefault="00A252D1" w:rsidP="00745155">
            <w:r w:rsidRPr="000E264C">
              <w:t>Po-sąlyga:</w:t>
            </w:r>
          </w:p>
        </w:tc>
        <w:tc>
          <w:tcPr>
            <w:tcW w:w="4675" w:type="dxa"/>
          </w:tcPr>
          <w:p w14:paraId="51188219" w14:textId="77777777" w:rsidR="00A252D1" w:rsidRPr="000E264C" w:rsidRDefault="00A252D1" w:rsidP="00745155">
            <w:r w:rsidRPr="000E264C">
              <w:t>Administratorius mato apmokymo duomenų langą.</w:t>
            </w:r>
          </w:p>
        </w:tc>
      </w:tr>
      <w:tr w:rsidR="00A252D1" w:rsidRPr="000E264C" w14:paraId="698B791C" w14:textId="77777777" w:rsidTr="00A252D1">
        <w:tc>
          <w:tcPr>
            <w:tcW w:w="4675" w:type="dxa"/>
          </w:tcPr>
          <w:p w14:paraId="2813C403" w14:textId="77777777" w:rsidR="00A252D1" w:rsidRPr="000E264C" w:rsidRDefault="00A252D1" w:rsidP="00745155">
            <w:r w:rsidRPr="000E264C">
              <w:lastRenderedPageBreak/>
              <w:t>Pagrindinis scenarijus:</w:t>
            </w:r>
          </w:p>
        </w:tc>
        <w:tc>
          <w:tcPr>
            <w:tcW w:w="4675" w:type="dxa"/>
          </w:tcPr>
          <w:p w14:paraId="19537924" w14:textId="77777777" w:rsidR="00A252D1" w:rsidRPr="000E264C" w:rsidRDefault="00A252D1" w:rsidP="00745155">
            <w:pPr>
              <w:pStyle w:val="ListParagraph"/>
              <w:numPr>
                <w:ilvl w:val="0"/>
                <w:numId w:val="25"/>
              </w:numPr>
            </w:pPr>
            <w:r w:rsidRPr="000E264C">
              <w:t>Administratorius yra prisijungęs ir savo pagrindiniame lange.</w:t>
            </w:r>
          </w:p>
          <w:p w14:paraId="325B0995" w14:textId="77777777" w:rsidR="00A252D1" w:rsidRPr="000E264C" w:rsidRDefault="00A252D1" w:rsidP="00745155">
            <w:pPr>
              <w:pStyle w:val="ListParagraph"/>
              <w:numPr>
                <w:ilvl w:val="0"/>
                <w:numId w:val="25"/>
              </w:numPr>
            </w:pPr>
            <w:r w:rsidRPr="000E264C">
              <w:t>Administratorius pasirenka apmokymo duomenų mygtuką.</w:t>
            </w:r>
          </w:p>
        </w:tc>
      </w:tr>
      <w:tr w:rsidR="00A252D1" w:rsidRPr="000E264C" w14:paraId="4891EB12" w14:textId="77777777" w:rsidTr="00A252D1">
        <w:tc>
          <w:tcPr>
            <w:tcW w:w="4675" w:type="dxa"/>
          </w:tcPr>
          <w:p w14:paraId="26B21B2A" w14:textId="77777777" w:rsidR="00A252D1" w:rsidRPr="000E264C" w:rsidRDefault="00A252D1" w:rsidP="00745155">
            <w:r w:rsidRPr="000E264C">
              <w:t>Alternatyvūs scenarijai:</w:t>
            </w:r>
          </w:p>
        </w:tc>
        <w:tc>
          <w:tcPr>
            <w:tcW w:w="4675" w:type="dxa"/>
          </w:tcPr>
          <w:p w14:paraId="19C8D4A1" w14:textId="77777777" w:rsidR="00A252D1" w:rsidRPr="000E264C" w:rsidRDefault="00A252D1" w:rsidP="00745155">
            <w:r w:rsidRPr="000E264C">
              <w:t>-</w:t>
            </w:r>
          </w:p>
        </w:tc>
      </w:tr>
    </w:tbl>
    <w:p w14:paraId="20F3EF6D" w14:textId="77777777" w:rsidR="00A252D1" w:rsidRPr="000E264C" w:rsidRDefault="00A252D1" w:rsidP="00745155"/>
    <w:p w14:paraId="4934F2ED" w14:textId="1313FA52" w:rsidR="00A252D1" w:rsidRPr="000E264C" w:rsidRDefault="00745155" w:rsidP="00745155">
      <w:pPr>
        <w:pStyle w:val="Caption"/>
      </w:pPr>
      <w:bookmarkStart w:id="41" w:name="_Toc9703889"/>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10</w:t>
      </w:r>
      <w:r w:rsidR="00A252D1" w:rsidRPr="000E264C">
        <w:fldChar w:fldCharType="end"/>
      </w:r>
      <w:r w:rsidR="00A252D1" w:rsidRPr="000E264C">
        <w:t xml:space="preserve"> Apmokymo duomenų pridėjimas panaudojimo </w:t>
      </w:r>
      <w:r w:rsidR="00FA03A4">
        <w:t>atvejo</w:t>
      </w:r>
      <w:r w:rsidR="00A252D1" w:rsidRPr="000E264C">
        <w:t xml:space="preserve"> aprašas</w:t>
      </w:r>
      <w:bookmarkEnd w:id="41"/>
    </w:p>
    <w:tbl>
      <w:tblPr>
        <w:tblStyle w:val="TableGrid"/>
        <w:tblW w:w="0" w:type="auto"/>
        <w:tblLook w:val="04A0" w:firstRow="1" w:lastRow="0" w:firstColumn="1" w:lastColumn="0" w:noHBand="0" w:noVBand="1"/>
      </w:tblPr>
      <w:tblGrid>
        <w:gridCol w:w="4675"/>
        <w:gridCol w:w="4675"/>
      </w:tblGrid>
      <w:tr w:rsidR="00A252D1" w:rsidRPr="000E264C" w14:paraId="45B8EDD1" w14:textId="77777777" w:rsidTr="00A252D1">
        <w:tc>
          <w:tcPr>
            <w:tcW w:w="4675" w:type="dxa"/>
          </w:tcPr>
          <w:p w14:paraId="0F584F22" w14:textId="77777777" w:rsidR="00A252D1" w:rsidRPr="000E264C" w:rsidRDefault="00A252D1" w:rsidP="00745155">
            <w:r w:rsidRPr="000E264C">
              <w:t>Pavadinimas:</w:t>
            </w:r>
          </w:p>
        </w:tc>
        <w:tc>
          <w:tcPr>
            <w:tcW w:w="4675" w:type="dxa"/>
          </w:tcPr>
          <w:p w14:paraId="49E08772" w14:textId="77777777" w:rsidR="00A252D1" w:rsidRPr="000E264C" w:rsidRDefault="00A252D1" w:rsidP="00745155">
            <w:r w:rsidRPr="000E264C">
              <w:t>9. Apmokymo duomenų pridėjimas</w:t>
            </w:r>
          </w:p>
        </w:tc>
      </w:tr>
      <w:tr w:rsidR="00A252D1" w:rsidRPr="000E264C" w14:paraId="6263E535" w14:textId="77777777" w:rsidTr="00A252D1">
        <w:tc>
          <w:tcPr>
            <w:tcW w:w="4675" w:type="dxa"/>
          </w:tcPr>
          <w:p w14:paraId="628836C0" w14:textId="77777777" w:rsidR="00A252D1" w:rsidRPr="000E264C" w:rsidRDefault="00A252D1" w:rsidP="00745155">
            <w:r w:rsidRPr="000E264C">
              <w:t>Tikslas:</w:t>
            </w:r>
          </w:p>
        </w:tc>
        <w:tc>
          <w:tcPr>
            <w:tcW w:w="4675" w:type="dxa"/>
          </w:tcPr>
          <w:p w14:paraId="1EA95D10" w14:textId="77777777" w:rsidR="00A252D1" w:rsidRPr="000E264C" w:rsidRDefault="00A252D1" w:rsidP="00745155">
            <w:r w:rsidRPr="000E264C">
              <w:t>Gebėti pridėti naujus apmokymo duomenis.</w:t>
            </w:r>
          </w:p>
        </w:tc>
      </w:tr>
      <w:tr w:rsidR="00A252D1" w:rsidRPr="000E264C" w14:paraId="4688AEF4" w14:textId="77777777" w:rsidTr="00A252D1">
        <w:tc>
          <w:tcPr>
            <w:tcW w:w="4675" w:type="dxa"/>
          </w:tcPr>
          <w:p w14:paraId="2D5D1D83" w14:textId="77777777" w:rsidR="00A252D1" w:rsidRPr="000E264C" w:rsidRDefault="00A252D1" w:rsidP="00745155">
            <w:r w:rsidRPr="000E264C">
              <w:t>Dalyviai:</w:t>
            </w:r>
          </w:p>
        </w:tc>
        <w:tc>
          <w:tcPr>
            <w:tcW w:w="4675" w:type="dxa"/>
          </w:tcPr>
          <w:p w14:paraId="6841FCB6" w14:textId="77777777" w:rsidR="00A252D1" w:rsidRPr="000E264C" w:rsidRDefault="00A252D1" w:rsidP="00745155">
            <w:r w:rsidRPr="000E264C">
              <w:t>Administratorius</w:t>
            </w:r>
          </w:p>
        </w:tc>
      </w:tr>
      <w:tr w:rsidR="00A252D1" w:rsidRPr="000E264C" w14:paraId="380B877F" w14:textId="77777777" w:rsidTr="00A252D1">
        <w:tc>
          <w:tcPr>
            <w:tcW w:w="4675" w:type="dxa"/>
          </w:tcPr>
          <w:p w14:paraId="04ACA282" w14:textId="77777777" w:rsidR="00A252D1" w:rsidRPr="000E264C" w:rsidRDefault="00A252D1" w:rsidP="00745155">
            <w:r w:rsidRPr="000E264C">
              <w:t>Ryšiai su kitais PA:</w:t>
            </w:r>
          </w:p>
        </w:tc>
        <w:tc>
          <w:tcPr>
            <w:tcW w:w="4675" w:type="dxa"/>
          </w:tcPr>
          <w:p w14:paraId="6DE2FCDC" w14:textId="77777777" w:rsidR="00A252D1" w:rsidRPr="000E264C" w:rsidRDefault="00A252D1" w:rsidP="00745155">
            <w:r w:rsidRPr="000E264C">
              <w:t>Išplečia 8 PA</w:t>
            </w:r>
          </w:p>
        </w:tc>
      </w:tr>
      <w:tr w:rsidR="00A252D1" w:rsidRPr="000E264C" w14:paraId="6869E959" w14:textId="77777777" w:rsidTr="00A252D1">
        <w:tc>
          <w:tcPr>
            <w:tcW w:w="4675" w:type="dxa"/>
          </w:tcPr>
          <w:p w14:paraId="2D59EB7B" w14:textId="77777777" w:rsidR="00A252D1" w:rsidRPr="000E264C" w:rsidRDefault="00A252D1" w:rsidP="00745155">
            <w:r w:rsidRPr="000E264C">
              <w:t>Nefunkciniai reikalavimai:</w:t>
            </w:r>
          </w:p>
        </w:tc>
        <w:tc>
          <w:tcPr>
            <w:tcW w:w="4675" w:type="dxa"/>
          </w:tcPr>
          <w:p w14:paraId="6DAB8714" w14:textId="77777777" w:rsidR="00A252D1" w:rsidRPr="000E264C" w:rsidRDefault="00A252D1" w:rsidP="00745155">
            <w:r w:rsidRPr="000E264C">
              <w:t>-</w:t>
            </w:r>
          </w:p>
        </w:tc>
      </w:tr>
      <w:tr w:rsidR="00A252D1" w:rsidRPr="000E264C" w14:paraId="35D92036" w14:textId="77777777" w:rsidTr="00A252D1">
        <w:tc>
          <w:tcPr>
            <w:tcW w:w="4675" w:type="dxa"/>
          </w:tcPr>
          <w:p w14:paraId="4229E881" w14:textId="77777777" w:rsidR="00A252D1" w:rsidRPr="000E264C" w:rsidRDefault="00A252D1" w:rsidP="00745155">
            <w:r w:rsidRPr="000E264C">
              <w:t>Prieš-sąlygos:</w:t>
            </w:r>
          </w:p>
        </w:tc>
        <w:tc>
          <w:tcPr>
            <w:tcW w:w="4675" w:type="dxa"/>
          </w:tcPr>
          <w:p w14:paraId="5CC9694A" w14:textId="77777777" w:rsidR="00A252D1" w:rsidRPr="000E264C" w:rsidRDefault="00A252D1" w:rsidP="00745155">
            <w:r w:rsidRPr="000E264C">
              <w:t>Administratorius yra prisijungęs apmokymo duomenų administravimo lange.</w:t>
            </w:r>
          </w:p>
        </w:tc>
      </w:tr>
      <w:tr w:rsidR="00A252D1" w:rsidRPr="000E264C" w14:paraId="5D9A0C99" w14:textId="77777777" w:rsidTr="00A252D1">
        <w:tc>
          <w:tcPr>
            <w:tcW w:w="4675" w:type="dxa"/>
          </w:tcPr>
          <w:p w14:paraId="65B599C5" w14:textId="77777777" w:rsidR="00A252D1" w:rsidRPr="000E264C" w:rsidRDefault="00A252D1" w:rsidP="00745155">
            <w:r w:rsidRPr="000E264C">
              <w:t>Sužadinimo sąlyga:</w:t>
            </w:r>
          </w:p>
        </w:tc>
        <w:tc>
          <w:tcPr>
            <w:tcW w:w="4675" w:type="dxa"/>
          </w:tcPr>
          <w:p w14:paraId="02D918D3" w14:textId="77777777" w:rsidR="00A252D1" w:rsidRPr="000E264C" w:rsidRDefault="00A252D1" w:rsidP="00745155">
            <w:r w:rsidRPr="000E264C">
              <w:t>Administratorius spaudžia apmokymo pridėjimo mygtuką.</w:t>
            </w:r>
          </w:p>
        </w:tc>
      </w:tr>
      <w:tr w:rsidR="00A252D1" w:rsidRPr="000E264C" w14:paraId="5795054F" w14:textId="77777777" w:rsidTr="00A252D1">
        <w:tc>
          <w:tcPr>
            <w:tcW w:w="4675" w:type="dxa"/>
          </w:tcPr>
          <w:p w14:paraId="79E24164" w14:textId="77777777" w:rsidR="00A252D1" w:rsidRPr="000E264C" w:rsidRDefault="00A252D1" w:rsidP="00745155">
            <w:r w:rsidRPr="000E264C">
              <w:t>Po-sąlyga:</w:t>
            </w:r>
          </w:p>
        </w:tc>
        <w:tc>
          <w:tcPr>
            <w:tcW w:w="4675" w:type="dxa"/>
          </w:tcPr>
          <w:p w14:paraId="77F39B2D" w14:textId="77777777" w:rsidR="00A252D1" w:rsidRPr="000E264C" w:rsidRDefault="00A252D1" w:rsidP="00745155">
            <w:r w:rsidRPr="000E264C">
              <w:t>Administratorius mato apmokymo duomenų administravimo langa su sėkmingo pridėjimo žinute.</w:t>
            </w:r>
          </w:p>
        </w:tc>
      </w:tr>
      <w:tr w:rsidR="00A252D1" w:rsidRPr="000E264C" w14:paraId="1E341F75" w14:textId="77777777" w:rsidTr="00A252D1">
        <w:tc>
          <w:tcPr>
            <w:tcW w:w="4675" w:type="dxa"/>
          </w:tcPr>
          <w:p w14:paraId="0AF97A33" w14:textId="77777777" w:rsidR="00A252D1" w:rsidRPr="000E264C" w:rsidRDefault="00A252D1" w:rsidP="00745155">
            <w:r w:rsidRPr="000E264C">
              <w:t>Pagrindinis scenarijus:</w:t>
            </w:r>
          </w:p>
        </w:tc>
        <w:tc>
          <w:tcPr>
            <w:tcW w:w="4675" w:type="dxa"/>
          </w:tcPr>
          <w:p w14:paraId="1FD1A97B" w14:textId="77777777" w:rsidR="00A252D1" w:rsidRPr="000E264C" w:rsidRDefault="00A252D1" w:rsidP="00745155">
            <w:pPr>
              <w:pStyle w:val="ListParagraph"/>
              <w:numPr>
                <w:ilvl w:val="0"/>
                <w:numId w:val="25"/>
              </w:numPr>
            </w:pPr>
            <w:r w:rsidRPr="000E264C">
              <w:t>Administratorius yra prisijungęs ir apmokymo duomenų administravimo lange.</w:t>
            </w:r>
          </w:p>
          <w:p w14:paraId="495F9AF1" w14:textId="77777777" w:rsidR="00A252D1" w:rsidRPr="000E264C" w:rsidRDefault="00A252D1" w:rsidP="00745155">
            <w:pPr>
              <w:pStyle w:val="ListParagraph"/>
              <w:numPr>
                <w:ilvl w:val="0"/>
                <w:numId w:val="25"/>
              </w:numPr>
            </w:pPr>
            <w:r w:rsidRPr="000E264C">
              <w:t>Paspaudžia apmokymo duomenų pridėjimo mygtuką.</w:t>
            </w:r>
          </w:p>
          <w:p w14:paraId="73C7DF6C" w14:textId="77777777" w:rsidR="00A252D1" w:rsidRPr="000E264C" w:rsidRDefault="00A252D1" w:rsidP="00745155">
            <w:pPr>
              <w:pStyle w:val="ListParagraph"/>
              <w:numPr>
                <w:ilvl w:val="0"/>
                <w:numId w:val="25"/>
              </w:numPr>
            </w:pPr>
            <w:r w:rsidRPr="000E264C">
              <w:t>Suveda duomenis ir sukelia failus į užkrautą langą.</w:t>
            </w:r>
          </w:p>
          <w:p w14:paraId="55D32433" w14:textId="77777777" w:rsidR="00A252D1" w:rsidRPr="000E264C" w:rsidRDefault="00A252D1" w:rsidP="00745155">
            <w:pPr>
              <w:pStyle w:val="ListParagraph"/>
              <w:numPr>
                <w:ilvl w:val="0"/>
                <w:numId w:val="25"/>
              </w:numPr>
            </w:pPr>
            <w:r w:rsidRPr="000E264C">
              <w:t>Paspaudžia pridėjimo mygtuką.</w:t>
            </w:r>
          </w:p>
          <w:p w14:paraId="20209D02" w14:textId="77777777" w:rsidR="00A252D1" w:rsidRPr="000E264C" w:rsidRDefault="00A252D1" w:rsidP="00745155">
            <w:pPr>
              <w:pStyle w:val="ListParagraph"/>
              <w:numPr>
                <w:ilvl w:val="0"/>
                <w:numId w:val="25"/>
              </w:numPr>
            </w:pPr>
            <w:r w:rsidRPr="000E264C">
              <w:t>Administratorius yra peradresuojamas į apmokymo duomenų administravimo langą, su sėkmingo pridėjimo žinute.</w:t>
            </w:r>
          </w:p>
        </w:tc>
      </w:tr>
      <w:tr w:rsidR="00A252D1" w:rsidRPr="000E264C" w14:paraId="6DC715D6" w14:textId="77777777" w:rsidTr="00A252D1">
        <w:tc>
          <w:tcPr>
            <w:tcW w:w="4675" w:type="dxa"/>
          </w:tcPr>
          <w:p w14:paraId="50A79B27" w14:textId="77777777" w:rsidR="00A252D1" w:rsidRPr="000E264C" w:rsidRDefault="00A252D1" w:rsidP="00745155">
            <w:r w:rsidRPr="000E264C">
              <w:t>Alternatyvūs scenarijai:</w:t>
            </w:r>
          </w:p>
        </w:tc>
        <w:tc>
          <w:tcPr>
            <w:tcW w:w="4675" w:type="dxa"/>
          </w:tcPr>
          <w:p w14:paraId="48F8043B" w14:textId="77777777" w:rsidR="00A252D1" w:rsidRPr="000E264C" w:rsidRDefault="00A252D1" w:rsidP="00745155">
            <w:r w:rsidRPr="000E264C">
              <w:t>-</w:t>
            </w:r>
          </w:p>
        </w:tc>
      </w:tr>
    </w:tbl>
    <w:p w14:paraId="099D9ABF" w14:textId="77777777" w:rsidR="00A252D1" w:rsidRPr="000E264C" w:rsidRDefault="00A252D1" w:rsidP="00745155"/>
    <w:p w14:paraId="7E46495B" w14:textId="7C68DF48" w:rsidR="00A252D1" w:rsidRPr="000E264C" w:rsidRDefault="00745155" w:rsidP="00745155">
      <w:pPr>
        <w:pStyle w:val="Caption"/>
      </w:pPr>
      <w:bookmarkStart w:id="42" w:name="_Toc9703890"/>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11</w:t>
      </w:r>
      <w:r w:rsidR="00A252D1" w:rsidRPr="000E264C">
        <w:fldChar w:fldCharType="end"/>
      </w:r>
      <w:r w:rsidR="00A252D1" w:rsidRPr="000E264C">
        <w:t xml:space="preserve"> Apmokymo duomenų redagavimas panaudojimo </w:t>
      </w:r>
      <w:r w:rsidR="00FA03A4">
        <w:t>atvejo</w:t>
      </w:r>
      <w:r w:rsidR="00A252D1" w:rsidRPr="000E264C">
        <w:t xml:space="preserve"> aprašas</w:t>
      </w:r>
      <w:bookmarkEnd w:id="42"/>
    </w:p>
    <w:tbl>
      <w:tblPr>
        <w:tblStyle w:val="TableGrid"/>
        <w:tblW w:w="0" w:type="auto"/>
        <w:tblLook w:val="04A0" w:firstRow="1" w:lastRow="0" w:firstColumn="1" w:lastColumn="0" w:noHBand="0" w:noVBand="1"/>
      </w:tblPr>
      <w:tblGrid>
        <w:gridCol w:w="4675"/>
        <w:gridCol w:w="4675"/>
      </w:tblGrid>
      <w:tr w:rsidR="00A252D1" w:rsidRPr="000E264C" w14:paraId="1768C7D4" w14:textId="77777777" w:rsidTr="00A252D1">
        <w:tc>
          <w:tcPr>
            <w:tcW w:w="4675" w:type="dxa"/>
          </w:tcPr>
          <w:p w14:paraId="69791C32" w14:textId="77777777" w:rsidR="00A252D1" w:rsidRPr="000E264C" w:rsidRDefault="00A252D1" w:rsidP="00745155">
            <w:r w:rsidRPr="000E264C">
              <w:t>Pavadinimas:</w:t>
            </w:r>
          </w:p>
        </w:tc>
        <w:tc>
          <w:tcPr>
            <w:tcW w:w="4675" w:type="dxa"/>
          </w:tcPr>
          <w:p w14:paraId="663B98FB" w14:textId="77777777" w:rsidR="00A252D1" w:rsidRPr="000E264C" w:rsidRDefault="00A252D1" w:rsidP="00745155">
            <w:r w:rsidRPr="000E264C">
              <w:t>10. Apmokymo duomenų redagavimas</w:t>
            </w:r>
          </w:p>
        </w:tc>
      </w:tr>
      <w:tr w:rsidR="00A252D1" w:rsidRPr="000E264C" w14:paraId="619309D5" w14:textId="77777777" w:rsidTr="00A252D1">
        <w:tc>
          <w:tcPr>
            <w:tcW w:w="4675" w:type="dxa"/>
          </w:tcPr>
          <w:p w14:paraId="29C6C00C" w14:textId="77777777" w:rsidR="00A252D1" w:rsidRPr="000E264C" w:rsidRDefault="00A252D1" w:rsidP="00745155">
            <w:r w:rsidRPr="000E264C">
              <w:t>Tikslas:</w:t>
            </w:r>
          </w:p>
        </w:tc>
        <w:tc>
          <w:tcPr>
            <w:tcW w:w="4675" w:type="dxa"/>
          </w:tcPr>
          <w:p w14:paraId="48C25065" w14:textId="77777777" w:rsidR="00A252D1" w:rsidRPr="000E264C" w:rsidRDefault="00A252D1" w:rsidP="00745155">
            <w:r w:rsidRPr="000E264C">
              <w:t>Gebėti redaguoti apmokymo duomenis.</w:t>
            </w:r>
          </w:p>
        </w:tc>
      </w:tr>
      <w:tr w:rsidR="00A252D1" w:rsidRPr="000E264C" w14:paraId="5D3372F5" w14:textId="77777777" w:rsidTr="00A252D1">
        <w:tc>
          <w:tcPr>
            <w:tcW w:w="4675" w:type="dxa"/>
          </w:tcPr>
          <w:p w14:paraId="60ED13BB" w14:textId="77777777" w:rsidR="00A252D1" w:rsidRPr="000E264C" w:rsidRDefault="00A252D1" w:rsidP="00745155">
            <w:r w:rsidRPr="000E264C">
              <w:t>Dalyviai:</w:t>
            </w:r>
          </w:p>
        </w:tc>
        <w:tc>
          <w:tcPr>
            <w:tcW w:w="4675" w:type="dxa"/>
          </w:tcPr>
          <w:p w14:paraId="021AE798" w14:textId="77777777" w:rsidR="00A252D1" w:rsidRPr="000E264C" w:rsidRDefault="00A252D1" w:rsidP="00745155">
            <w:r w:rsidRPr="000E264C">
              <w:t>Administratorius</w:t>
            </w:r>
          </w:p>
        </w:tc>
      </w:tr>
      <w:tr w:rsidR="00A252D1" w:rsidRPr="000E264C" w14:paraId="448D3443" w14:textId="77777777" w:rsidTr="00A252D1">
        <w:tc>
          <w:tcPr>
            <w:tcW w:w="4675" w:type="dxa"/>
          </w:tcPr>
          <w:p w14:paraId="19CDF873" w14:textId="77777777" w:rsidR="00A252D1" w:rsidRPr="000E264C" w:rsidRDefault="00A252D1" w:rsidP="00745155">
            <w:r w:rsidRPr="000E264C">
              <w:t>Ryšiai su kitais PA:</w:t>
            </w:r>
          </w:p>
        </w:tc>
        <w:tc>
          <w:tcPr>
            <w:tcW w:w="4675" w:type="dxa"/>
          </w:tcPr>
          <w:p w14:paraId="0DC11D49" w14:textId="77777777" w:rsidR="00A252D1" w:rsidRPr="000E264C" w:rsidRDefault="00A252D1" w:rsidP="00745155">
            <w:r w:rsidRPr="000E264C">
              <w:t>Išplečia 8 PA</w:t>
            </w:r>
          </w:p>
        </w:tc>
      </w:tr>
      <w:tr w:rsidR="00A252D1" w:rsidRPr="000E264C" w14:paraId="422DB866" w14:textId="77777777" w:rsidTr="00A252D1">
        <w:tc>
          <w:tcPr>
            <w:tcW w:w="4675" w:type="dxa"/>
          </w:tcPr>
          <w:p w14:paraId="781AD7C3" w14:textId="77777777" w:rsidR="00A252D1" w:rsidRPr="000E264C" w:rsidRDefault="00A252D1" w:rsidP="00745155">
            <w:r w:rsidRPr="000E264C">
              <w:t>Nefunkciniai reikalavimai:</w:t>
            </w:r>
          </w:p>
        </w:tc>
        <w:tc>
          <w:tcPr>
            <w:tcW w:w="4675" w:type="dxa"/>
          </w:tcPr>
          <w:p w14:paraId="38D4437C" w14:textId="77777777" w:rsidR="00A252D1" w:rsidRPr="000E264C" w:rsidRDefault="00A252D1" w:rsidP="00745155">
            <w:r w:rsidRPr="000E264C">
              <w:t>-</w:t>
            </w:r>
          </w:p>
        </w:tc>
      </w:tr>
      <w:tr w:rsidR="00A252D1" w:rsidRPr="000E264C" w14:paraId="501C0C9C" w14:textId="77777777" w:rsidTr="00A252D1">
        <w:tc>
          <w:tcPr>
            <w:tcW w:w="4675" w:type="dxa"/>
          </w:tcPr>
          <w:p w14:paraId="6F07FE6A" w14:textId="77777777" w:rsidR="00A252D1" w:rsidRPr="000E264C" w:rsidRDefault="00A252D1" w:rsidP="00745155">
            <w:r w:rsidRPr="000E264C">
              <w:t>Prieš-sąlygos:</w:t>
            </w:r>
          </w:p>
        </w:tc>
        <w:tc>
          <w:tcPr>
            <w:tcW w:w="4675" w:type="dxa"/>
          </w:tcPr>
          <w:p w14:paraId="20B80ECA" w14:textId="77777777" w:rsidR="00A252D1" w:rsidRPr="000E264C" w:rsidRDefault="00A252D1" w:rsidP="00745155">
            <w:r w:rsidRPr="000E264C">
              <w:t>Administratorius yra prisijungęs ir apmokymo duomenų administravimo lange.</w:t>
            </w:r>
          </w:p>
        </w:tc>
      </w:tr>
      <w:tr w:rsidR="00A252D1" w:rsidRPr="000E264C" w14:paraId="7EB7FFCF" w14:textId="77777777" w:rsidTr="00A252D1">
        <w:tc>
          <w:tcPr>
            <w:tcW w:w="4675" w:type="dxa"/>
          </w:tcPr>
          <w:p w14:paraId="5F1CA379" w14:textId="77777777" w:rsidR="00A252D1" w:rsidRPr="000E264C" w:rsidRDefault="00A252D1" w:rsidP="00745155">
            <w:r w:rsidRPr="000E264C">
              <w:t>Sužadinimo sąlyga:</w:t>
            </w:r>
          </w:p>
        </w:tc>
        <w:tc>
          <w:tcPr>
            <w:tcW w:w="4675" w:type="dxa"/>
          </w:tcPr>
          <w:p w14:paraId="68B83AE3" w14:textId="77777777" w:rsidR="00A252D1" w:rsidRPr="000E264C" w:rsidRDefault="00A252D1" w:rsidP="00745155">
            <w:r w:rsidRPr="000E264C">
              <w:t>Administratorius spaudžia redagavimo mygtuką.</w:t>
            </w:r>
          </w:p>
        </w:tc>
      </w:tr>
      <w:tr w:rsidR="00A252D1" w:rsidRPr="000E264C" w14:paraId="6683970A" w14:textId="77777777" w:rsidTr="00A252D1">
        <w:tc>
          <w:tcPr>
            <w:tcW w:w="4675" w:type="dxa"/>
          </w:tcPr>
          <w:p w14:paraId="73DDB73C" w14:textId="77777777" w:rsidR="00A252D1" w:rsidRPr="000E264C" w:rsidRDefault="00A252D1" w:rsidP="00745155">
            <w:r w:rsidRPr="000E264C">
              <w:lastRenderedPageBreak/>
              <w:t>Po-sąlyga:</w:t>
            </w:r>
          </w:p>
        </w:tc>
        <w:tc>
          <w:tcPr>
            <w:tcW w:w="4675" w:type="dxa"/>
          </w:tcPr>
          <w:p w14:paraId="1BCB6F90" w14:textId="77777777" w:rsidR="00A252D1" w:rsidRPr="000E264C" w:rsidRDefault="00A252D1" w:rsidP="00745155">
            <w:r w:rsidRPr="000E264C">
              <w:t>Administratorius mato apmokymo duomenų administravimo langą su sėkmingo redagavimo žinute.</w:t>
            </w:r>
          </w:p>
        </w:tc>
      </w:tr>
      <w:tr w:rsidR="00A252D1" w:rsidRPr="000E264C" w14:paraId="757EABB8" w14:textId="77777777" w:rsidTr="00A252D1">
        <w:tc>
          <w:tcPr>
            <w:tcW w:w="4675" w:type="dxa"/>
          </w:tcPr>
          <w:p w14:paraId="61464F85" w14:textId="77777777" w:rsidR="00A252D1" w:rsidRPr="000E264C" w:rsidRDefault="00A252D1" w:rsidP="00745155">
            <w:r w:rsidRPr="000E264C">
              <w:t>Pagrindinis scenarijus:</w:t>
            </w:r>
          </w:p>
        </w:tc>
        <w:tc>
          <w:tcPr>
            <w:tcW w:w="4675" w:type="dxa"/>
          </w:tcPr>
          <w:p w14:paraId="616588F1" w14:textId="77777777" w:rsidR="00A252D1" w:rsidRPr="000E264C" w:rsidRDefault="00A252D1" w:rsidP="00745155">
            <w:pPr>
              <w:pStyle w:val="ListParagraph"/>
              <w:numPr>
                <w:ilvl w:val="0"/>
                <w:numId w:val="25"/>
              </w:numPr>
            </w:pPr>
            <w:r w:rsidRPr="000E264C">
              <w:t>Administratorius yra prisijungęs ir apmokymo duomenų administravimo lange.</w:t>
            </w:r>
          </w:p>
          <w:p w14:paraId="0F436769" w14:textId="77777777" w:rsidR="00A252D1" w:rsidRPr="000E264C" w:rsidRDefault="00A252D1" w:rsidP="00745155">
            <w:pPr>
              <w:pStyle w:val="ListParagraph"/>
              <w:numPr>
                <w:ilvl w:val="0"/>
                <w:numId w:val="25"/>
              </w:numPr>
            </w:pPr>
            <w:r w:rsidRPr="000E264C">
              <w:t>Pasirenka – norimus redaguoti apmokymo duomenis.</w:t>
            </w:r>
          </w:p>
          <w:p w14:paraId="27E2E32A" w14:textId="77777777" w:rsidR="00A252D1" w:rsidRPr="000E264C" w:rsidRDefault="00A252D1" w:rsidP="00745155">
            <w:pPr>
              <w:pStyle w:val="ListParagraph"/>
              <w:numPr>
                <w:ilvl w:val="0"/>
                <w:numId w:val="25"/>
              </w:numPr>
            </w:pPr>
            <w:r w:rsidRPr="000E264C">
              <w:t>Paspaudžia apmokymo duomenų redagavimo mygtuką prie pasirinkto objekto.</w:t>
            </w:r>
          </w:p>
          <w:p w14:paraId="463188B1" w14:textId="77777777" w:rsidR="00A252D1" w:rsidRPr="000E264C" w:rsidRDefault="00A252D1" w:rsidP="00745155">
            <w:pPr>
              <w:pStyle w:val="ListParagraph"/>
              <w:numPr>
                <w:ilvl w:val="0"/>
                <w:numId w:val="25"/>
              </w:numPr>
            </w:pPr>
            <w:r w:rsidRPr="000E264C">
              <w:t>Suveda duomenis ir sukelia failus į užkrautą langą.</w:t>
            </w:r>
          </w:p>
          <w:p w14:paraId="7555BE3F" w14:textId="77777777" w:rsidR="00A252D1" w:rsidRPr="000E264C" w:rsidRDefault="00A252D1" w:rsidP="00745155">
            <w:pPr>
              <w:pStyle w:val="ListParagraph"/>
              <w:numPr>
                <w:ilvl w:val="0"/>
                <w:numId w:val="25"/>
              </w:numPr>
            </w:pPr>
            <w:r w:rsidRPr="000E264C">
              <w:t>Paspaudžia redagavimo mygtuką.</w:t>
            </w:r>
          </w:p>
          <w:p w14:paraId="75706FD1" w14:textId="77777777" w:rsidR="00A252D1" w:rsidRPr="000E264C" w:rsidRDefault="00A252D1" w:rsidP="00745155">
            <w:pPr>
              <w:pStyle w:val="ListParagraph"/>
              <w:numPr>
                <w:ilvl w:val="0"/>
                <w:numId w:val="25"/>
              </w:numPr>
            </w:pPr>
            <w:r w:rsidRPr="000E264C">
              <w:t>Administratorius yra peradresuojamas į apmokymo duomenų administravimo langą, su sėkmingo redagavimo žinute.</w:t>
            </w:r>
          </w:p>
        </w:tc>
      </w:tr>
      <w:tr w:rsidR="00A252D1" w:rsidRPr="000E264C" w14:paraId="496018D9" w14:textId="77777777" w:rsidTr="00A252D1">
        <w:tc>
          <w:tcPr>
            <w:tcW w:w="4675" w:type="dxa"/>
          </w:tcPr>
          <w:p w14:paraId="178EA95B" w14:textId="77777777" w:rsidR="00A252D1" w:rsidRPr="000E264C" w:rsidRDefault="00A252D1" w:rsidP="00745155">
            <w:r w:rsidRPr="000E264C">
              <w:t>Alternatyvūs scenarijai:</w:t>
            </w:r>
          </w:p>
        </w:tc>
        <w:tc>
          <w:tcPr>
            <w:tcW w:w="4675" w:type="dxa"/>
          </w:tcPr>
          <w:p w14:paraId="5703D71B" w14:textId="77777777" w:rsidR="00A252D1" w:rsidRPr="000E264C" w:rsidRDefault="00A252D1" w:rsidP="00745155">
            <w:r w:rsidRPr="000E264C">
              <w:t>-</w:t>
            </w:r>
          </w:p>
        </w:tc>
      </w:tr>
    </w:tbl>
    <w:p w14:paraId="06A62835" w14:textId="77777777" w:rsidR="00A252D1" w:rsidRPr="000E264C" w:rsidRDefault="00A252D1" w:rsidP="00745155"/>
    <w:p w14:paraId="2F6137E5" w14:textId="0109B739" w:rsidR="00A252D1" w:rsidRPr="000E264C" w:rsidRDefault="00745155" w:rsidP="00745155">
      <w:pPr>
        <w:pStyle w:val="Caption"/>
      </w:pPr>
      <w:bookmarkStart w:id="43" w:name="_Toc9703891"/>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12</w:t>
      </w:r>
      <w:r w:rsidR="00A252D1" w:rsidRPr="000E264C">
        <w:fldChar w:fldCharType="end"/>
      </w:r>
      <w:r w:rsidR="00A252D1" w:rsidRPr="000E264C">
        <w:t xml:space="preserve"> Apmokymo duomenų šalinimas panaudojimo </w:t>
      </w:r>
      <w:r w:rsidR="00FA03A4">
        <w:t>atvejo</w:t>
      </w:r>
      <w:r w:rsidR="00A252D1" w:rsidRPr="000E264C">
        <w:t xml:space="preserve"> aprašas</w:t>
      </w:r>
      <w:bookmarkEnd w:id="43"/>
    </w:p>
    <w:tbl>
      <w:tblPr>
        <w:tblStyle w:val="TableGrid"/>
        <w:tblW w:w="0" w:type="auto"/>
        <w:tblLook w:val="04A0" w:firstRow="1" w:lastRow="0" w:firstColumn="1" w:lastColumn="0" w:noHBand="0" w:noVBand="1"/>
      </w:tblPr>
      <w:tblGrid>
        <w:gridCol w:w="4675"/>
        <w:gridCol w:w="4675"/>
      </w:tblGrid>
      <w:tr w:rsidR="00A252D1" w:rsidRPr="000E264C" w14:paraId="3B90E177" w14:textId="77777777" w:rsidTr="00A252D1">
        <w:tc>
          <w:tcPr>
            <w:tcW w:w="4675" w:type="dxa"/>
          </w:tcPr>
          <w:p w14:paraId="3FAA2056" w14:textId="77777777" w:rsidR="00A252D1" w:rsidRPr="000E264C" w:rsidRDefault="00A252D1" w:rsidP="00745155">
            <w:r w:rsidRPr="000E264C">
              <w:t>Pavadinimas:</w:t>
            </w:r>
          </w:p>
        </w:tc>
        <w:tc>
          <w:tcPr>
            <w:tcW w:w="4675" w:type="dxa"/>
          </w:tcPr>
          <w:p w14:paraId="7CA75C67" w14:textId="77777777" w:rsidR="00A252D1" w:rsidRPr="000E264C" w:rsidRDefault="00A252D1" w:rsidP="00745155">
            <w:r w:rsidRPr="000E264C">
              <w:t>11. Apmokymo duomenų šalinimas</w:t>
            </w:r>
          </w:p>
        </w:tc>
      </w:tr>
      <w:tr w:rsidR="00A252D1" w:rsidRPr="000E264C" w14:paraId="1329976A" w14:textId="77777777" w:rsidTr="00A252D1">
        <w:tc>
          <w:tcPr>
            <w:tcW w:w="4675" w:type="dxa"/>
          </w:tcPr>
          <w:p w14:paraId="40266A6C" w14:textId="77777777" w:rsidR="00A252D1" w:rsidRPr="000E264C" w:rsidRDefault="00A252D1" w:rsidP="00745155">
            <w:r w:rsidRPr="000E264C">
              <w:t>Tikslas:</w:t>
            </w:r>
          </w:p>
        </w:tc>
        <w:tc>
          <w:tcPr>
            <w:tcW w:w="4675" w:type="dxa"/>
          </w:tcPr>
          <w:p w14:paraId="1CCD830F" w14:textId="77777777" w:rsidR="00A252D1" w:rsidRPr="000E264C" w:rsidRDefault="00A252D1" w:rsidP="00745155">
            <w:r w:rsidRPr="000E264C">
              <w:t>Gebėti šalinti apmokymo duomenis.</w:t>
            </w:r>
          </w:p>
        </w:tc>
      </w:tr>
      <w:tr w:rsidR="00A252D1" w:rsidRPr="000E264C" w14:paraId="45BD79BA" w14:textId="77777777" w:rsidTr="00A252D1">
        <w:tc>
          <w:tcPr>
            <w:tcW w:w="4675" w:type="dxa"/>
          </w:tcPr>
          <w:p w14:paraId="3DA2837E" w14:textId="77777777" w:rsidR="00A252D1" w:rsidRPr="000E264C" w:rsidRDefault="00A252D1" w:rsidP="00745155">
            <w:r w:rsidRPr="000E264C">
              <w:t>Dalyviai:</w:t>
            </w:r>
          </w:p>
        </w:tc>
        <w:tc>
          <w:tcPr>
            <w:tcW w:w="4675" w:type="dxa"/>
          </w:tcPr>
          <w:p w14:paraId="1E9B4547" w14:textId="77777777" w:rsidR="00A252D1" w:rsidRPr="000E264C" w:rsidRDefault="00A252D1" w:rsidP="00745155">
            <w:r w:rsidRPr="000E264C">
              <w:t>Administratorius</w:t>
            </w:r>
          </w:p>
        </w:tc>
      </w:tr>
      <w:tr w:rsidR="00A252D1" w:rsidRPr="000E264C" w14:paraId="59AA2C31" w14:textId="77777777" w:rsidTr="00A252D1">
        <w:tc>
          <w:tcPr>
            <w:tcW w:w="4675" w:type="dxa"/>
          </w:tcPr>
          <w:p w14:paraId="10F3B29C" w14:textId="77777777" w:rsidR="00A252D1" w:rsidRPr="000E264C" w:rsidRDefault="00A252D1" w:rsidP="00745155">
            <w:r w:rsidRPr="000E264C">
              <w:t>Ryšiai su kitais PA:</w:t>
            </w:r>
          </w:p>
        </w:tc>
        <w:tc>
          <w:tcPr>
            <w:tcW w:w="4675" w:type="dxa"/>
          </w:tcPr>
          <w:p w14:paraId="7017BC92" w14:textId="77777777" w:rsidR="00A252D1" w:rsidRPr="000E264C" w:rsidRDefault="00A252D1" w:rsidP="00745155">
            <w:r w:rsidRPr="000E264C">
              <w:t>Išplečia 8 PA</w:t>
            </w:r>
          </w:p>
        </w:tc>
      </w:tr>
      <w:tr w:rsidR="00A252D1" w:rsidRPr="000E264C" w14:paraId="7C0C94DC" w14:textId="77777777" w:rsidTr="00A252D1">
        <w:tc>
          <w:tcPr>
            <w:tcW w:w="4675" w:type="dxa"/>
          </w:tcPr>
          <w:p w14:paraId="706E3714" w14:textId="77777777" w:rsidR="00A252D1" w:rsidRPr="000E264C" w:rsidRDefault="00A252D1" w:rsidP="00745155">
            <w:r w:rsidRPr="000E264C">
              <w:t>Nefunkciniai reikalavimai:</w:t>
            </w:r>
          </w:p>
        </w:tc>
        <w:tc>
          <w:tcPr>
            <w:tcW w:w="4675" w:type="dxa"/>
          </w:tcPr>
          <w:p w14:paraId="4F43EDF4" w14:textId="77777777" w:rsidR="00A252D1" w:rsidRPr="000E264C" w:rsidRDefault="00A252D1" w:rsidP="00745155">
            <w:r w:rsidRPr="000E264C">
              <w:t>-</w:t>
            </w:r>
          </w:p>
        </w:tc>
      </w:tr>
      <w:tr w:rsidR="00A252D1" w:rsidRPr="000E264C" w14:paraId="28B353CA" w14:textId="77777777" w:rsidTr="00A252D1">
        <w:tc>
          <w:tcPr>
            <w:tcW w:w="4675" w:type="dxa"/>
          </w:tcPr>
          <w:p w14:paraId="09B7B95B" w14:textId="77777777" w:rsidR="00A252D1" w:rsidRPr="000E264C" w:rsidRDefault="00A252D1" w:rsidP="00745155">
            <w:r w:rsidRPr="000E264C">
              <w:t>Prieš-sąlygos:</w:t>
            </w:r>
          </w:p>
        </w:tc>
        <w:tc>
          <w:tcPr>
            <w:tcW w:w="4675" w:type="dxa"/>
          </w:tcPr>
          <w:p w14:paraId="684E8E3B" w14:textId="77777777" w:rsidR="00A252D1" w:rsidRPr="000E264C" w:rsidRDefault="00A252D1" w:rsidP="00745155">
            <w:r w:rsidRPr="000E264C">
              <w:t>Administratorius yra prisijungęs ir apmokymo duomenų administravimo lange.</w:t>
            </w:r>
          </w:p>
        </w:tc>
      </w:tr>
      <w:tr w:rsidR="00A252D1" w:rsidRPr="000E264C" w14:paraId="5ED6A1D5" w14:textId="77777777" w:rsidTr="00A252D1">
        <w:tc>
          <w:tcPr>
            <w:tcW w:w="4675" w:type="dxa"/>
          </w:tcPr>
          <w:p w14:paraId="02A22482" w14:textId="77777777" w:rsidR="00A252D1" w:rsidRPr="000E264C" w:rsidRDefault="00A252D1" w:rsidP="00745155">
            <w:r w:rsidRPr="000E264C">
              <w:t>Sužadinimo sąlyga:</w:t>
            </w:r>
          </w:p>
        </w:tc>
        <w:tc>
          <w:tcPr>
            <w:tcW w:w="4675" w:type="dxa"/>
          </w:tcPr>
          <w:p w14:paraId="215F4494" w14:textId="77777777" w:rsidR="00A252D1" w:rsidRPr="000E264C" w:rsidRDefault="00A252D1" w:rsidP="00745155">
            <w:r w:rsidRPr="000E264C">
              <w:t>Administratorius spaudžia trynimo mygtuką.</w:t>
            </w:r>
          </w:p>
        </w:tc>
      </w:tr>
      <w:tr w:rsidR="00A252D1" w:rsidRPr="000E264C" w14:paraId="27963450" w14:textId="77777777" w:rsidTr="00A252D1">
        <w:tc>
          <w:tcPr>
            <w:tcW w:w="4675" w:type="dxa"/>
          </w:tcPr>
          <w:p w14:paraId="6B0B3E78" w14:textId="77777777" w:rsidR="00A252D1" w:rsidRPr="000E264C" w:rsidRDefault="00A252D1" w:rsidP="00745155">
            <w:r w:rsidRPr="000E264C">
              <w:t>Po-sąlyga:</w:t>
            </w:r>
          </w:p>
        </w:tc>
        <w:tc>
          <w:tcPr>
            <w:tcW w:w="4675" w:type="dxa"/>
          </w:tcPr>
          <w:p w14:paraId="2968767C" w14:textId="77777777" w:rsidR="00A252D1" w:rsidRPr="000E264C" w:rsidRDefault="00A252D1" w:rsidP="00745155">
            <w:r w:rsidRPr="000E264C">
              <w:t>Administratorius mato apmokymo duomenų administravimo langą su sėkmingo ištrynimo žinute.</w:t>
            </w:r>
          </w:p>
        </w:tc>
      </w:tr>
      <w:tr w:rsidR="00A252D1" w:rsidRPr="000E264C" w14:paraId="4B51C7C0" w14:textId="77777777" w:rsidTr="00A252D1">
        <w:tc>
          <w:tcPr>
            <w:tcW w:w="4675" w:type="dxa"/>
          </w:tcPr>
          <w:p w14:paraId="48619C8E" w14:textId="77777777" w:rsidR="00A252D1" w:rsidRPr="000E264C" w:rsidRDefault="00A252D1" w:rsidP="00745155">
            <w:r w:rsidRPr="000E264C">
              <w:t>Pagrindinis scenarijus:</w:t>
            </w:r>
          </w:p>
        </w:tc>
        <w:tc>
          <w:tcPr>
            <w:tcW w:w="4675" w:type="dxa"/>
          </w:tcPr>
          <w:p w14:paraId="63BFD5F7" w14:textId="77777777" w:rsidR="00A252D1" w:rsidRPr="000E264C" w:rsidRDefault="00A252D1" w:rsidP="00745155">
            <w:pPr>
              <w:pStyle w:val="ListParagraph"/>
              <w:numPr>
                <w:ilvl w:val="0"/>
                <w:numId w:val="25"/>
              </w:numPr>
            </w:pPr>
            <w:r w:rsidRPr="000E264C">
              <w:t>Administratorius yra prisijungęs ir apmokymo duomenų administravimo lange.</w:t>
            </w:r>
          </w:p>
          <w:p w14:paraId="51805187" w14:textId="77777777" w:rsidR="00A252D1" w:rsidRPr="000E264C" w:rsidRDefault="00A252D1" w:rsidP="00745155">
            <w:pPr>
              <w:pStyle w:val="ListParagraph"/>
              <w:numPr>
                <w:ilvl w:val="0"/>
                <w:numId w:val="25"/>
              </w:numPr>
            </w:pPr>
            <w:r w:rsidRPr="000E264C">
              <w:t>Pasirenka – norimus trinti apmokymo duomenis.</w:t>
            </w:r>
          </w:p>
          <w:p w14:paraId="42C477FE" w14:textId="77777777" w:rsidR="00A252D1" w:rsidRPr="000E264C" w:rsidRDefault="00A252D1" w:rsidP="00745155">
            <w:pPr>
              <w:pStyle w:val="ListParagraph"/>
              <w:numPr>
                <w:ilvl w:val="0"/>
                <w:numId w:val="25"/>
              </w:numPr>
            </w:pPr>
            <w:r w:rsidRPr="000E264C">
              <w:t>Paspaudžia apmokymo duomenų trynimo mygtuką, prie pasirinkto objekto.</w:t>
            </w:r>
          </w:p>
          <w:p w14:paraId="063C1DD9" w14:textId="77777777" w:rsidR="00A252D1" w:rsidRPr="000E264C" w:rsidRDefault="00A252D1" w:rsidP="00745155">
            <w:pPr>
              <w:pStyle w:val="ListParagraph"/>
              <w:numPr>
                <w:ilvl w:val="0"/>
                <w:numId w:val="25"/>
              </w:numPr>
            </w:pPr>
            <w:r w:rsidRPr="000E264C">
              <w:t>Administratorius yra peradresuojamas į apmokymo duomenų administravimo langą, su sėkmingo trynimo žinute.</w:t>
            </w:r>
          </w:p>
        </w:tc>
      </w:tr>
      <w:tr w:rsidR="00A252D1" w:rsidRPr="000E264C" w14:paraId="518BAB95" w14:textId="77777777" w:rsidTr="00A252D1">
        <w:tc>
          <w:tcPr>
            <w:tcW w:w="4675" w:type="dxa"/>
          </w:tcPr>
          <w:p w14:paraId="1B68FA40" w14:textId="77777777" w:rsidR="00A252D1" w:rsidRPr="000E264C" w:rsidRDefault="00A252D1" w:rsidP="00745155">
            <w:r w:rsidRPr="000E264C">
              <w:t>Alternatyvūs scenarijai:</w:t>
            </w:r>
          </w:p>
        </w:tc>
        <w:tc>
          <w:tcPr>
            <w:tcW w:w="4675" w:type="dxa"/>
          </w:tcPr>
          <w:p w14:paraId="25553980" w14:textId="77777777" w:rsidR="00A252D1" w:rsidRPr="000E264C" w:rsidRDefault="00A252D1" w:rsidP="00745155">
            <w:r w:rsidRPr="000E264C">
              <w:t>-</w:t>
            </w:r>
          </w:p>
        </w:tc>
      </w:tr>
    </w:tbl>
    <w:p w14:paraId="764242ED" w14:textId="77777777" w:rsidR="00A252D1" w:rsidRPr="000E264C" w:rsidRDefault="00A252D1" w:rsidP="00745155"/>
    <w:p w14:paraId="670E6918" w14:textId="285164C7" w:rsidR="00A252D1" w:rsidRPr="000E264C" w:rsidRDefault="00745155" w:rsidP="00745155">
      <w:pPr>
        <w:pStyle w:val="Caption"/>
      </w:pPr>
      <w:bookmarkStart w:id="44" w:name="_Toc9703892"/>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13</w:t>
      </w:r>
      <w:r w:rsidR="00A252D1" w:rsidRPr="000E264C">
        <w:fldChar w:fldCharType="end"/>
      </w:r>
      <w:r w:rsidR="00A252D1" w:rsidRPr="000E264C">
        <w:t xml:space="preserve"> Apmokinti modeliai panaudojimo </w:t>
      </w:r>
      <w:r w:rsidR="00FA03A4">
        <w:t>atvejo</w:t>
      </w:r>
      <w:r w:rsidR="00A252D1" w:rsidRPr="000E264C">
        <w:t xml:space="preserve"> aprašas</w:t>
      </w:r>
      <w:bookmarkEnd w:id="44"/>
    </w:p>
    <w:tbl>
      <w:tblPr>
        <w:tblStyle w:val="TableGrid"/>
        <w:tblW w:w="0" w:type="auto"/>
        <w:tblLook w:val="04A0" w:firstRow="1" w:lastRow="0" w:firstColumn="1" w:lastColumn="0" w:noHBand="0" w:noVBand="1"/>
      </w:tblPr>
      <w:tblGrid>
        <w:gridCol w:w="4675"/>
        <w:gridCol w:w="4675"/>
      </w:tblGrid>
      <w:tr w:rsidR="00A252D1" w:rsidRPr="000E264C" w14:paraId="3C3C31B9" w14:textId="77777777" w:rsidTr="00A252D1">
        <w:tc>
          <w:tcPr>
            <w:tcW w:w="4675" w:type="dxa"/>
          </w:tcPr>
          <w:p w14:paraId="2EE2A63F" w14:textId="77777777" w:rsidR="00A252D1" w:rsidRPr="000E264C" w:rsidRDefault="00A252D1" w:rsidP="00745155">
            <w:r w:rsidRPr="000E264C">
              <w:lastRenderedPageBreak/>
              <w:t>Pavadinimas:</w:t>
            </w:r>
          </w:p>
        </w:tc>
        <w:tc>
          <w:tcPr>
            <w:tcW w:w="4675" w:type="dxa"/>
          </w:tcPr>
          <w:p w14:paraId="48108146" w14:textId="77777777" w:rsidR="00A252D1" w:rsidRPr="000E264C" w:rsidRDefault="00A252D1" w:rsidP="00745155">
            <w:r w:rsidRPr="000E264C">
              <w:t>12. Apmokinti modeliai</w:t>
            </w:r>
          </w:p>
        </w:tc>
      </w:tr>
      <w:tr w:rsidR="00A252D1" w:rsidRPr="000E264C" w14:paraId="6CEC8220" w14:textId="77777777" w:rsidTr="00A252D1">
        <w:tc>
          <w:tcPr>
            <w:tcW w:w="4675" w:type="dxa"/>
          </w:tcPr>
          <w:p w14:paraId="6C4C5122" w14:textId="77777777" w:rsidR="00A252D1" w:rsidRPr="000E264C" w:rsidRDefault="00A252D1" w:rsidP="00745155">
            <w:r w:rsidRPr="000E264C">
              <w:t>Tikslas:</w:t>
            </w:r>
          </w:p>
        </w:tc>
        <w:tc>
          <w:tcPr>
            <w:tcW w:w="4675" w:type="dxa"/>
          </w:tcPr>
          <w:p w14:paraId="46D177C4" w14:textId="77777777" w:rsidR="00A252D1" w:rsidRPr="000E264C" w:rsidRDefault="00A252D1" w:rsidP="00745155">
            <w:r w:rsidRPr="000E264C">
              <w:t>Gebėti administruoti apmokintus modelius.</w:t>
            </w:r>
          </w:p>
        </w:tc>
      </w:tr>
      <w:tr w:rsidR="00A252D1" w:rsidRPr="000E264C" w14:paraId="4695BDAD" w14:textId="77777777" w:rsidTr="00A252D1">
        <w:tc>
          <w:tcPr>
            <w:tcW w:w="4675" w:type="dxa"/>
          </w:tcPr>
          <w:p w14:paraId="4849035B" w14:textId="77777777" w:rsidR="00A252D1" w:rsidRPr="000E264C" w:rsidRDefault="00A252D1" w:rsidP="00745155">
            <w:r w:rsidRPr="000E264C">
              <w:t>Dalyviai:</w:t>
            </w:r>
          </w:p>
        </w:tc>
        <w:tc>
          <w:tcPr>
            <w:tcW w:w="4675" w:type="dxa"/>
          </w:tcPr>
          <w:p w14:paraId="34128C1B" w14:textId="77777777" w:rsidR="00A252D1" w:rsidRPr="000E264C" w:rsidRDefault="00A252D1" w:rsidP="00745155">
            <w:r w:rsidRPr="000E264C">
              <w:t>Administratorius</w:t>
            </w:r>
          </w:p>
        </w:tc>
      </w:tr>
      <w:tr w:rsidR="00A252D1" w:rsidRPr="000E264C" w14:paraId="6B691918" w14:textId="77777777" w:rsidTr="00A252D1">
        <w:tc>
          <w:tcPr>
            <w:tcW w:w="4675" w:type="dxa"/>
          </w:tcPr>
          <w:p w14:paraId="799A75D4" w14:textId="77777777" w:rsidR="00A252D1" w:rsidRPr="000E264C" w:rsidRDefault="00A252D1" w:rsidP="00745155">
            <w:r w:rsidRPr="000E264C">
              <w:t>Ryšiai su kitais PA:</w:t>
            </w:r>
          </w:p>
        </w:tc>
        <w:tc>
          <w:tcPr>
            <w:tcW w:w="4675" w:type="dxa"/>
          </w:tcPr>
          <w:p w14:paraId="35A73A01" w14:textId="77777777" w:rsidR="00A252D1" w:rsidRPr="000E264C" w:rsidRDefault="00A252D1" w:rsidP="00745155">
            <w:r w:rsidRPr="000E264C">
              <w:t>Išplečiamas 13 ir 14 PA</w:t>
            </w:r>
          </w:p>
        </w:tc>
      </w:tr>
      <w:tr w:rsidR="00A252D1" w:rsidRPr="000E264C" w14:paraId="25C1C903" w14:textId="77777777" w:rsidTr="00A252D1">
        <w:tc>
          <w:tcPr>
            <w:tcW w:w="4675" w:type="dxa"/>
          </w:tcPr>
          <w:p w14:paraId="39F49AAA" w14:textId="77777777" w:rsidR="00A252D1" w:rsidRPr="000E264C" w:rsidRDefault="00A252D1" w:rsidP="00745155">
            <w:r w:rsidRPr="000E264C">
              <w:t>Nefunkciniai reikalavimai:</w:t>
            </w:r>
          </w:p>
        </w:tc>
        <w:tc>
          <w:tcPr>
            <w:tcW w:w="4675" w:type="dxa"/>
          </w:tcPr>
          <w:p w14:paraId="77DE49CA" w14:textId="77777777" w:rsidR="00A252D1" w:rsidRPr="000E264C" w:rsidRDefault="00A252D1" w:rsidP="00745155">
            <w:r w:rsidRPr="000E264C">
              <w:t>-</w:t>
            </w:r>
          </w:p>
        </w:tc>
      </w:tr>
      <w:tr w:rsidR="00A252D1" w:rsidRPr="000E264C" w14:paraId="1227A00E" w14:textId="77777777" w:rsidTr="00A252D1">
        <w:tc>
          <w:tcPr>
            <w:tcW w:w="4675" w:type="dxa"/>
          </w:tcPr>
          <w:p w14:paraId="16495108" w14:textId="77777777" w:rsidR="00A252D1" w:rsidRPr="000E264C" w:rsidRDefault="00A252D1" w:rsidP="00745155">
            <w:r w:rsidRPr="000E264C">
              <w:t>Prieš-sąlygos:</w:t>
            </w:r>
          </w:p>
        </w:tc>
        <w:tc>
          <w:tcPr>
            <w:tcW w:w="4675" w:type="dxa"/>
          </w:tcPr>
          <w:p w14:paraId="15B66AB0" w14:textId="77777777" w:rsidR="00A252D1" w:rsidRPr="000E264C" w:rsidRDefault="00A252D1" w:rsidP="00745155">
            <w:r w:rsidRPr="000E264C">
              <w:t>Administratorius yra prisijungęs ir apmokymo lange.</w:t>
            </w:r>
          </w:p>
        </w:tc>
      </w:tr>
      <w:tr w:rsidR="00A252D1" w:rsidRPr="000E264C" w14:paraId="10607377" w14:textId="77777777" w:rsidTr="00A252D1">
        <w:tc>
          <w:tcPr>
            <w:tcW w:w="4675" w:type="dxa"/>
          </w:tcPr>
          <w:p w14:paraId="153402D1" w14:textId="77777777" w:rsidR="00A252D1" w:rsidRPr="000E264C" w:rsidRDefault="00A252D1" w:rsidP="00745155">
            <w:r w:rsidRPr="000E264C">
              <w:t>Sužadinimo sąlyga:</w:t>
            </w:r>
          </w:p>
        </w:tc>
        <w:tc>
          <w:tcPr>
            <w:tcW w:w="4675" w:type="dxa"/>
          </w:tcPr>
          <w:p w14:paraId="075CDB94" w14:textId="77777777" w:rsidR="00A252D1" w:rsidRPr="000E264C" w:rsidRDefault="00A252D1" w:rsidP="00745155">
            <w:r w:rsidRPr="000E264C">
              <w:t>Administratorius spaudžia apmokintų modelių mygtuką.</w:t>
            </w:r>
          </w:p>
        </w:tc>
      </w:tr>
      <w:tr w:rsidR="00A252D1" w:rsidRPr="000E264C" w14:paraId="78AB5587" w14:textId="77777777" w:rsidTr="00A252D1">
        <w:tc>
          <w:tcPr>
            <w:tcW w:w="4675" w:type="dxa"/>
          </w:tcPr>
          <w:p w14:paraId="5F3A66A2" w14:textId="77777777" w:rsidR="00A252D1" w:rsidRPr="000E264C" w:rsidRDefault="00A252D1" w:rsidP="00745155">
            <w:r w:rsidRPr="000E264C">
              <w:t>Po-sąlyga:</w:t>
            </w:r>
          </w:p>
        </w:tc>
        <w:tc>
          <w:tcPr>
            <w:tcW w:w="4675" w:type="dxa"/>
          </w:tcPr>
          <w:p w14:paraId="5E803CDA" w14:textId="77777777" w:rsidR="00A252D1" w:rsidRPr="000E264C" w:rsidRDefault="00A252D1" w:rsidP="00745155">
            <w:r w:rsidRPr="000E264C">
              <w:t>Administratorius mato apmokintų modelių langą.</w:t>
            </w:r>
          </w:p>
        </w:tc>
      </w:tr>
      <w:tr w:rsidR="00A252D1" w:rsidRPr="000E264C" w14:paraId="3F26E521" w14:textId="77777777" w:rsidTr="00A252D1">
        <w:tc>
          <w:tcPr>
            <w:tcW w:w="4675" w:type="dxa"/>
          </w:tcPr>
          <w:p w14:paraId="5FFD102E" w14:textId="77777777" w:rsidR="00A252D1" w:rsidRPr="000E264C" w:rsidRDefault="00A252D1" w:rsidP="00745155">
            <w:r w:rsidRPr="000E264C">
              <w:t>Pagrindinis scenarijus:</w:t>
            </w:r>
          </w:p>
        </w:tc>
        <w:tc>
          <w:tcPr>
            <w:tcW w:w="4675" w:type="dxa"/>
          </w:tcPr>
          <w:p w14:paraId="0A62A389" w14:textId="77777777" w:rsidR="00A252D1" w:rsidRPr="000E264C" w:rsidRDefault="00A252D1" w:rsidP="00745155">
            <w:pPr>
              <w:pStyle w:val="ListParagraph"/>
              <w:numPr>
                <w:ilvl w:val="0"/>
                <w:numId w:val="25"/>
              </w:numPr>
            </w:pPr>
            <w:r w:rsidRPr="000E264C">
              <w:t>Administratorius yra prisijungęs ir apmokymo lange.</w:t>
            </w:r>
          </w:p>
          <w:p w14:paraId="052864B0" w14:textId="77777777" w:rsidR="00A252D1" w:rsidRPr="000E264C" w:rsidRDefault="00A252D1" w:rsidP="00745155">
            <w:pPr>
              <w:pStyle w:val="ListParagraph"/>
              <w:numPr>
                <w:ilvl w:val="0"/>
                <w:numId w:val="25"/>
              </w:numPr>
            </w:pPr>
            <w:r w:rsidRPr="000E264C">
              <w:t>Administratorius pasirenka apmokintų modelių mygtuką.</w:t>
            </w:r>
          </w:p>
          <w:p w14:paraId="79AB63F7" w14:textId="77777777" w:rsidR="00A252D1" w:rsidRPr="000E264C" w:rsidRDefault="00A252D1" w:rsidP="00745155">
            <w:pPr>
              <w:pStyle w:val="ListParagraph"/>
              <w:numPr>
                <w:ilvl w:val="0"/>
                <w:numId w:val="25"/>
              </w:numPr>
            </w:pPr>
            <w:r w:rsidRPr="000E264C">
              <w:t>Administratorius mato užkrautą apmokintų modelių administravimo langą.</w:t>
            </w:r>
          </w:p>
        </w:tc>
      </w:tr>
      <w:tr w:rsidR="00A252D1" w:rsidRPr="000E264C" w14:paraId="4D38AF43" w14:textId="77777777" w:rsidTr="00A252D1">
        <w:tc>
          <w:tcPr>
            <w:tcW w:w="4675" w:type="dxa"/>
          </w:tcPr>
          <w:p w14:paraId="5230FA21" w14:textId="77777777" w:rsidR="00A252D1" w:rsidRPr="000E264C" w:rsidRDefault="00A252D1" w:rsidP="00745155">
            <w:r w:rsidRPr="000E264C">
              <w:t>Alternatyvūs scenarijai:</w:t>
            </w:r>
          </w:p>
        </w:tc>
        <w:tc>
          <w:tcPr>
            <w:tcW w:w="4675" w:type="dxa"/>
          </w:tcPr>
          <w:p w14:paraId="3BF8A758" w14:textId="77777777" w:rsidR="00A252D1" w:rsidRPr="000E264C" w:rsidRDefault="00A252D1" w:rsidP="00745155">
            <w:r w:rsidRPr="000E264C">
              <w:t>-</w:t>
            </w:r>
          </w:p>
        </w:tc>
      </w:tr>
    </w:tbl>
    <w:p w14:paraId="12A88472" w14:textId="77777777" w:rsidR="00A252D1" w:rsidRPr="000E264C" w:rsidRDefault="00A252D1" w:rsidP="00745155"/>
    <w:p w14:paraId="65EDBA7D" w14:textId="1DE93B31" w:rsidR="00A252D1" w:rsidRPr="000E264C" w:rsidRDefault="00745155" w:rsidP="00745155">
      <w:pPr>
        <w:pStyle w:val="Caption"/>
      </w:pPr>
      <w:bookmarkStart w:id="45" w:name="_Toc9703893"/>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14</w:t>
      </w:r>
      <w:r w:rsidR="00A252D1" w:rsidRPr="000E264C">
        <w:fldChar w:fldCharType="end"/>
      </w:r>
      <w:r w:rsidR="00A252D1" w:rsidRPr="000E264C">
        <w:t xml:space="preserve"> Apmokintų modelių trynimas panaudojimo </w:t>
      </w:r>
      <w:r w:rsidR="00FA03A4">
        <w:t>atvejo</w:t>
      </w:r>
      <w:r w:rsidR="00A252D1" w:rsidRPr="000E264C">
        <w:t xml:space="preserve"> aprašas</w:t>
      </w:r>
      <w:bookmarkEnd w:id="45"/>
    </w:p>
    <w:tbl>
      <w:tblPr>
        <w:tblStyle w:val="TableGrid"/>
        <w:tblW w:w="0" w:type="auto"/>
        <w:tblLook w:val="04A0" w:firstRow="1" w:lastRow="0" w:firstColumn="1" w:lastColumn="0" w:noHBand="0" w:noVBand="1"/>
      </w:tblPr>
      <w:tblGrid>
        <w:gridCol w:w="4675"/>
        <w:gridCol w:w="4675"/>
      </w:tblGrid>
      <w:tr w:rsidR="00A252D1" w:rsidRPr="000E264C" w14:paraId="05C605A5" w14:textId="77777777" w:rsidTr="00A252D1">
        <w:tc>
          <w:tcPr>
            <w:tcW w:w="4675" w:type="dxa"/>
          </w:tcPr>
          <w:p w14:paraId="6C184CA3" w14:textId="77777777" w:rsidR="00A252D1" w:rsidRPr="000E264C" w:rsidRDefault="00A252D1" w:rsidP="00745155">
            <w:r w:rsidRPr="000E264C">
              <w:t>Pavadinimas:</w:t>
            </w:r>
          </w:p>
        </w:tc>
        <w:tc>
          <w:tcPr>
            <w:tcW w:w="4675" w:type="dxa"/>
          </w:tcPr>
          <w:p w14:paraId="7B40F363" w14:textId="77777777" w:rsidR="00A252D1" w:rsidRPr="000E264C" w:rsidRDefault="00A252D1" w:rsidP="00745155">
            <w:r w:rsidRPr="000E264C">
              <w:t>13. Apmokintų modelių trynimas</w:t>
            </w:r>
          </w:p>
        </w:tc>
      </w:tr>
      <w:tr w:rsidR="00A252D1" w:rsidRPr="000E264C" w14:paraId="2AF26FAA" w14:textId="77777777" w:rsidTr="00A252D1">
        <w:tc>
          <w:tcPr>
            <w:tcW w:w="4675" w:type="dxa"/>
          </w:tcPr>
          <w:p w14:paraId="18D334FB" w14:textId="77777777" w:rsidR="00A252D1" w:rsidRPr="000E264C" w:rsidRDefault="00A252D1" w:rsidP="00745155">
            <w:r w:rsidRPr="000E264C">
              <w:t>Tikslas:</w:t>
            </w:r>
          </w:p>
        </w:tc>
        <w:tc>
          <w:tcPr>
            <w:tcW w:w="4675" w:type="dxa"/>
          </w:tcPr>
          <w:p w14:paraId="79A430D6" w14:textId="77777777" w:rsidR="00A252D1" w:rsidRPr="000E264C" w:rsidRDefault="00A252D1" w:rsidP="00745155">
            <w:r w:rsidRPr="000E264C">
              <w:t>Gebėti trinti neefektyvius apmokintus modelius.</w:t>
            </w:r>
          </w:p>
        </w:tc>
      </w:tr>
      <w:tr w:rsidR="00A252D1" w:rsidRPr="000E264C" w14:paraId="5E6ECDBE" w14:textId="77777777" w:rsidTr="00A252D1">
        <w:tc>
          <w:tcPr>
            <w:tcW w:w="4675" w:type="dxa"/>
          </w:tcPr>
          <w:p w14:paraId="31B29238" w14:textId="77777777" w:rsidR="00A252D1" w:rsidRPr="000E264C" w:rsidRDefault="00A252D1" w:rsidP="00745155">
            <w:r w:rsidRPr="000E264C">
              <w:t>Dalyviai:</w:t>
            </w:r>
          </w:p>
        </w:tc>
        <w:tc>
          <w:tcPr>
            <w:tcW w:w="4675" w:type="dxa"/>
          </w:tcPr>
          <w:p w14:paraId="2AA0306F" w14:textId="77777777" w:rsidR="00A252D1" w:rsidRPr="000E264C" w:rsidRDefault="00A252D1" w:rsidP="00745155">
            <w:r w:rsidRPr="000E264C">
              <w:t>Administratorius</w:t>
            </w:r>
          </w:p>
        </w:tc>
      </w:tr>
      <w:tr w:rsidR="00A252D1" w:rsidRPr="000E264C" w14:paraId="3A6F7619" w14:textId="77777777" w:rsidTr="00A252D1">
        <w:tc>
          <w:tcPr>
            <w:tcW w:w="4675" w:type="dxa"/>
          </w:tcPr>
          <w:p w14:paraId="5BD7CD6F" w14:textId="77777777" w:rsidR="00A252D1" w:rsidRPr="000E264C" w:rsidRDefault="00A252D1" w:rsidP="00745155">
            <w:r w:rsidRPr="000E264C">
              <w:t>Ryšiai su kitais PA:</w:t>
            </w:r>
          </w:p>
        </w:tc>
        <w:tc>
          <w:tcPr>
            <w:tcW w:w="4675" w:type="dxa"/>
          </w:tcPr>
          <w:p w14:paraId="00F10C3F" w14:textId="77777777" w:rsidR="00A252D1" w:rsidRPr="000E264C" w:rsidRDefault="00A252D1" w:rsidP="00745155">
            <w:r w:rsidRPr="000E264C">
              <w:t>Išplečia 12 PA</w:t>
            </w:r>
          </w:p>
        </w:tc>
      </w:tr>
      <w:tr w:rsidR="00A252D1" w:rsidRPr="000E264C" w14:paraId="7D2B45D9" w14:textId="77777777" w:rsidTr="00A252D1">
        <w:tc>
          <w:tcPr>
            <w:tcW w:w="4675" w:type="dxa"/>
          </w:tcPr>
          <w:p w14:paraId="6112732D" w14:textId="77777777" w:rsidR="00A252D1" w:rsidRPr="000E264C" w:rsidRDefault="00A252D1" w:rsidP="00745155">
            <w:r w:rsidRPr="000E264C">
              <w:t>Nefunkciniai reikalavimai:</w:t>
            </w:r>
          </w:p>
        </w:tc>
        <w:tc>
          <w:tcPr>
            <w:tcW w:w="4675" w:type="dxa"/>
          </w:tcPr>
          <w:p w14:paraId="1BD95F57" w14:textId="77777777" w:rsidR="00A252D1" w:rsidRPr="000E264C" w:rsidRDefault="00A252D1" w:rsidP="00745155">
            <w:r w:rsidRPr="000E264C">
              <w:t>-</w:t>
            </w:r>
          </w:p>
        </w:tc>
      </w:tr>
      <w:tr w:rsidR="00A252D1" w:rsidRPr="000E264C" w14:paraId="5D5BE37E" w14:textId="77777777" w:rsidTr="00A252D1">
        <w:tc>
          <w:tcPr>
            <w:tcW w:w="4675" w:type="dxa"/>
          </w:tcPr>
          <w:p w14:paraId="00238D59" w14:textId="77777777" w:rsidR="00A252D1" w:rsidRPr="000E264C" w:rsidRDefault="00A252D1" w:rsidP="00745155">
            <w:r w:rsidRPr="000E264C">
              <w:t>Prieš-sąlygos:</w:t>
            </w:r>
          </w:p>
        </w:tc>
        <w:tc>
          <w:tcPr>
            <w:tcW w:w="4675" w:type="dxa"/>
          </w:tcPr>
          <w:p w14:paraId="6EF23804" w14:textId="77777777" w:rsidR="00A252D1" w:rsidRPr="000E264C" w:rsidRDefault="00A252D1" w:rsidP="00745155">
            <w:r w:rsidRPr="000E264C">
              <w:t>Administratorius yra prisijungęs ir apmokintų modelių administravimo lange.</w:t>
            </w:r>
          </w:p>
        </w:tc>
      </w:tr>
      <w:tr w:rsidR="00A252D1" w:rsidRPr="000E264C" w14:paraId="50B46891" w14:textId="77777777" w:rsidTr="00A252D1">
        <w:tc>
          <w:tcPr>
            <w:tcW w:w="4675" w:type="dxa"/>
          </w:tcPr>
          <w:p w14:paraId="29335289" w14:textId="77777777" w:rsidR="00A252D1" w:rsidRPr="000E264C" w:rsidRDefault="00A252D1" w:rsidP="00745155">
            <w:r w:rsidRPr="000E264C">
              <w:t>Sužadinimo sąlyga:</w:t>
            </w:r>
          </w:p>
        </w:tc>
        <w:tc>
          <w:tcPr>
            <w:tcW w:w="4675" w:type="dxa"/>
          </w:tcPr>
          <w:p w14:paraId="30F20B9E" w14:textId="77777777" w:rsidR="00A252D1" w:rsidRPr="000E264C" w:rsidRDefault="00A252D1" w:rsidP="00745155">
            <w:r w:rsidRPr="000E264C">
              <w:t>Administratorius spaudžia trynimo mygtuką.</w:t>
            </w:r>
          </w:p>
        </w:tc>
      </w:tr>
      <w:tr w:rsidR="00A252D1" w:rsidRPr="000E264C" w14:paraId="58CE727F" w14:textId="77777777" w:rsidTr="00A252D1">
        <w:tc>
          <w:tcPr>
            <w:tcW w:w="4675" w:type="dxa"/>
          </w:tcPr>
          <w:p w14:paraId="341C570C" w14:textId="77777777" w:rsidR="00A252D1" w:rsidRPr="000E264C" w:rsidRDefault="00A252D1" w:rsidP="00745155">
            <w:r w:rsidRPr="000E264C">
              <w:t>Po-sąlyga:</w:t>
            </w:r>
          </w:p>
        </w:tc>
        <w:tc>
          <w:tcPr>
            <w:tcW w:w="4675" w:type="dxa"/>
          </w:tcPr>
          <w:p w14:paraId="3E442F11" w14:textId="77777777" w:rsidR="00A252D1" w:rsidRPr="000E264C" w:rsidRDefault="00A252D1" w:rsidP="00745155">
            <w:r w:rsidRPr="000E264C">
              <w:t>Administratorius mato apmokintų modelių langą su sėkmingo ištrynimo žinute.</w:t>
            </w:r>
          </w:p>
        </w:tc>
      </w:tr>
      <w:tr w:rsidR="00A252D1" w:rsidRPr="000E264C" w14:paraId="13C7C8C9" w14:textId="77777777" w:rsidTr="00A252D1">
        <w:tc>
          <w:tcPr>
            <w:tcW w:w="4675" w:type="dxa"/>
          </w:tcPr>
          <w:p w14:paraId="030B4B61" w14:textId="77777777" w:rsidR="00A252D1" w:rsidRPr="000E264C" w:rsidRDefault="00A252D1" w:rsidP="00745155">
            <w:r w:rsidRPr="000E264C">
              <w:t>Pagrindinis scenarijus:</w:t>
            </w:r>
          </w:p>
        </w:tc>
        <w:tc>
          <w:tcPr>
            <w:tcW w:w="4675" w:type="dxa"/>
          </w:tcPr>
          <w:p w14:paraId="63578886" w14:textId="77777777" w:rsidR="00A252D1" w:rsidRPr="000E264C" w:rsidRDefault="00A252D1" w:rsidP="00745155">
            <w:pPr>
              <w:pStyle w:val="ListParagraph"/>
              <w:numPr>
                <w:ilvl w:val="0"/>
                <w:numId w:val="25"/>
              </w:numPr>
            </w:pPr>
            <w:r w:rsidRPr="000E264C">
              <w:t>Administratorius yra prisijungęs ir apmokintų modelių administravimo lange.</w:t>
            </w:r>
          </w:p>
          <w:p w14:paraId="301D770B" w14:textId="77777777" w:rsidR="00A252D1" w:rsidRPr="000E264C" w:rsidRDefault="00A252D1" w:rsidP="00745155">
            <w:pPr>
              <w:pStyle w:val="ListParagraph"/>
              <w:numPr>
                <w:ilvl w:val="0"/>
                <w:numId w:val="25"/>
              </w:numPr>
            </w:pPr>
            <w:r w:rsidRPr="000E264C">
              <w:t>Pasirenka norima trinti apmokintą modelį.</w:t>
            </w:r>
          </w:p>
          <w:p w14:paraId="756C9CDC" w14:textId="77777777" w:rsidR="00A252D1" w:rsidRPr="000E264C" w:rsidRDefault="00A252D1" w:rsidP="00745155">
            <w:pPr>
              <w:pStyle w:val="ListParagraph"/>
              <w:numPr>
                <w:ilvl w:val="0"/>
                <w:numId w:val="25"/>
              </w:numPr>
            </w:pPr>
            <w:r w:rsidRPr="000E264C">
              <w:t>Spaudžia trynimo mygtuką, prie pasirinkto objekto.</w:t>
            </w:r>
          </w:p>
          <w:p w14:paraId="62CAA925" w14:textId="77777777" w:rsidR="00A252D1" w:rsidRPr="000E264C" w:rsidRDefault="00A252D1" w:rsidP="00745155">
            <w:pPr>
              <w:pStyle w:val="ListParagraph"/>
              <w:numPr>
                <w:ilvl w:val="0"/>
                <w:numId w:val="25"/>
              </w:numPr>
            </w:pPr>
            <w:r w:rsidRPr="000E264C">
              <w:t>Administratorius peradresuojamas į apmokintų modelių langą su sėkmingo ištrynimo žinute.</w:t>
            </w:r>
          </w:p>
        </w:tc>
      </w:tr>
      <w:tr w:rsidR="00A252D1" w:rsidRPr="000E264C" w14:paraId="267E2B07" w14:textId="77777777" w:rsidTr="00A252D1">
        <w:tc>
          <w:tcPr>
            <w:tcW w:w="4675" w:type="dxa"/>
          </w:tcPr>
          <w:p w14:paraId="726E8069" w14:textId="77777777" w:rsidR="00A252D1" w:rsidRPr="000E264C" w:rsidRDefault="00A252D1" w:rsidP="00745155">
            <w:r w:rsidRPr="000E264C">
              <w:t>Alternatyvūs scenarijai:</w:t>
            </w:r>
          </w:p>
        </w:tc>
        <w:tc>
          <w:tcPr>
            <w:tcW w:w="4675" w:type="dxa"/>
          </w:tcPr>
          <w:p w14:paraId="14414198" w14:textId="77777777" w:rsidR="00A252D1" w:rsidRPr="000E264C" w:rsidRDefault="00A252D1" w:rsidP="00745155">
            <w:r w:rsidRPr="000E264C">
              <w:t>-</w:t>
            </w:r>
          </w:p>
        </w:tc>
      </w:tr>
    </w:tbl>
    <w:p w14:paraId="514577F8" w14:textId="77777777" w:rsidR="00A252D1" w:rsidRPr="000E264C" w:rsidRDefault="00A252D1" w:rsidP="00745155"/>
    <w:p w14:paraId="7118496C" w14:textId="1D733EAC" w:rsidR="00A252D1" w:rsidRPr="000E264C" w:rsidRDefault="00745155" w:rsidP="00745155">
      <w:pPr>
        <w:pStyle w:val="Caption"/>
      </w:pPr>
      <w:bookmarkStart w:id="46" w:name="_Toc9703894"/>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15</w:t>
      </w:r>
      <w:r w:rsidR="00A252D1" w:rsidRPr="000E264C">
        <w:fldChar w:fldCharType="end"/>
      </w:r>
      <w:r w:rsidR="00A252D1" w:rsidRPr="000E264C">
        <w:t xml:space="preserve"> Apmokinto modelio aktyvinimas panaudojimo </w:t>
      </w:r>
      <w:r w:rsidR="00FA03A4">
        <w:t>atvejo</w:t>
      </w:r>
      <w:r w:rsidR="00A252D1" w:rsidRPr="000E264C">
        <w:t xml:space="preserve"> aprašas</w:t>
      </w:r>
      <w:bookmarkEnd w:id="46"/>
    </w:p>
    <w:tbl>
      <w:tblPr>
        <w:tblStyle w:val="TableGrid"/>
        <w:tblW w:w="0" w:type="auto"/>
        <w:tblLook w:val="04A0" w:firstRow="1" w:lastRow="0" w:firstColumn="1" w:lastColumn="0" w:noHBand="0" w:noVBand="1"/>
      </w:tblPr>
      <w:tblGrid>
        <w:gridCol w:w="4675"/>
        <w:gridCol w:w="4675"/>
      </w:tblGrid>
      <w:tr w:rsidR="00A252D1" w:rsidRPr="000E264C" w14:paraId="5D8FCA65" w14:textId="77777777" w:rsidTr="00A252D1">
        <w:tc>
          <w:tcPr>
            <w:tcW w:w="4675" w:type="dxa"/>
          </w:tcPr>
          <w:p w14:paraId="4BC59664" w14:textId="77777777" w:rsidR="00A252D1" w:rsidRPr="000E264C" w:rsidRDefault="00A252D1" w:rsidP="00745155">
            <w:r w:rsidRPr="000E264C">
              <w:t>Pavadinimas:</w:t>
            </w:r>
          </w:p>
        </w:tc>
        <w:tc>
          <w:tcPr>
            <w:tcW w:w="4675" w:type="dxa"/>
          </w:tcPr>
          <w:p w14:paraId="7627525E" w14:textId="77777777" w:rsidR="00A252D1" w:rsidRPr="000E264C" w:rsidRDefault="00A252D1" w:rsidP="00745155">
            <w:r w:rsidRPr="000E264C">
              <w:t>14. Apmokinto modelio aktyvinimas</w:t>
            </w:r>
          </w:p>
        </w:tc>
      </w:tr>
      <w:tr w:rsidR="00A252D1" w:rsidRPr="000E264C" w14:paraId="49A5F5E1" w14:textId="77777777" w:rsidTr="00A252D1">
        <w:tc>
          <w:tcPr>
            <w:tcW w:w="4675" w:type="dxa"/>
          </w:tcPr>
          <w:p w14:paraId="70547468" w14:textId="77777777" w:rsidR="00A252D1" w:rsidRPr="000E264C" w:rsidRDefault="00A252D1" w:rsidP="00745155">
            <w:r w:rsidRPr="000E264C">
              <w:lastRenderedPageBreak/>
              <w:t>Tikslas:</w:t>
            </w:r>
          </w:p>
        </w:tc>
        <w:tc>
          <w:tcPr>
            <w:tcW w:w="4675" w:type="dxa"/>
          </w:tcPr>
          <w:p w14:paraId="7302B350" w14:textId="77777777" w:rsidR="00A252D1" w:rsidRPr="000E264C" w:rsidRDefault="00A252D1" w:rsidP="00745155">
            <w:r w:rsidRPr="000E264C">
              <w:t>Gebėti pasirinkti kuris apmokintas modelis bus naudojamas analizės metu.</w:t>
            </w:r>
          </w:p>
        </w:tc>
      </w:tr>
      <w:tr w:rsidR="00A252D1" w:rsidRPr="000E264C" w14:paraId="22D6B40A" w14:textId="77777777" w:rsidTr="00A252D1">
        <w:tc>
          <w:tcPr>
            <w:tcW w:w="4675" w:type="dxa"/>
          </w:tcPr>
          <w:p w14:paraId="7ED68F47" w14:textId="77777777" w:rsidR="00A252D1" w:rsidRPr="000E264C" w:rsidRDefault="00A252D1" w:rsidP="00745155">
            <w:r w:rsidRPr="000E264C">
              <w:t>Dalyviai:</w:t>
            </w:r>
          </w:p>
        </w:tc>
        <w:tc>
          <w:tcPr>
            <w:tcW w:w="4675" w:type="dxa"/>
          </w:tcPr>
          <w:p w14:paraId="08438F22" w14:textId="77777777" w:rsidR="00A252D1" w:rsidRPr="000E264C" w:rsidRDefault="00A252D1" w:rsidP="00745155">
            <w:r w:rsidRPr="000E264C">
              <w:t>Administratorius</w:t>
            </w:r>
          </w:p>
        </w:tc>
      </w:tr>
      <w:tr w:rsidR="00A252D1" w:rsidRPr="000E264C" w14:paraId="2743788B" w14:textId="77777777" w:rsidTr="00A252D1">
        <w:tc>
          <w:tcPr>
            <w:tcW w:w="4675" w:type="dxa"/>
          </w:tcPr>
          <w:p w14:paraId="21C5AF50" w14:textId="77777777" w:rsidR="00A252D1" w:rsidRPr="000E264C" w:rsidRDefault="00A252D1" w:rsidP="00745155">
            <w:r w:rsidRPr="000E264C">
              <w:t>Ryšiai su kitais PA:</w:t>
            </w:r>
          </w:p>
        </w:tc>
        <w:tc>
          <w:tcPr>
            <w:tcW w:w="4675" w:type="dxa"/>
          </w:tcPr>
          <w:p w14:paraId="37E35513" w14:textId="77777777" w:rsidR="00A252D1" w:rsidRPr="000E264C" w:rsidRDefault="00A252D1" w:rsidP="00745155">
            <w:r w:rsidRPr="000E264C">
              <w:t>Išplečia 12 PA</w:t>
            </w:r>
          </w:p>
        </w:tc>
      </w:tr>
      <w:tr w:rsidR="00A252D1" w:rsidRPr="000E264C" w14:paraId="664FD4B4" w14:textId="77777777" w:rsidTr="00A252D1">
        <w:tc>
          <w:tcPr>
            <w:tcW w:w="4675" w:type="dxa"/>
          </w:tcPr>
          <w:p w14:paraId="627440A4" w14:textId="77777777" w:rsidR="00A252D1" w:rsidRPr="000E264C" w:rsidRDefault="00A252D1" w:rsidP="00745155">
            <w:r w:rsidRPr="000E264C">
              <w:t>Nefunkciniai reikalavimai:</w:t>
            </w:r>
          </w:p>
        </w:tc>
        <w:tc>
          <w:tcPr>
            <w:tcW w:w="4675" w:type="dxa"/>
          </w:tcPr>
          <w:p w14:paraId="20E0ACBF" w14:textId="77777777" w:rsidR="00A252D1" w:rsidRPr="000E264C" w:rsidRDefault="00A252D1" w:rsidP="00745155">
            <w:r w:rsidRPr="000E264C">
              <w:t>-</w:t>
            </w:r>
          </w:p>
        </w:tc>
      </w:tr>
      <w:tr w:rsidR="00A252D1" w:rsidRPr="000E264C" w14:paraId="0CC05DBC" w14:textId="77777777" w:rsidTr="00A252D1">
        <w:tc>
          <w:tcPr>
            <w:tcW w:w="4675" w:type="dxa"/>
          </w:tcPr>
          <w:p w14:paraId="1F9FFBDF" w14:textId="77777777" w:rsidR="00A252D1" w:rsidRPr="000E264C" w:rsidRDefault="00A252D1" w:rsidP="00745155">
            <w:r w:rsidRPr="000E264C">
              <w:t>Prieš-sąlygos:</w:t>
            </w:r>
          </w:p>
        </w:tc>
        <w:tc>
          <w:tcPr>
            <w:tcW w:w="4675" w:type="dxa"/>
          </w:tcPr>
          <w:p w14:paraId="578E64DD" w14:textId="77777777" w:rsidR="00A252D1" w:rsidRPr="000E264C" w:rsidRDefault="00A252D1" w:rsidP="00745155">
            <w:r w:rsidRPr="000E264C">
              <w:t>Administratorius yra prisijungęs ir apmokintų modelių administravimo lange.</w:t>
            </w:r>
          </w:p>
        </w:tc>
      </w:tr>
      <w:tr w:rsidR="00A252D1" w:rsidRPr="000E264C" w14:paraId="16D557E1" w14:textId="77777777" w:rsidTr="00A252D1">
        <w:tc>
          <w:tcPr>
            <w:tcW w:w="4675" w:type="dxa"/>
          </w:tcPr>
          <w:p w14:paraId="4AD8BAE8" w14:textId="77777777" w:rsidR="00A252D1" w:rsidRPr="000E264C" w:rsidRDefault="00A252D1" w:rsidP="00745155">
            <w:r w:rsidRPr="000E264C">
              <w:t>Sužadinimo sąlyga:</w:t>
            </w:r>
          </w:p>
        </w:tc>
        <w:tc>
          <w:tcPr>
            <w:tcW w:w="4675" w:type="dxa"/>
          </w:tcPr>
          <w:p w14:paraId="7787264D" w14:textId="77777777" w:rsidR="00A252D1" w:rsidRPr="000E264C" w:rsidRDefault="00A252D1" w:rsidP="00745155">
            <w:r w:rsidRPr="000E264C">
              <w:t>Administratorius spaudžia aktyvinimo mygtuką.</w:t>
            </w:r>
          </w:p>
        </w:tc>
      </w:tr>
      <w:tr w:rsidR="00A252D1" w:rsidRPr="000E264C" w14:paraId="1F674590" w14:textId="77777777" w:rsidTr="00A252D1">
        <w:tc>
          <w:tcPr>
            <w:tcW w:w="4675" w:type="dxa"/>
          </w:tcPr>
          <w:p w14:paraId="1199089D" w14:textId="77777777" w:rsidR="00A252D1" w:rsidRPr="000E264C" w:rsidRDefault="00A252D1" w:rsidP="00745155">
            <w:r w:rsidRPr="000E264C">
              <w:t>Po-sąlyga:</w:t>
            </w:r>
          </w:p>
        </w:tc>
        <w:tc>
          <w:tcPr>
            <w:tcW w:w="4675" w:type="dxa"/>
          </w:tcPr>
          <w:p w14:paraId="36EC3984" w14:textId="77777777" w:rsidR="00A252D1" w:rsidRPr="000E264C" w:rsidRDefault="00A252D1" w:rsidP="00745155">
            <w:r w:rsidRPr="000E264C">
              <w:t>Administratorius mato apmokintų modelių langą su sėkmingo aktyvavimo žinute.</w:t>
            </w:r>
          </w:p>
        </w:tc>
      </w:tr>
      <w:tr w:rsidR="00A252D1" w:rsidRPr="000E264C" w14:paraId="56CEA253" w14:textId="77777777" w:rsidTr="00A252D1">
        <w:tc>
          <w:tcPr>
            <w:tcW w:w="4675" w:type="dxa"/>
          </w:tcPr>
          <w:p w14:paraId="57E45929" w14:textId="77777777" w:rsidR="00A252D1" w:rsidRPr="000E264C" w:rsidRDefault="00A252D1" w:rsidP="00745155">
            <w:r w:rsidRPr="000E264C">
              <w:t>Pagrindinis scenarijus:</w:t>
            </w:r>
          </w:p>
        </w:tc>
        <w:tc>
          <w:tcPr>
            <w:tcW w:w="4675" w:type="dxa"/>
          </w:tcPr>
          <w:p w14:paraId="6E3D6E68" w14:textId="77777777" w:rsidR="00A252D1" w:rsidRPr="000E264C" w:rsidRDefault="00A252D1" w:rsidP="00745155">
            <w:pPr>
              <w:pStyle w:val="ListParagraph"/>
              <w:numPr>
                <w:ilvl w:val="0"/>
                <w:numId w:val="25"/>
              </w:numPr>
            </w:pPr>
            <w:r w:rsidRPr="000E264C">
              <w:t>Administratorius yra prisijungęs ir apmokintų modelių administravimo lange.</w:t>
            </w:r>
          </w:p>
          <w:p w14:paraId="45C176EE" w14:textId="77777777" w:rsidR="00A252D1" w:rsidRPr="000E264C" w:rsidRDefault="00A252D1" w:rsidP="00745155">
            <w:pPr>
              <w:pStyle w:val="ListParagraph"/>
              <w:numPr>
                <w:ilvl w:val="0"/>
                <w:numId w:val="25"/>
              </w:numPr>
            </w:pPr>
            <w:r w:rsidRPr="000E264C">
              <w:t>Pasirenka norima aktyvinti apmokintą modelį.</w:t>
            </w:r>
          </w:p>
          <w:p w14:paraId="29FC58B6" w14:textId="77777777" w:rsidR="00A252D1" w:rsidRPr="000E264C" w:rsidRDefault="00A252D1" w:rsidP="00745155">
            <w:pPr>
              <w:pStyle w:val="ListParagraph"/>
              <w:numPr>
                <w:ilvl w:val="0"/>
                <w:numId w:val="25"/>
              </w:numPr>
            </w:pPr>
            <w:r w:rsidRPr="000E264C">
              <w:t>Spaudžia aktyvinimo mygtuką, prie pasirinkto objekto.</w:t>
            </w:r>
          </w:p>
          <w:p w14:paraId="50E40633" w14:textId="77777777" w:rsidR="00A252D1" w:rsidRPr="000E264C" w:rsidRDefault="00A252D1" w:rsidP="00745155">
            <w:pPr>
              <w:pStyle w:val="ListParagraph"/>
              <w:numPr>
                <w:ilvl w:val="0"/>
                <w:numId w:val="25"/>
              </w:numPr>
            </w:pPr>
            <w:r w:rsidRPr="000E264C">
              <w:t>Administratorius peradresuojamas į apmokintų modelių langą su sėkmingo aktyvinimo žinute.</w:t>
            </w:r>
          </w:p>
        </w:tc>
      </w:tr>
      <w:tr w:rsidR="00A252D1" w:rsidRPr="000E264C" w14:paraId="3E680E44" w14:textId="77777777" w:rsidTr="00A252D1">
        <w:tc>
          <w:tcPr>
            <w:tcW w:w="4675" w:type="dxa"/>
          </w:tcPr>
          <w:p w14:paraId="50363526" w14:textId="77777777" w:rsidR="00A252D1" w:rsidRPr="000E264C" w:rsidRDefault="00A252D1" w:rsidP="00745155">
            <w:r w:rsidRPr="000E264C">
              <w:t>Alternatyvūs scenarijai:</w:t>
            </w:r>
          </w:p>
        </w:tc>
        <w:tc>
          <w:tcPr>
            <w:tcW w:w="4675" w:type="dxa"/>
          </w:tcPr>
          <w:p w14:paraId="4AA1DB54" w14:textId="77777777" w:rsidR="00A252D1" w:rsidRPr="000E264C" w:rsidRDefault="00A252D1" w:rsidP="00745155">
            <w:r w:rsidRPr="000E264C">
              <w:t>-</w:t>
            </w:r>
          </w:p>
        </w:tc>
      </w:tr>
    </w:tbl>
    <w:p w14:paraId="38F81DFF" w14:textId="77777777" w:rsidR="00A252D1" w:rsidRPr="000E264C" w:rsidRDefault="00A252D1" w:rsidP="00745155"/>
    <w:p w14:paraId="21A38A91" w14:textId="26551260" w:rsidR="00A252D1" w:rsidRPr="000E264C" w:rsidRDefault="00745155" w:rsidP="00745155">
      <w:pPr>
        <w:pStyle w:val="Caption"/>
      </w:pPr>
      <w:bookmarkStart w:id="47" w:name="_Toc9703895"/>
      <w:r>
        <w:t xml:space="preserve">Lentelė </w:t>
      </w:r>
      <w:r w:rsidR="00A252D1" w:rsidRPr="000E264C">
        <w:fldChar w:fldCharType="begin"/>
      </w:r>
      <w:r w:rsidR="00A252D1" w:rsidRPr="000E264C">
        <w:instrText xml:space="preserve"> SEQ lentelė \* ARABIC </w:instrText>
      </w:r>
      <w:r w:rsidR="00A252D1" w:rsidRPr="000E264C">
        <w:fldChar w:fldCharType="separate"/>
      </w:r>
      <w:r>
        <w:rPr>
          <w:noProof/>
        </w:rPr>
        <w:t>16</w:t>
      </w:r>
      <w:r w:rsidR="00A252D1" w:rsidRPr="000E264C">
        <w:fldChar w:fldCharType="end"/>
      </w:r>
      <w:r w:rsidR="00A252D1" w:rsidRPr="000E264C">
        <w:t xml:space="preserve"> Apmokymo pradėjimas panaudojimo </w:t>
      </w:r>
      <w:r w:rsidR="00FA03A4">
        <w:t>atvejo</w:t>
      </w:r>
      <w:r w:rsidR="00A252D1" w:rsidRPr="000E264C">
        <w:t xml:space="preserve"> aprašas</w:t>
      </w:r>
      <w:bookmarkEnd w:id="47"/>
    </w:p>
    <w:tbl>
      <w:tblPr>
        <w:tblStyle w:val="TableGrid"/>
        <w:tblW w:w="0" w:type="auto"/>
        <w:tblLook w:val="04A0" w:firstRow="1" w:lastRow="0" w:firstColumn="1" w:lastColumn="0" w:noHBand="0" w:noVBand="1"/>
      </w:tblPr>
      <w:tblGrid>
        <w:gridCol w:w="4675"/>
        <w:gridCol w:w="4675"/>
      </w:tblGrid>
      <w:tr w:rsidR="00A252D1" w:rsidRPr="000E264C" w14:paraId="758232A1" w14:textId="77777777" w:rsidTr="00A252D1">
        <w:tc>
          <w:tcPr>
            <w:tcW w:w="4675" w:type="dxa"/>
          </w:tcPr>
          <w:p w14:paraId="1A07A8BB" w14:textId="77777777" w:rsidR="00A252D1" w:rsidRPr="000E264C" w:rsidRDefault="00A252D1" w:rsidP="00745155">
            <w:r w:rsidRPr="000E264C">
              <w:t>Pavadinimas:</w:t>
            </w:r>
          </w:p>
        </w:tc>
        <w:tc>
          <w:tcPr>
            <w:tcW w:w="4675" w:type="dxa"/>
          </w:tcPr>
          <w:p w14:paraId="32E0CF6C" w14:textId="77777777" w:rsidR="00A252D1" w:rsidRPr="000E264C" w:rsidRDefault="00A252D1" w:rsidP="00745155">
            <w:r w:rsidRPr="000E264C">
              <w:t>15. Apmokymo pradėjimas</w:t>
            </w:r>
          </w:p>
        </w:tc>
      </w:tr>
      <w:tr w:rsidR="00A252D1" w:rsidRPr="000E264C" w14:paraId="28C0C66D" w14:textId="77777777" w:rsidTr="00A252D1">
        <w:tc>
          <w:tcPr>
            <w:tcW w:w="4675" w:type="dxa"/>
          </w:tcPr>
          <w:p w14:paraId="1EDD46DF" w14:textId="77777777" w:rsidR="00A252D1" w:rsidRPr="000E264C" w:rsidRDefault="00A252D1" w:rsidP="00745155">
            <w:r w:rsidRPr="000E264C">
              <w:t>Tikslas:</w:t>
            </w:r>
          </w:p>
        </w:tc>
        <w:tc>
          <w:tcPr>
            <w:tcW w:w="4675" w:type="dxa"/>
          </w:tcPr>
          <w:p w14:paraId="29F4A092" w14:textId="77777777" w:rsidR="00A252D1" w:rsidRPr="000E264C" w:rsidRDefault="00A252D1" w:rsidP="00745155">
            <w:r w:rsidRPr="000E264C">
              <w:t>Gebėti paleisti apmokymus.</w:t>
            </w:r>
          </w:p>
        </w:tc>
      </w:tr>
      <w:tr w:rsidR="00A252D1" w:rsidRPr="000E264C" w14:paraId="3C02C2A4" w14:textId="77777777" w:rsidTr="00A252D1">
        <w:tc>
          <w:tcPr>
            <w:tcW w:w="4675" w:type="dxa"/>
          </w:tcPr>
          <w:p w14:paraId="0688FEB8" w14:textId="77777777" w:rsidR="00A252D1" w:rsidRPr="000E264C" w:rsidRDefault="00A252D1" w:rsidP="00745155">
            <w:r w:rsidRPr="000E264C">
              <w:t>Dalyviai:</w:t>
            </w:r>
          </w:p>
        </w:tc>
        <w:tc>
          <w:tcPr>
            <w:tcW w:w="4675" w:type="dxa"/>
          </w:tcPr>
          <w:p w14:paraId="50A09862" w14:textId="77777777" w:rsidR="00A252D1" w:rsidRPr="000E264C" w:rsidRDefault="00A252D1" w:rsidP="00745155">
            <w:r w:rsidRPr="000E264C">
              <w:t>Administratorius</w:t>
            </w:r>
          </w:p>
        </w:tc>
      </w:tr>
      <w:tr w:rsidR="00A252D1" w:rsidRPr="000E264C" w14:paraId="1A434E0E" w14:textId="77777777" w:rsidTr="00A252D1">
        <w:tc>
          <w:tcPr>
            <w:tcW w:w="4675" w:type="dxa"/>
          </w:tcPr>
          <w:p w14:paraId="50F1DBA7" w14:textId="77777777" w:rsidR="00A252D1" w:rsidRPr="000E264C" w:rsidRDefault="00A252D1" w:rsidP="00745155">
            <w:r w:rsidRPr="000E264C">
              <w:t>Ryšiai su kitais PA:</w:t>
            </w:r>
          </w:p>
        </w:tc>
        <w:tc>
          <w:tcPr>
            <w:tcW w:w="4675" w:type="dxa"/>
          </w:tcPr>
          <w:p w14:paraId="698479D8" w14:textId="77777777" w:rsidR="00A252D1" w:rsidRPr="000E264C" w:rsidRDefault="00A252D1" w:rsidP="00745155">
            <w:r w:rsidRPr="000E264C">
              <w:t>Išplečia 7 PA</w:t>
            </w:r>
          </w:p>
        </w:tc>
      </w:tr>
      <w:tr w:rsidR="00A252D1" w:rsidRPr="000E264C" w14:paraId="0244BEC2" w14:textId="77777777" w:rsidTr="00A252D1">
        <w:tc>
          <w:tcPr>
            <w:tcW w:w="4675" w:type="dxa"/>
          </w:tcPr>
          <w:p w14:paraId="231628DC" w14:textId="77777777" w:rsidR="00A252D1" w:rsidRPr="000E264C" w:rsidRDefault="00A252D1" w:rsidP="00745155">
            <w:r w:rsidRPr="000E264C">
              <w:t>Nefunkciniai reikalavimai:</w:t>
            </w:r>
          </w:p>
        </w:tc>
        <w:tc>
          <w:tcPr>
            <w:tcW w:w="4675" w:type="dxa"/>
          </w:tcPr>
          <w:p w14:paraId="242A351F" w14:textId="77777777" w:rsidR="00A252D1" w:rsidRPr="000E264C" w:rsidRDefault="00A252D1" w:rsidP="00745155">
            <w:r w:rsidRPr="000E264C">
              <w:t>-</w:t>
            </w:r>
          </w:p>
        </w:tc>
      </w:tr>
      <w:tr w:rsidR="00A252D1" w:rsidRPr="000E264C" w14:paraId="69A9BF75" w14:textId="77777777" w:rsidTr="00A252D1">
        <w:tc>
          <w:tcPr>
            <w:tcW w:w="4675" w:type="dxa"/>
          </w:tcPr>
          <w:p w14:paraId="2256B972" w14:textId="77777777" w:rsidR="00A252D1" w:rsidRPr="000E264C" w:rsidRDefault="00A252D1" w:rsidP="00745155">
            <w:r w:rsidRPr="000E264C">
              <w:t>Prieš-sąlygos:</w:t>
            </w:r>
          </w:p>
        </w:tc>
        <w:tc>
          <w:tcPr>
            <w:tcW w:w="4675" w:type="dxa"/>
          </w:tcPr>
          <w:p w14:paraId="74152141" w14:textId="77777777" w:rsidR="00A252D1" w:rsidRPr="000E264C" w:rsidRDefault="00A252D1" w:rsidP="00745155">
            <w:r w:rsidRPr="000E264C">
              <w:t>Administratorius yra prisijungęs ir apmokymo lange.</w:t>
            </w:r>
          </w:p>
        </w:tc>
      </w:tr>
      <w:tr w:rsidR="00A252D1" w:rsidRPr="000E264C" w14:paraId="01760026" w14:textId="77777777" w:rsidTr="00A252D1">
        <w:tc>
          <w:tcPr>
            <w:tcW w:w="4675" w:type="dxa"/>
          </w:tcPr>
          <w:p w14:paraId="3022EDA8" w14:textId="77777777" w:rsidR="00A252D1" w:rsidRPr="000E264C" w:rsidRDefault="00A252D1" w:rsidP="00745155">
            <w:r w:rsidRPr="000E264C">
              <w:t>Sužadinimo sąlyga:</w:t>
            </w:r>
          </w:p>
        </w:tc>
        <w:tc>
          <w:tcPr>
            <w:tcW w:w="4675" w:type="dxa"/>
          </w:tcPr>
          <w:p w14:paraId="47040D10" w14:textId="77777777" w:rsidR="00A252D1" w:rsidRPr="000E264C" w:rsidRDefault="00A252D1" w:rsidP="00745155">
            <w:r w:rsidRPr="000E264C">
              <w:t>Administratorius spaudžia apmokymo pradėjimo mygtuką.</w:t>
            </w:r>
          </w:p>
        </w:tc>
      </w:tr>
      <w:tr w:rsidR="00A252D1" w:rsidRPr="000E264C" w14:paraId="1731EEA5" w14:textId="77777777" w:rsidTr="00A252D1">
        <w:tc>
          <w:tcPr>
            <w:tcW w:w="4675" w:type="dxa"/>
          </w:tcPr>
          <w:p w14:paraId="26F06369" w14:textId="77777777" w:rsidR="00A252D1" w:rsidRPr="000E264C" w:rsidRDefault="00A252D1" w:rsidP="00745155">
            <w:r w:rsidRPr="000E264C">
              <w:t>Po-sąlyga:</w:t>
            </w:r>
          </w:p>
        </w:tc>
        <w:tc>
          <w:tcPr>
            <w:tcW w:w="4675" w:type="dxa"/>
          </w:tcPr>
          <w:p w14:paraId="6F22700F" w14:textId="77777777" w:rsidR="00A252D1" w:rsidRPr="000E264C" w:rsidRDefault="00A252D1" w:rsidP="00745155">
            <w:r w:rsidRPr="000E264C">
              <w:t>Administratorius mato apmokymo langą su sėkmingai pradėto apmokymo žinute.</w:t>
            </w:r>
          </w:p>
        </w:tc>
      </w:tr>
      <w:tr w:rsidR="00A252D1" w:rsidRPr="000E264C" w14:paraId="5B902EFD" w14:textId="77777777" w:rsidTr="00A252D1">
        <w:tc>
          <w:tcPr>
            <w:tcW w:w="4675" w:type="dxa"/>
          </w:tcPr>
          <w:p w14:paraId="719CDD1F" w14:textId="77777777" w:rsidR="00A252D1" w:rsidRPr="000E264C" w:rsidRDefault="00A252D1" w:rsidP="00745155">
            <w:r w:rsidRPr="000E264C">
              <w:t>Pagrindinis scenarijus:</w:t>
            </w:r>
          </w:p>
        </w:tc>
        <w:tc>
          <w:tcPr>
            <w:tcW w:w="4675" w:type="dxa"/>
          </w:tcPr>
          <w:p w14:paraId="29DBDC68" w14:textId="77777777" w:rsidR="00A252D1" w:rsidRPr="000E264C" w:rsidRDefault="00A252D1" w:rsidP="00745155">
            <w:pPr>
              <w:pStyle w:val="ListParagraph"/>
              <w:numPr>
                <w:ilvl w:val="0"/>
                <w:numId w:val="25"/>
              </w:numPr>
            </w:pPr>
            <w:r w:rsidRPr="000E264C">
              <w:t>Administratorius yra prisijungęs ir apmokymo lange.</w:t>
            </w:r>
          </w:p>
          <w:p w14:paraId="72A35C38" w14:textId="77777777" w:rsidR="00A252D1" w:rsidRPr="000E264C" w:rsidRDefault="00A252D1" w:rsidP="00745155">
            <w:pPr>
              <w:pStyle w:val="ListParagraph"/>
              <w:numPr>
                <w:ilvl w:val="0"/>
                <w:numId w:val="25"/>
              </w:numPr>
            </w:pPr>
            <w:r w:rsidRPr="000E264C">
              <w:t>Administratorius spaudžia apmokymo pradėjimo mygtuką.</w:t>
            </w:r>
          </w:p>
          <w:p w14:paraId="0015B367" w14:textId="77777777" w:rsidR="00A252D1" w:rsidRPr="000E264C" w:rsidRDefault="00A252D1" w:rsidP="00745155">
            <w:pPr>
              <w:pStyle w:val="ListParagraph"/>
              <w:numPr>
                <w:ilvl w:val="0"/>
                <w:numId w:val="25"/>
              </w:numPr>
            </w:pPr>
            <w:r w:rsidRPr="000E264C">
              <w:t>Administratorius peradresuojamas į apmokymų langą su sėkmingai pradėto apmokymo žinute.</w:t>
            </w:r>
          </w:p>
        </w:tc>
      </w:tr>
      <w:tr w:rsidR="00A252D1" w:rsidRPr="000E264C" w14:paraId="66C86B52" w14:textId="77777777" w:rsidTr="00A252D1">
        <w:tc>
          <w:tcPr>
            <w:tcW w:w="4675" w:type="dxa"/>
          </w:tcPr>
          <w:p w14:paraId="45677F12" w14:textId="77777777" w:rsidR="00A252D1" w:rsidRPr="000E264C" w:rsidRDefault="00A252D1" w:rsidP="00745155">
            <w:r w:rsidRPr="000E264C">
              <w:t>Alternatyvūs scenarijai:</w:t>
            </w:r>
          </w:p>
        </w:tc>
        <w:tc>
          <w:tcPr>
            <w:tcW w:w="4675" w:type="dxa"/>
          </w:tcPr>
          <w:p w14:paraId="2E82B0E1" w14:textId="77777777" w:rsidR="00A252D1" w:rsidRPr="000E264C" w:rsidRDefault="00A252D1" w:rsidP="00745155">
            <w:r w:rsidRPr="000E264C">
              <w:t>-</w:t>
            </w:r>
          </w:p>
        </w:tc>
      </w:tr>
    </w:tbl>
    <w:p w14:paraId="31CA22D9" w14:textId="77777777" w:rsidR="00A252D1" w:rsidRPr="000E264C" w:rsidRDefault="00A252D1" w:rsidP="00745155"/>
    <w:p w14:paraId="32A7B48D" w14:textId="1303EE31" w:rsidR="00A252D1" w:rsidRPr="000E264C" w:rsidRDefault="006F43F2" w:rsidP="00745155">
      <w:pPr>
        <w:pStyle w:val="Caption"/>
      </w:pPr>
      <w:bookmarkStart w:id="48" w:name="_Toc9703896"/>
      <w:r>
        <w:t xml:space="preserve">Lentelė </w:t>
      </w:r>
      <w:r w:rsidR="00A252D1" w:rsidRPr="000E264C">
        <w:fldChar w:fldCharType="begin"/>
      </w:r>
      <w:r w:rsidR="00A252D1" w:rsidRPr="000E264C">
        <w:instrText xml:space="preserve"> SEQ lentelė \* ARABIC </w:instrText>
      </w:r>
      <w:r w:rsidR="00A252D1" w:rsidRPr="000E264C">
        <w:fldChar w:fldCharType="separate"/>
      </w:r>
      <w:r w:rsidR="00745155">
        <w:rPr>
          <w:noProof/>
        </w:rPr>
        <w:t>17</w:t>
      </w:r>
      <w:r w:rsidR="00A252D1" w:rsidRPr="000E264C">
        <w:fldChar w:fldCharType="end"/>
      </w:r>
      <w:r w:rsidR="00A252D1" w:rsidRPr="000E264C">
        <w:t xml:space="preserve"> Suplanuotų analizių paleidimas panaudojimo </w:t>
      </w:r>
      <w:r w:rsidR="00FA03A4">
        <w:t>atvejo</w:t>
      </w:r>
      <w:r w:rsidR="00A252D1" w:rsidRPr="000E264C">
        <w:t xml:space="preserve"> aprašas</w:t>
      </w:r>
      <w:bookmarkEnd w:id="48"/>
    </w:p>
    <w:tbl>
      <w:tblPr>
        <w:tblStyle w:val="TableGrid"/>
        <w:tblW w:w="0" w:type="auto"/>
        <w:tblLook w:val="04A0" w:firstRow="1" w:lastRow="0" w:firstColumn="1" w:lastColumn="0" w:noHBand="0" w:noVBand="1"/>
      </w:tblPr>
      <w:tblGrid>
        <w:gridCol w:w="4675"/>
        <w:gridCol w:w="4675"/>
      </w:tblGrid>
      <w:tr w:rsidR="00A252D1" w:rsidRPr="000E264C" w14:paraId="6C18FBCE" w14:textId="77777777" w:rsidTr="00A252D1">
        <w:tc>
          <w:tcPr>
            <w:tcW w:w="4675" w:type="dxa"/>
          </w:tcPr>
          <w:p w14:paraId="66C65744" w14:textId="77777777" w:rsidR="00A252D1" w:rsidRPr="000E264C" w:rsidRDefault="00A252D1" w:rsidP="00745155">
            <w:r w:rsidRPr="000E264C">
              <w:lastRenderedPageBreak/>
              <w:t>Pavadinimas:</w:t>
            </w:r>
          </w:p>
        </w:tc>
        <w:tc>
          <w:tcPr>
            <w:tcW w:w="4675" w:type="dxa"/>
          </w:tcPr>
          <w:p w14:paraId="620EC7EF" w14:textId="77777777" w:rsidR="00A252D1" w:rsidRPr="000E264C" w:rsidRDefault="00A252D1" w:rsidP="00745155">
            <w:r w:rsidRPr="000E264C">
              <w:t>16. Suplanuotų analizių paleidimas</w:t>
            </w:r>
          </w:p>
        </w:tc>
      </w:tr>
      <w:tr w:rsidR="00A252D1" w:rsidRPr="000E264C" w14:paraId="7426888B" w14:textId="77777777" w:rsidTr="00A252D1">
        <w:tc>
          <w:tcPr>
            <w:tcW w:w="4675" w:type="dxa"/>
          </w:tcPr>
          <w:p w14:paraId="158101D4" w14:textId="77777777" w:rsidR="00A252D1" w:rsidRPr="000E264C" w:rsidRDefault="00A252D1" w:rsidP="00745155">
            <w:r w:rsidRPr="000E264C">
              <w:t>Tikslas:</w:t>
            </w:r>
          </w:p>
        </w:tc>
        <w:tc>
          <w:tcPr>
            <w:tcW w:w="4675" w:type="dxa"/>
          </w:tcPr>
          <w:p w14:paraId="112FDC63" w14:textId="77777777" w:rsidR="00A252D1" w:rsidRPr="000E264C" w:rsidRDefault="00A252D1" w:rsidP="00745155">
            <w:r w:rsidRPr="000E264C">
              <w:t>Gebėti rankiniu būdu paleisti suplanuotas analizes</w:t>
            </w:r>
          </w:p>
        </w:tc>
      </w:tr>
      <w:tr w:rsidR="00A252D1" w:rsidRPr="000E264C" w14:paraId="07D79263" w14:textId="77777777" w:rsidTr="00A252D1">
        <w:tc>
          <w:tcPr>
            <w:tcW w:w="4675" w:type="dxa"/>
          </w:tcPr>
          <w:p w14:paraId="055140C0" w14:textId="77777777" w:rsidR="00A252D1" w:rsidRPr="000E264C" w:rsidRDefault="00A252D1" w:rsidP="00745155">
            <w:r w:rsidRPr="000E264C">
              <w:t>Dalyviai:</w:t>
            </w:r>
          </w:p>
        </w:tc>
        <w:tc>
          <w:tcPr>
            <w:tcW w:w="4675" w:type="dxa"/>
          </w:tcPr>
          <w:p w14:paraId="192DA9CB" w14:textId="77777777" w:rsidR="00A252D1" w:rsidRPr="000E264C" w:rsidRDefault="00A252D1" w:rsidP="00745155">
            <w:r w:rsidRPr="000E264C">
              <w:t>Administratorius</w:t>
            </w:r>
          </w:p>
        </w:tc>
      </w:tr>
      <w:tr w:rsidR="00A252D1" w:rsidRPr="000E264C" w14:paraId="73018F2F" w14:textId="77777777" w:rsidTr="00A252D1">
        <w:tc>
          <w:tcPr>
            <w:tcW w:w="4675" w:type="dxa"/>
          </w:tcPr>
          <w:p w14:paraId="741797EF" w14:textId="77777777" w:rsidR="00A252D1" w:rsidRPr="000E264C" w:rsidRDefault="00A252D1" w:rsidP="00745155">
            <w:r w:rsidRPr="000E264C">
              <w:t>Ryšiai su kitais PA:</w:t>
            </w:r>
          </w:p>
        </w:tc>
        <w:tc>
          <w:tcPr>
            <w:tcW w:w="4675" w:type="dxa"/>
          </w:tcPr>
          <w:p w14:paraId="482C9FF7" w14:textId="77777777" w:rsidR="00A252D1" w:rsidRPr="000E264C" w:rsidRDefault="00A252D1" w:rsidP="00745155">
            <w:r w:rsidRPr="000E264C">
              <w:t>Išplečia 7 PA</w:t>
            </w:r>
          </w:p>
        </w:tc>
      </w:tr>
      <w:tr w:rsidR="00A252D1" w:rsidRPr="000E264C" w14:paraId="0DDA7F28" w14:textId="77777777" w:rsidTr="00A252D1">
        <w:tc>
          <w:tcPr>
            <w:tcW w:w="4675" w:type="dxa"/>
          </w:tcPr>
          <w:p w14:paraId="1DDEF0B8" w14:textId="77777777" w:rsidR="00A252D1" w:rsidRPr="000E264C" w:rsidRDefault="00A252D1" w:rsidP="00745155">
            <w:r w:rsidRPr="000E264C">
              <w:t>Nefunkciniai reikalavimai:</w:t>
            </w:r>
          </w:p>
        </w:tc>
        <w:tc>
          <w:tcPr>
            <w:tcW w:w="4675" w:type="dxa"/>
          </w:tcPr>
          <w:p w14:paraId="0CC57307" w14:textId="77777777" w:rsidR="00A252D1" w:rsidRPr="000E264C" w:rsidRDefault="00A252D1" w:rsidP="00745155">
            <w:r w:rsidRPr="000E264C">
              <w:t>-</w:t>
            </w:r>
          </w:p>
        </w:tc>
      </w:tr>
      <w:tr w:rsidR="00A252D1" w:rsidRPr="000E264C" w14:paraId="7FBFE167" w14:textId="77777777" w:rsidTr="00A252D1">
        <w:tc>
          <w:tcPr>
            <w:tcW w:w="4675" w:type="dxa"/>
          </w:tcPr>
          <w:p w14:paraId="124CCA12" w14:textId="77777777" w:rsidR="00A252D1" w:rsidRPr="000E264C" w:rsidRDefault="00A252D1" w:rsidP="00745155">
            <w:r w:rsidRPr="000E264C">
              <w:t>Prieš-sąlygos:</w:t>
            </w:r>
          </w:p>
        </w:tc>
        <w:tc>
          <w:tcPr>
            <w:tcW w:w="4675" w:type="dxa"/>
          </w:tcPr>
          <w:p w14:paraId="26F0D248" w14:textId="77777777" w:rsidR="00A252D1" w:rsidRPr="000E264C" w:rsidRDefault="00A252D1" w:rsidP="00745155">
            <w:r w:rsidRPr="000E264C">
              <w:t>Administratorius yra prisijungęs ir apmokymo lange.</w:t>
            </w:r>
          </w:p>
        </w:tc>
      </w:tr>
      <w:tr w:rsidR="00A252D1" w:rsidRPr="000E264C" w14:paraId="39FA3755" w14:textId="77777777" w:rsidTr="00A252D1">
        <w:tc>
          <w:tcPr>
            <w:tcW w:w="4675" w:type="dxa"/>
          </w:tcPr>
          <w:p w14:paraId="7F373708" w14:textId="77777777" w:rsidR="00A252D1" w:rsidRPr="000E264C" w:rsidRDefault="00A252D1" w:rsidP="00745155">
            <w:r w:rsidRPr="000E264C">
              <w:t>Sužadinimo sąlyga:</w:t>
            </w:r>
          </w:p>
        </w:tc>
        <w:tc>
          <w:tcPr>
            <w:tcW w:w="4675" w:type="dxa"/>
          </w:tcPr>
          <w:p w14:paraId="04472F9C" w14:textId="77777777" w:rsidR="00A252D1" w:rsidRPr="000E264C" w:rsidRDefault="00A252D1" w:rsidP="00745155">
            <w:r w:rsidRPr="000E264C">
              <w:t>Administratorius spaudžia analizių paleidimo mygtuką.</w:t>
            </w:r>
          </w:p>
        </w:tc>
      </w:tr>
      <w:tr w:rsidR="00A252D1" w:rsidRPr="000E264C" w14:paraId="3B5B5B24" w14:textId="77777777" w:rsidTr="00A252D1">
        <w:tc>
          <w:tcPr>
            <w:tcW w:w="4675" w:type="dxa"/>
          </w:tcPr>
          <w:p w14:paraId="4F29928B" w14:textId="77777777" w:rsidR="00A252D1" w:rsidRPr="000E264C" w:rsidRDefault="00A252D1" w:rsidP="00745155">
            <w:r w:rsidRPr="000E264C">
              <w:t>Po-sąlyga:</w:t>
            </w:r>
          </w:p>
        </w:tc>
        <w:tc>
          <w:tcPr>
            <w:tcW w:w="4675" w:type="dxa"/>
          </w:tcPr>
          <w:p w14:paraId="08E7B019" w14:textId="77777777" w:rsidR="00A252D1" w:rsidRPr="000E264C" w:rsidRDefault="00A252D1" w:rsidP="00745155">
            <w:r w:rsidRPr="000E264C">
              <w:t>Administratorius mato apmokymo su žinute jog buvo sėkmingai paleistos analizės langą.</w:t>
            </w:r>
          </w:p>
        </w:tc>
      </w:tr>
      <w:tr w:rsidR="00A252D1" w:rsidRPr="000E264C" w14:paraId="39FD57A8" w14:textId="77777777" w:rsidTr="00A252D1">
        <w:tc>
          <w:tcPr>
            <w:tcW w:w="4675" w:type="dxa"/>
          </w:tcPr>
          <w:p w14:paraId="3AC4466D" w14:textId="77777777" w:rsidR="00A252D1" w:rsidRPr="000E264C" w:rsidRDefault="00A252D1" w:rsidP="00745155">
            <w:r w:rsidRPr="000E264C">
              <w:t>Pagrindinis scenarijus:</w:t>
            </w:r>
          </w:p>
        </w:tc>
        <w:tc>
          <w:tcPr>
            <w:tcW w:w="4675" w:type="dxa"/>
          </w:tcPr>
          <w:p w14:paraId="16CE8EFA" w14:textId="77777777" w:rsidR="00A252D1" w:rsidRPr="000E264C" w:rsidRDefault="00A252D1" w:rsidP="00745155">
            <w:pPr>
              <w:pStyle w:val="ListParagraph"/>
              <w:numPr>
                <w:ilvl w:val="0"/>
                <w:numId w:val="25"/>
              </w:numPr>
            </w:pPr>
            <w:r w:rsidRPr="000E264C">
              <w:t>Administratorius yra prisijungęs ir apmokymo lange.</w:t>
            </w:r>
          </w:p>
          <w:p w14:paraId="0D4FDC53" w14:textId="77777777" w:rsidR="00A252D1" w:rsidRPr="000E264C" w:rsidRDefault="00A252D1" w:rsidP="00745155">
            <w:pPr>
              <w:pStyle w:val="ListParagraph"/>
              <w:numPr>
                <w:ilvl w:val="0"/>
                <w:numId w:val="25"/>
              </w:numPr>
            </w:pPr>
            <w:r w:rsidRPr="000E264C">
              <w:t>Administratorius spaudžia analizių pradėjimo mygtuką.</w:t>
            </w:r>
          </w:p>
          <w:p w14:paraId="4BC404EA" w14:textId="77777777" w:rsidR="00A252D1" w:rsidRPr="000E264C" w:rsidRDefault="00A252D1" w:rsidP="00745155">
            <w:pPr>
              <w:pStyle w:val="ListParagraph"/>
              <w:numPr>
                <w:ilvl w:val="0"/>
                <w:numId w:val="25"/>
              </w:numPr>
            </w:pPr>
            <w:r w:rsidRPr="000E264C">
              <w:t>Administratorius peradresuojamas į apmokymų langą su sėkmingai pradėtų analizių žinute.</w:t>
            </w:r>
          </w:p>
        </w:tc>
      </w:tr>
      <w:tr w:rsidR="00A252D1" w:rsidRPr="000E264C" w14:paraId="06768A60" w14:textId="77777777" w:rsidTr="00A252D1">
        <w:tc>
          <w:tcPr>
            <w:tcW w:w="4675" w:type="dxa"/>
          </w:tcPr>
          <w:p w14:paraId="471888EB" w14:textId="77777777" w:rsidR="00A252D1" w:rsidRPr="000E264C" w:rsidRDefault="00A252D1" w:rsidP="00745155">
            <w:r w:rsidRPr="000E264C">
              <w:t>Alternatyvūs scenarijai:</w:t>
            </w:r>
          </w:p>
        </w:tc>
        <w:tc>
          <w:tcPr>
            <w:tcW w:w="4675" w:type="dxa"/>
          </w:tcPr>
          <w:p w14:paraId="134984C1" w14:textId="77777777" w:rsidR="00A252D1" w:rsidRPr="000E264C" w:rsidRDefault="00A252D1" w:rsidP="00745155">
            <w:r w:rsidRPr="000E264C">
              <w:t>-</w:t>
            </w:r>
          </w:p>
        </w:tc>
      </w:tr>
    </w:tbl>
    <w:p w14:paraId="583C7F4A" w14:textId="77777777" w:rsidR="00D81760" w:rsidRPr="000E264C" w:rsidRDefault="00D81760" w:rsidP="00745155"/>
    <w:p w14:paraId="779ACBE2" w14:textId="77777777" w:rsidR="006F43F2" w:rsidRDefault="006F43F2">
      <w:pPr>
        <w:jc w:val="left"/>
        <w:rPr>
          <w:b/>
          <w:bCs w:val="0"/>
          <w:caps/>
          <w:kern w:val="28"/>
          <w:sz w:val="28"/>
          <w:szCs w:val="20"/>
        </w:rPr>
      </w:pPr>
      <w:r>
        <w:br w:type="page"/>
      </w:r>
    </w:p>
    <w:p w14:paraId="7513343D" w14:textId="41AB9B52" w:rsidR="00860CC9" w:rsidRPr="000E264C" w:rsidRDefault="00C7032F" w:rsidP="006F43F2">
      <w:pPr>
        <w:pStyle w:val="Heading1"/>
      </w:pPr>
      <w:bookmarkStart w:id="49" w:name="_Toc9704413"/>
      <w:r w:rsidRPr="000E264C">
        <w:lastRenderedPageBreak/>
        <w:t>Sistemos statinis</w:t>
      </w:r>
      <w:r w:rsidR="00610FA3" w:rsidRPr="000E264C">
        <w:t xml:space="preserve"> vaizdas</w:t>
      </w:r>
      <w:bookmarkEnd w:id="21"/>
      <w:bookmarkEnd w:id="49"/>
    </w:p>
    <w:p w14:paraId="22DECD6A" w14:textId="31D8762A" w:rsidR="00A252D1" w:rsidRPr="000E264C" w:rsidRDefault="00DF55A3" w:rsidP="006F43F2">
      <w:pPr>
        <w:pStyle w:val="Heading2"/>
      </w:pPr>
      <w:bookmarkStart w:id="50" w:name="_Toc86568898"/>
      <w:bookmarkStart w:id="51" w:name="_Toc9704414"/>
      <w:r w:rsidRPr="000E264C">
        <w:t>Apžvalga</w:t>
      </w:r>
      <w:bookmarkStart w:id="52" w:name="_Toc86568899"/>
      <w:bookmarkEnd w:id="50"/>
      <w:bookmarkEnd w:id="51"/>
    </w:p>
    <w:p w14:paraId="54A16DE8" w14:textId="77777777" w:rsidR="00A252D1" w:rsidRPr="000E264C" w:rsidRDefault="00A252D1" w:rsidP="00745155">
      <w:r w:rsidRPr="000E264C">
        <w:rPr>
          <w:noProof/>
        </w:rPr>
        <w:drawing>
          <wp:inline distT="0" distB="0" distL="0" distR="0" wp14:anchorId="7539C108" wp14:editId="43AF4804">
            <wp:extent cx="2753109" cy="52013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109" cy="5201376"/>
                    </a:xfrm>
                    <a:prstGeom prst="rect">
                      <a:avLst/>
                    </a:prstGeom>
                  </pic:spPr>
                </pic:pic>
              </a:graphicData>
            </a:graphic>
          </wp:inline>
        </w:drawing>
      </w:r>
    </w:p>
    <w:p w14:paraId="5839FD67" w14:textId="35D586C7" w:rsidR="00A252D1" w:rsidRPr="000E264C" w:rsidRDefault="006F43F2" w:rsidP="00745155">
      <w:pPr>
        <w:pStyle w:val="Caption"/>
      </w:pPr>
      <w:bookmarkStart w:id="53" w:name="_Ref9274579"/>
      <w:bookmarkStart w:id="54" w:name="_Toc9703985"/>
      <w:r>
        <w:t>Pav.</w:t>
      </w:r>
      <w:r w:rsidR="00A252D1" w:rsidRPr="000E264C">
        <w:t xml:space="preserve"> </w:t>
      </w:r>
      <w:r w:rsidR="00A252D1" w:rsidRPr="000E264C">
        <w:fldChar w:fldCharType="begin"/>
      </w:r>
      <w:r w:rsidR="00A252D1" w:rsidRPr="000E264C">
        <w:instrText xml:space="preserve"> SEQ pav. \* ARABIC </w:instrText>
      </w:r>
      <w:r w:rsidR="00A252D1" w:rsidRPr="000E264C">
        <w:fldChar w:fldCharType="separate"/>
      </w:r>
      <w:r w:rsidR="00110037" w:rsidRPr="000E264C">
        <w:rPr>
          <w:noProof/>
        </w:rPr>
        <w:t>2</w:t>
      </w:r>
      <w:r w:rsidR="00A252D1" w:rsidRPr="000E264C">
        <w:fldChar w:fldCharType="end"/>
      </w:r>
      <w:bookmarkEnd w:id="53"/>
      <w:r w:rsidR="00A252D1" w:rsidRPr="000E264C">
        <w:t xml:space="preserve"> Paketų diagrama</w:t>
      </w:r>
      <w:bookmarkEnd w:id="54"/>
    </w:p>
    <w:p w14:paraId="5A9BB988" w14:textId="329A516B" w:rsidR="00A252D1" w:rsidRPr="000E264C" w:rsidRDefault="00FA03A4" w:rsidP="00745155">
      <w:r>
        <w:fldChar w:fldCharType="begin"/>
      </w:r>
      <w:r>
        <w:instrText xml:space="preserve"> REF _Ref9274579 \h </w:instrText>
      </w:r>
      <w:r>
        <w:fldChar w:fldCharType="separate"/>
      </w:r>
      <w:r w:rsidR="006F43F2">
        <w:t>Pav.</w:t>
      </w:r>
      <w:r w:rsidRPr="000E264C">
        <w:t xml:space="preserve"> </w:t>
      </w:r>
      <w:r w:rsidRPr="000E264C">
        <w:rPr>
          <w:noProof/>
        </w:rPr>
        <w:t>2</w:t>
      </w:r>
      <w:r>
        <w:fldChar w:fldCharType="end"/>
      </w:r>
      <w:r>
        <w:t xml:space="preserve"> pavaizduo</w:t>
      </w:r>
      <w:r w:rsidR="00F45DB2">
        <w:t>ta sistemos paketų diagrama, ji atskleidžia jog s</w:t>
      </w:r>
      <w:r w:rsidR="00A252D1" w:rsidRPr="000E264C">
        <w:t>istem</w:t>
      </w:r>
      <w:r w:rsidR="00F45DB2">
        <w:t>ą</w:t>
      </w:r>
      <w:r w:rsidR="00A252D1" w:rsidRPr="000E264C">
        <w:t xml:space="preserve"> sudaro dvi pagrindinės dalys:</w:t>
      </w:r>
    </w:p>
    <w:p w14:paraId="2366B919" w14:textId="301E7A60" w:rsidR="00A252D1" w:rsidRPr="000E264C" w:rsidRDefault="00745155" w:rsidP="00745155">
      <w:pPr>
        <w:pStyle w:val="ListParagraph"/>
        <w:numPr>
          <w:ilvl w:val="0"/>
          <w:numId w:val="28"/>
        </w:numPr>
      </w:pPr>
      <w:sdt>
        <w:sdtPr>
          <w:id w:val="-535117148"/>
          <w:citation/>
        </w:sdtPr>
        <w:sdtContent>
          <w:r w:rsidR="004571CE">
            <w:fldChar w:fldCharType="begin"/>
          </w:r>
          <w:r w:rsidR="004571CE">
            <w:instrText xml:space="preserve"> CITATION Sym19 \l 1063 </w:instrText>
          </w:r>
          <w:r w:rsidR="004571CE">
            <w:fldChar w:fldCharType="separate"/>
          </w:r>
          <w:r w:rsidR="004571CE">
            <w:rPr>
              <w:noProof/>
            </w:rPr>
            <w:t>(Symfony karkasas, 2019)</w:t>
          </w:r>
          <w:r w:rsidR="004571CE">
            <w:fldChar w:fldCharType="end"/>
          </w:r>
        </w:sdtContent>
      </w:sdt>
      <w:r w:rsidR="004571CE">
        <w:t xml:space="preserve"> </w:t>
      </w:r>
      <w:proofErr w:type="spellStart"/>
      <w:r w:rsidR="004571CE">
        <w:t>Symfony</w:t>
      </w:r>
      <w:proofErr w:type="spellEnd"/>
      <w:r w:rsidR="004571CE">
        <w:t xml:space="preserve"> </w:t>
      </w:r>
      <w:r w:rsidR="00A252D1" w:rsidRPr="000E264C">
        <w:t>informacinės sistemos saitas – skirtas valdyti operacijas su neuroniniu tinklu.</w:t>
      </w:r>
    </w:p>
    <w:p w14:paraId="1E3934D1" w14:textId="77CC13AA" w:rsidR="00A252D1" w:rsidRPr="000E264C" w:rsidRDefault="00745155" w:rsidP="00745155">
      <w:pPr>
        <w:pStyle w:val="ListParagraph"/>
        <w:numPr>
          <w:ilvl w:val="0"/>
          <w:numId w:val="28"/>
        </w:numPr>
      </w:pPr>
      <w:sdt>
        <w:sdtPr>
          <w:id w:val="1955586883"/>
          <w:citation/>
        </w:sdtPr>
        <w:sdtContent>
          <w:r w:rsidR="004571CE">
            <w:fldChar w:fldCharType="begin"/>
          </w:r>
          <w:r w:rsidR="004571CE">
            <w:instrText xml:space="preserve"> CITATION Ten19 \l 1063 </w:instrText>
          </w:r>
          <w:r w:rsidR="004571CE">
            <w:fldChar w:fldCharType="separate"/>
          </w:r>
          <w:r w:rsidR="004571CE">
            <w:rPr>
              <w:noProof/>
            </w:rPr>
            <w:t>(TensorFlow, 2019)</w:t>
          </w:r>
          <w:r w:rsidR="004571CE">
            <w:fldChar w:fldCharType="end"/>
          </w:r>
        </w:sdtContent>
      </w:sdt>
      <w:r w:rsidR="004571CE">
        <w:t xml:space="preserve"> </w:t>
      </w:r>
      <w:proofErr w:type="spellStart"/>
      <w:r w:rsidR="00A252D1" w:rsidRPr="000E264C">
        <w:t>Tensorflow</w:t>
      </w:r>
      <w:proofErr w:type="spellEnd"/>
      <w:r w:rsidR="00A252D1" w:rsidRPr="000E264C">
        <w:t xml:space="preserve"> modulis – skirtas atlikti operacijas su neuroniniu tinklu.</w:t>
      </w:r>
    </w:p>
    <w:p w14:paraId="7480F918" w14:textId="660993FD" w:rsidR="00860CC9" w:rsidRPr="000E264C" w:rsidRDefault="00DF55A3" w:rsidP="006F43F2">
      <w:pPr>
        <w:pStyle w:val="Heading2"/>
      </w:pPr>
      <w:bookmarkStart w:id="55" w:name="_Toc9704415"/>
      <w:r w:rsidRPr="000E264C">
        <w:t>Paketų detalizavimas</w:t>
      </w:r>
      <w:bookmarkEnd w:id="52"/>
      <w:bookmarkEnd w:id="55"/>
    </w:p>
    <w:p w14:paraId="148093B3" w14:textId="53A1EB6C" w:rsidR="000A3DFA" w:rsidRPr="006F43F2" w:rsidRDefault="000A3DFA" w:rsidP="006F43F2">
      <w:pPr>
        <w:pStyle w:val="Heading3"/>
      </w:pPr>
      <w:bookmarkStart w:id="56" w:name="_Toc9704416"/>
      <w:proofErr w:type="spellStart"/>
      <w:r w:rsidRPr="006F43F2">
        <w:t>Symfony</w:t>
      </w:r>
      <w:proofErr w:type="spellEnd"/>
      <w:r w:rsidRPr="006F43F2">
        <w:t xml:space="preserve"> paketo klasės</w:t>
      </w:r>
      <w:bookmarkEnd w:id="56"/>
    </w:p>
    <w:p w14:paraId="66F055DC" w14:textId="77777777" w:rsidR="000A3DFA" w:rsidRPr="000E264C" w:rsidRDefault="000A3DFA" w:rsidP="00745155">
      <w:r w:rsidRPr="000E264C">
        <w:rPr>
          <w:noProof/>
        </w:rPr>
        <w:lastRenderedPageBreak/>
        <w:drawing>
          <wp:inline distT="0" distB="0" distL="0" distR="0" wp14:anchorId="5CDDD6A3" wp14:editId="26794E9C">
            <wp:extent cx="5943600" cy="446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66590"/>
                    </a:xfrm>
                    <a:prstGeom prst="rect">
                      <a:avLst/>
                    </a:prstGeom>
                  </pic:spPr>
                </pic:pic>
              </a:graphicData>
            </a:graphic>
          </wp:inline>
        </w:drawing>
      </w:r>
    </w:p>
    <w:p w14:paraId="720ACC6C" w14:textId="57313EE4" w:rsidR="000A3DFA" w:rsidRPr="000E264C" w:rsidRDefault="006F43F2" w:rsidP="00745155">
      <w:pPr>
        <w:pStyle w:val="Caption"/>
      </w:pPr>
      <w:bookmarkStart w:id="57" w:name="_Ref9274662"/>
      <w:bookmarkStart w:id="58" w:name="_Toc9703986"/>
      <w:r>
        <w:t>Pav.</w:t>
      </w:r>
      <w:r w:rsidR="000A3DFA" w:rsidRPr="000E264C">
        <w:t xml:space="preserve"> </w:t>
      </w:r>
      <w:r w:rsidR="000A3DFA" w:rsidRPr="000E264C">
        <w:fldChar w:fldCharType="begin"/>
      </w:r>
      <w:r w:rsidR="000A3DFA" w:rsidRPr="000E264C">
        <w:instrText xml:space="preserve"> SEQ pav. \* ARABIC </w:instrText>
      </w:r>
      <w:r w:rsidR="000A3DFA" w:rsidRPr="000E264C">
        <w:fldChar w:fldCharType="separate"/>
      </w:r>
      <w:r w:rsidR="00110037" w:rsidRPr="000E264C">
        <w:rPr>
          <w:noProof/>
        </w:rPr>
        <w:t>3</w:t>
      </w:r>
      <w:r w:rsidR="000A3DFA" w:rsidRPr="000E264C">
        <w:fldChar w:fldCharType="end"/>
      </w:r>
      <w:bookmarkEnd w:id="57"/>
      <w:r w:rsidR="000A3DFA" w:rsidRPr="000E264C">
        <w:t xml:space="preserve"> </w:t>
      </w:r>
      <w:proofErr w:type="spellStart"/>
      <w:r w:rsidR="000A3DFA" w:rsidRPr="000E264C">
        <w:t>Symfony</w:t>
      </w:r>
      <w:proofErr w:type="spellEnd"/>
      <w:r w:rsidR="000A3DFA" w:rsidRPr="000E264C">
        <w:t xml:space="preserve"> paketo klasių diagrama</w:t>
      </w:r>
      <w:bookmarkEnd w:id="58"/>
    </w:p>
    <w:p w14:paraId="79C21A22" w14:textId="08DDCCD0" w:rsidR="000A3DFA" w:rsidRPr="000E264C" w:rsidRDefault="00F45DB2" w:rsidP="00745155">
      <w:r>
        <w:fldChar w:fldCharType="begin"/>
      </w:r>
      <w:r>
        <w:instrText xml:space="preserve"> REF _Ref9274662 \h </w:instrText>
      </w:r>
      <w:r>
        <w:fldChar w:fldCharType="separate"/>
      </w:r>
      <w:r w:rsidR="006F43F2">
        <w:t>Pav.</w:t>
      </w:r>
      <w:r w:rsidRPr="000E264C">
        <w:t xml:space="preserve"> </w:t>
      </w:r>
      <w:r w:rsidRPr="000E264C">
        <w:rPr>
          <w:noProof/>
        </w:rPr>
        <w:t>3</w:t>
      </w:r>
      <w:r>
        <w:fldChar w:fldCharType="end"/>
      </w:r>
      <w:r>
        <w:t xml:space="preserve"> paveikslėlyje pavaizduota pilna </w:t>
      </w:r>
      <w:proofErr w:type="spellStart"/>
      <w:r>
        <w:t>Symfony</w:t>
      </w:r>
      <w:proofErr w:type="spellEnd"/>
      <w:r>
        <w:t xml:space="preserve"> paketo klasių diagrama. Kadangi būtų ją nagrinėti patogiau, pasirinkta ją detalizuoti smulkesnėmis dalimis</w:t>
      </w:r>
      <w:r w:rsidR="000A3DFA" w:rsidRPr="000E264C">
        <w:t>:</w:t>
      </w:r>
    </w:p>
    <w:p w14:paraId="7565B2A2" w14:textId="77777777" w:rsidR="000A3DFA" w:rsidRPr="000E264C" w:rsidRDefault="000A3DFA" w:rsidP="00745155">
      <w:r w:rsidRPr="000E264C">
        <w:rPr>
          <w:noProof/>
        </w:rPr>
        <w:lastRenderedPageBreak/>
        <w:drawing>
          <wp:inline distT="0" distB="0" distL="0" distR="0" wp14:anchorId="6769F1CB" wp14:editId="666DE4F1">
            <wp:extent cx="2600688" cy="523948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5239481"/>
                    </a:xfrm>
                    <a:prstGeom prst="rect">
                      <a:avLst/>
                    </a:prstGeom>
                  </pic:spPr>
                </pic:pic>
              </a:graphicData>
            </a:graphic>
          </wp:inline>
        </w:drawing>
      </w:r>
    </w:p>
    <w:p w14:paraId="2F17F9BB" w14:textId="67ED73E3" w:rsidR="000A3DFA" w:rsidRPr="000E264C" w:rsidRDefault="006F43F2" w:rsidP="00745155">
      <w:pPr>
        <w:pStyle w:val="Caption"/>
      </w:pPr>
      <w:bookmarkStart w:id="59" w:name="_Ref9274651"/>
      <w:bookmarkStart w:id="60" w:name="_Toc9703987"/>
      <w:r>
        <w:t>Pav.</w:t>
      </w:r>
      <w:r w:rsidR="000A3DFA" w:rsidRPr="000E264C">
        <w:t xml:space="preserve"> </w:t>
      </w:r>
      <w:r w:rsidR="000A3DFA" w:rsidRPr="000E264C">
        <w:fldChar w:fldCharType="begin"/>
      </w:r>
      <w:r w:rsidR="000A3DFA" w:rsidRPr="000E264C">
        <w:instrText xml:space="preserve"> SEQ pav. \* ARABIC </w:instrText>
      </w:r>
      <w:r w:rsidR="000A3DFA" w:rsidRPr="000E264C">
        <w:fldChar w:fldCharType="separate"/>
      </w:r>
      <w:r w:rsidR="00110037" w:rsidRPr="000E264C">
        <w:rPr>
          <w:noProof/>
        </w:rPr>
        <w:t>4</w:t>
      </w:r>
      <w:r w:rsidR="000A3DFA" w:rsidRPr="000E264C">
        <w:fldChar w:fldCharType="end"/>
      </w:r>
      <w:bookmarkEnd w:id="59"/>
      <w:r w:rsidR="000A3DFA" w:rsidRPr="000E264C">
        <w:t xml:space="preserve"> </w:t>
      </w:r>
      <w:proofErr w:type="spellStart"/>
      <w:r w:rsidR="000A3DFA" w:rsidRPr="000E264C">
        <w:t>Symfony</w:t>
      </w:r>
      <w:proofErr w:type="spellEnd"/>
      <w:r w:rsidR="000A3DFA" w:rsidRPr="000E264C">
        <w:t xml:space="preserve"> paketo, </w:t>
      </w:r>
      <w:proofErr w:type="spellStart"/>
      <w:r w:rsidR="000A3DFA" w:rsidRPr="000E264C">
        <w:t>Controller</w:t>
      </w:r>
      <w:proofErr w:type="spellEnd"/>
      <w:r w:rsidR="000A3DFA" w:rsidRPr="000E264C">
        <w:t xml:space="preserve"> klasės</w:t>
      </w:r>
      <w:bookmarkEnd w:id="60"/>
    </w:p>
    <w:p w14:paraId="31024CDF" w14:textId="0D1A99A1" w:rsidR="000A3DFA" w:rsidRPr="000E264C" w:rsidRDefault="00F45DB2" w:rsidP="00745155">
      <w:r>
        <w:fldChar w:fldCharType="begin"/>
      </w:r>
      <w:r>
        <w:instrText xml:space="preserve"> REF _Ref9274651 \h </w:instrText>
      </w:r>
      <w:r>
        <w:fldChar w:fldCharType="separate"/>
      </w:r>
      <w:r w:rsidR="006F43F2">
        <w:t>Pav.</w:t>
      </w:r>
      <w:r w:rsidRPr="000E264C">
        <w:t xml:space="preserve"> </w:t>
      </w:r>
      <w:r w:rsidRPr="000E264C">
        <w:rPr>
          <w:noProof/>
        </w:rPr>
        <w:t>4</w:t>
      </w:r>
      <w:r>
        <w:fldChar w:fldCharType="end"/>
      </w:r>
      <w:r>
        <w:t xml:space="preserve"> </w:t>
      </w:r>
      <w:r w:rsidR="006F43F2">
        <w:t>p</w:t>
      </w:r>
      <w:r>
        <w:t>avaizduojamos kontrolerių klasės (vadinamos kontrolės (</w:t>
      </w:r>
      <w:proofErr w:type="spellStart"/>
      <w:r>
        <w:t>Symfony</w:t>
      </w:r>
      <w:proofErr w:type="spellEnd"/>
      <w:r>
        <w:t xml:space="preserve"> karkase), tačiau tai yra ribinės klasės) skirtos vartotojams sąveikauti su sistema. </w:t>
      </w:r>
      <w:r w:rsidR="000A3DFA" w:rsidRPr="000E264C">
        <w:t xml:space="preserve">Šios klasės atsakingos už </w:t>
      </w:r>
      <w:r>
        <w:t>tiesioginius</w:t>
      </w:r>
      <w:r w:rsidR="000A3DFA" w:rsidRPr="000E264C">
        <w:t xml:space="preserve"> veiksmus su </w:t>
      </w:r>
      <w:r>
        <w:t>i</w:t>
      </w:r>
      <w:r w:rsidR="000A3DFA" w:rsidRPr="000E264C">
        <w:t>nformacine sistema.</w:t>
      </w:r>
      <w:r>
        <w:t xml:space="preserve"> Kiekvienas atskiras langas atvaizduojamas kaip „...</w:t>
      </w:r>
      <w:proofErr w:type="spellStart"/>
      <w:r w:rsidRPr="00F45DB2">
        <w:rPr>
          <w:i/>
        </w:rPr>
        <w:t>Action</w:t>
      </w:r>
      <w:proofErr w:type="spellEnd"/>
      <w:r>
        <w:t>“ metodas, šie metodai yra surišti su nuorodomis.</w:t>
      </w:r>
    </w:p>
    <w:p w14:paraId="078E315A" w14:textId="77777777" w:rsidR="000A3DFA" w:rsidRPr="000E264C" w:rsidRDefault="000A3DFA" w:rsidP="00745155">
      <w:r w:rsidRPr="000E264C">
        <w:rPr>
          <w:noProof/>
        </w:rPr>
        <w:lastRenderedPageBreak/>
        <w:drawing>
          <wp:inline distT="0" distB="0" distL="0" distR="0" wp14:anchorId="32287054" wp14:editId="546A1F01">
            <wp:extent cx="5487166" cy="7868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166" cy="7868748"/>
                    </a:xfrm>
                    <a:prstGeom prst="rect">
                      <a:avLst/>
                    </a:prstGeom>
                  </pic:spPr>
                </pic:pic>
              </a:graphicData>
            </a:graphic>
          </wp:inline>
        </w:drawing>
      </w:r>
    </w:p>
    <w:p w14:paraId="7F870D2C" w14:textId="1552CC49" w:rsidR="000A3DFA" w:rsidRPr="000E264C" w:rsidRDefault="006F43F2" w:rsidP="00745155">
      <w:pPr>
        <w:pStyle w:val="Caption"/>
      </w:pPr>
      <w:bookmarkStart w:id="61" w:name="_Ref9275020"/>
      <w:bookmarkStart w:id="62" w:name="_Toc9703988"/>
      <w:r>
        <w:t>Pav.</w:t>
      </w:r>
      <w:r w:rsidR="000A3DFA" w:rsidRPr="000E264C">
        <w:t xml:space="preserve"> </w:t>
      </w:r>
      <w:r w:rsidR="000A3DFA" w:rsidRPr="000E264C">
        <w:fldChar w:fldCharType="begin"/>
      </w:r>
      <w:r w:rsidR="000A3DFA" w:rsidRPr="000E264C">
        <w:instrText xml:space="preserve"> SEQ pav. \* ARABIC </w:instrText>
      </w:r>
      <w:r w:rsidR="000A3DFA" w:rsidRPr="000E264C">
        <w:fldChar w:fldCharType="separate"/>
      </w:r>
      <w:r w:rsidR="00110037" w:rsidRPr="000E264C">
        <w:rPr>
          <w:noProof/>
        </w:rPr>
        <w:t>5</w:t>
      </w:r>
      <w:r w:rsidR="000A3DFA" w:rsidRPr="000E264C">
        <w:fldChar w:fldCharType="end"/>
      </w:r>
      <w:bookmarkEnd w:id="61"/>
      <w:r w:rsidR="000A3DFA" w:rsidRPr="000E264C">
        <w:t xml:space="preserve"> </w:t>
      </w:r>
      <w:proofErr w:type="spellStart"/>
      <w:r w:rsidR="000A3DFA" w:rsidRPr="000E264C">
        <w:t>Symfony</w:t>
      </w:r>
      <w:proofErr w:type="spellEnd"/>
      <w:r w:rsidR="000A3DFA" w:rsidRPr="000E264C">
        <w:t xml:space="preserve"> paketo servisų klasės</w:t>
      </w:r>
      <w:bookmarkEnd w:id="62"/>
    </w:p>
    <w:p w14:paraId="5D796C1F" w14:textId="7FB82A59" w:rsidR="000A3DFA" w:rsidRPr="000E264C" w:rsidRDefault="00F45DB2" w:rsidP="00745155">
      <w:r>
        <w:lastRenderedPageBreak/>
        <w:fldChar w:fldCharType="begin"/>
      </w:r>
      <w:r>
        <w:instrText xml:space="preserve"> REF _Ref9275020 \h </w:instrText>
      </w:r>
      <w:r>
        <w:fldChar w:fldCharType="separate"/>
      </w:r>
      <w:r w:rsidR="006F43F2">
        <w:t>Pav.</w:t>
      </w:r>
      <w:r w:rsidRPr="000E264C">
        <w:t xml:space="preserve"> </w:t>
      </w:r>
      <w:r w:rsidRPr="000E264C">
        <w:rPr>
          <w:noProof/>
        </w:rPr>
        <w:t>5</w:t>
      </w:r>
      <w:r>
        <w:fldChar w:fldCharType="end"/>
      </w:r>
      <w:r>
        <w:t xml:space="preserve"> </w:t>
      </w:r>
      <w:r w:rsidR="006F43F2">
        <w:t>a</w:t>
      </w:r>
      <w:r>
        <w:t xml:space="preserve">tvaizduotos servisų klasės (kontrolės). </w:t>
      </w:r>
      <w:r w:rsidR="000A3DFA" w:rsidRPr="000E264C">
        <w:t xml:space="preserve">Šios klasės atsakingos už pagrindinę </w:t>
      </w:r>
      <w:r>
        <w:t xml:space="preserve">veikimo </w:t>
      </w:r>
      <w:r w:rsidR="000A3DFA" w:rsidRPr="000E264C">
        <w:t>logiką.</w:t>
      </w:r>
      <w:r>
        <w:t xml:space="preserve"> Toliau detalizuojamos esminės klasės ir jų veikimas:</w:t>
      </w:r>
      <w:r w:rsidRPr="000E264C">
        <w:t xml:space="preserve"> </w:t>
      </w:r>
    </w:p>
    <w:p w14:paraId="4FA214C5" w14:textId="21741F16" w:rsidR="000A3DFA" w:rsidRPr="000E264C" w:rsidRDefault="000A3DFA" w:rsidP="006F43F2">
      <w:pPr>
        <w:pStyle w:val="Heading4"/>
      </w:pPr>
      <w:r w:rsidRPr="000E264C">
        <w:t>“ScheduleManager” klasė</w:t>
      </w:r>
    </w:p>
    <w:p w14:paraId="7ED95FE9" w14:textId="21CF4A9A" w:rsidR="000A3DFA" w:rsidRPr="000E264C" w:rsidRDefault="000A3DFA" w:rsidP="00745155">
      <w:r w:rsidRPr="000E264C">
        <w:t>Klasė atsakinga už analizių suplanavimą, suplanuotų analizių pradėjimą ir apmokymo paleidimą. kadangi sistemos operacijoms reikia daug išteklių, analizės operacijos yra planuojamos, o ne iš karto leidžiamos. Ši klasė naudoją „</w:t>
      </w:r>
      <w:proofErr w:type="spellStart"/>
      <w:r w:rsidRPr="000E264C">
        <w:t>LearningDelegator</w:t>
      </w:r>
      <w:proofErr w:type="spellEnd"/>
      <w:r w:rsidRPr="000E264C">
        <w:t>“ ir „</w:t>
      </w:r>
      <w:proofErr w:type="spellStart"/>
      <w:r w:rsidRPr="000E264C">
        <w:t>AnalysisDelegator</w:t>
      </w:r>
      <w:proofErr w:type="spellEnd"/>
      <w:r w:rsidRPr="000E264C">
        <w:t>“ klases, kurios atsakingos už pačių mokymosi ir analizės veiksmų paleidimą.</w:t>
      </w:r>
    </w:p>
    <w:p w14:paraId="286DABD2" w14:textId="2087361C" w:rsidR="000A3DFA" w:rsidRPr="000E264C" w:rsidRDefault="000A3DFA" w:rsidP="006F43F2">
      <w:pPr>
        <w:pStyle w:val="Heading4"/>
      </w:pPr>
      <w:r w:rsidRPr="000E264C">
        <w:t>„LearningDelegator“ klasė</w:t>
      </w:r>
    </w:p>
    <w:p w14:paraId="7E33A0F1" w14:textId="6E1DE037" w:rsidR="000A3DFA" w:rsidRPr="000E264C" w:rsidRDefault="000A3DFA" w:rsidP="00745155">
      <w:r w:rsidRPr="000E264C">
        <w:t xml:space="preserve">Klasė komunikuoja su </w:t>
      </w:r>
      <w:proofErr w:type="spellStart"/>
      <w:r w:rsidRPr="000E264C">
        <w:t>Tensorflow</w:t>
      </w:r>
      <w:proofErr w:type="spellEnd"/>
      <w:r w:rsidRPr="000E264C">
        <w:t xml:space="preserve"> paketo komandomis, kad paleisti apmokymo operacijas.</w:t>
      </w:r>
    </w:p>
    <w:p w14:paraId="0B2F8A08" w14:textId="68B97F4A" w:rsidR="000A3DFA" w:rsidRPr="000E264C" w:rsidRDefault="000A3DFA" w:rsidP="006F43F2">
      <w:pPr>
        <w:pStyle w:val="Heading4"/>
      </w:pPr>
      <w:r w:rsidRPr="000E264C">
        <w:t>„AnalysisDelegator“ klasė</w:t>
      </w:r>
    </w:p>
    <w:p w14:paraId="04AB896A" w14:textId="3E866D27" w:rsidR="000A3DFA" w:rsidRPr="000E264C" w:rsidRDefault="000A3DFA" w:rsidP="006F43F2">
      <w:pPr>
        <w:spacing w:after="240"/>
      </w:pPr>
      <w:r w:rsidRPr="000E264C">
        <w:t xml:space="preserve">Klasė komunikuoja su </w:t>
      </w:r>
      <w:proofErr w:type="spellStart"/>
      <w:r w:rsidRPr="000E264C">
        <w:t>Tensorflow</w:t>
      </w:r>
      <w:proofErr w:type="spellEnd"/>
      <w:r w:rsidRPr="000E264C">
        <w:t xml:space="preserve"> paketo komandomis, kad paleisti analizės operacijas.</w:t>
      </w:r>
    </w:p>
    <w:p w14:paraId="50CBC23E" w14:textId="77777777" w:rsidR="00245C0A" w:rsidRPr="000E264C" w:rsidRDefault="00245C0A" w:rsidP="00745155">
      <w:r w:rsidRPr="000E264C">
        <w:rPr>
          <w:noProof/>
        </w:rPr>
        <w:drawing>
          <wp:inline distT="0" distB="0" distL="0" distR="0" wp14:anchorId="5223B437" wp14:editId="3EC57454">
            <wp:extent cx="2343477" cy="5525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477" cy="5525271"/>
                    </a:xfrm>
                    <a:prstGeom prst="rect">
                      <a:avLst/>
                    </a:prstGeom>
                  </pic:spPr>
                </pic:pic>
              </a:graphicData>
            </a:graphic>
          </wp:inline>
        </w:drawing>
      </w:r>
    </w:p>
    <w:p w14:paraId="461638A6" w14:textId="53EF8632" w:rsidR="00245C0A" w:rsidRPr="000E264C" w:rsidRDefault="006F43F2" w:rsidP="00745155">
      <w:pPr>
        <w:pStyle w:val="Caption"/>
      </w:pPr>
      <w:bookmarkStart w:id="63" w:name="_Ref9275155"/>
      <w:bookmarkStart w:id="64" w:name="_Toc9703989"/>
      <w:r>
        <w:t>Pav.</w:t>
      </w:r>
      <w:r w:rsidR="00245C0A" w:rsidRPr="000E264C">
        <w:t xml:space="preserve"> </w:t>
      </w:r>
      <w:r w:rsidR="00245C0A" w:rsidRPr="000E264C">
        <w:fldChar w:fldCharType="begin"/>
      </w:r>
      <w:r w:rsidR="00245C0A" w:rsidRPr="000E264C">
        <w:instrText xml:space="preserve"> SEQ pav. \* ARABIC </w:instrText>
      </w:r>
      <w:r w:rsidR="00245C0A" w:rsidRPr="000E264C">
        <w:fldChar w:fldCharType="separate"/>
      </w:r>
      <w:r w:rsidR="00110037" w:rsidRPr="000E264C">
        <w:rPr>
          <w:noProof/>
        </w:rPr>
        <w:t>6</w:t>
      </w:r>
      <w:r w:rsidR="00245C0A" w:rsidRPr="000E264C">
        <w:fldChar w:fldCharType="end"/>
      </w:r>
      <w:bookmarkEnd w:id="63"/>
      <w:r w:rsidR="00245C0A" w:rsidRPr="000E264C">
        <w:t xml:space="preserve"> </w:t>
      </w:r>
      <w:proofErr w:type="spellStart"/>
      <w:r w:rsidR="00245C0A" w:rsidRPr="000E264C">
        <w:t>Symfony</w:t>
      </w:r>
      <w:proofErr w:type="spellEnd"/>
      <w:r w:rsidR="00245C0A" w:rsidRPr="000E264C">
        <w:t xml:space="preserve"> paketo esybių klasės</w:t>
      </w:r>
      <w:bookmarkEnd w:id="64"/>
    </w:p>
    <w:p w14:paraId="4688DACD" w14:textId="6BB5F8E8" w:rsidR="00245C0A" w:rsidRPr="000E264C" w:rsidRDefault="00F45DB2" w:rsidP="00745155">
      <w:r>
        <w:lastRenderedPageBreak/>
        <w:fldChar w:fldCharType="begin"/>
      </w:r>
      <w:r>
        <w:instrText xml:space="preserve"> REF _Ref9275155 \h </w:instrText>
      </w:r>
      <w:r>
        <w:fldChar w:fldCharType="separate"/>
      </w:r>
      <w:r w:rsidR="006F43F2">
        <w:t>Pav.</w:t>
      </w:r>
      <w:r w:rsidRPr="000E264C">
        <w:t xml:space="preserve"> </w:t>
      </w:r>
      <w:r w:rsidRPr="000E264C">
        <w:rPr>
          <w:noProof/>
        </w:rPr>
        <w:t>6</w:t>
      </w:r>
      <w:r>
        <w:fldChar w:fldCharType="end"/>
      </w:r>
      <w:r>
        <w:t xml:space="preserve"> </w:t>
      </w:r>
      <w:r w:rsidR="006F43F2">
        <w:t>p</w:t>
      </w:r>
      <w:r>
        <w:t xml:space="preserve">avaizduotos klasės yra esybės stereotipo klasės ir jos yra </w:t>
      </w:r>
      <w:r w:rsidR="00245C0A" w:rsidRPr="000E264C">
        <w:t>atsakingos už informacijos laikymą</w:t>
      </w:r>
      <w:r>
        <w:t xml:space="preserve">. </w:t>
      </w:r>
      <w:r w:rsidR="004C49CD">
        <w:t xml:space="preserve">Papildomai, jas galima laikyti kaip </w:t>
      </w:r>
      <w:r w:rsidR="00245C0A" w:rsidRPr="000E264C">
        <w:t>atitikmen</w:t>
      </w:r>
      <w:r w:rsidR="004C49CD">
        <w:t>i</w:t>
      </w:r>
      <w:r w:rsidR="00245C0A" w:rsidRPr="000E264C">
        <w:t>s duomenų bazėje laikomoms lentelėms.</w:t>
      </w:r>
    </w:p>
    <w:p w14:paraId="3CC27DE7" w14:textId="035BA043" w:rsidR="00245C0A" w:rsidRPr="000E264C" w:rsidRDefault="00245C0A" w:rsidP="006F43F2">
      <w:pPr>
        <w:pStyle w:val="Heading3"/>
      </w:pPr>
      <w:bookmarkStart w:id="65" w:name="_Toc9704417"/>
      <w:r w:rsidRPr="000E264C">
        <w:t>Tensorflow paketas</w:t>
      </w:r>
      <w:bookmarkEnd w:id="65"/>
    </w:p>
    <w:p w14:paraId="6B2AE4FD" w14:textId="77777777" w:rsidR="00245C0A" w:rsidRPr="000E264C" w:rsidRDefault="00245C0A" w:rsidP="00745155">
      <w:r w:rsidRPr="000E264C">
        <w:rPr>
          <w:noProof/>
        </w:rPr>
        <w:drawing>
          <wp:inline distT="0" distB="0" distL="0" distR="0" wp14:anchorId="2B2CEE94" wp14:editId="75C96ADF">
            <wp:extent cx="5020376" cy="558242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582429"/>
                    </a:xfrm>
                    <a:prstGeom prst="rect">
                      <a:avLst/>
                    </a:prstGeom>
                  </pic:spPr>
                </pic:pic>
              </a:graphicData>
            </a:graphic>
          </wp:inline>
        </w:drawing>
      </w:r>
    </w:p>
    <w:p w14:paraId="3555B763" w14:textId="0C240967" w:rsidR="00245C0A" w:rsidRPr="000E264C" w:rsidRDefault="006F43F2" w:rsidP="00745155">
      <w:pPr>
        <w:pStyle w:val="Caption"/>
      </w:pPr>
      <w:bookmarkStart w:id="66" w:name="_Ref9275230"/>
      <w:bookmarkStart w:id="67" w:name="_Toc9703990"/>
      <w:r>
        <w:t>Pav.</w:t>
      </w:r>
      <w:r w:rsidR="00245C0A" w:rsidRPr="000E264C">
        <w:t xml:space="preserve"> </w:t>
      </w:r>
      <w:r w:rsidR="00245C0A" w:rsidRPr="000E264C">
        <w:fldChar w:fldCharType="begin"/>
      </w:r>
      <w:r w:rsidR="00245C0A" w:rsidRPr="000E264C">
        <w:instrText xml:space="preserve"> SEQ pav. \* ARABIC </w:instrText>
      </w:r>
      <w:r w:rsidR="00245C0A" w:rsidRPr="000E264C">
        <w:fldChar w:fldCharType="separate"/>
      </w:r>
      <w:r w:rsidR="00110037" w:rsidRPr="000E264C">
        <w:rPr>
          <w:noProof/>
        </w:rPr>
        <w:t>7</w:t>
      </w:r>
      <w:r w:rsidR="00245C0A" w:rsidRPr="000E264C">
        <w:fldChar w:fldCharType="end"/>
      </w:r>
      <w:bookmarkEnd w:id="66"/>
      <w:r w:rsidR="00245C0A" w:rsidRPr="000E264C">
        <w:t xml:space="preserve"> </w:t>
      </w:r>
      <w:proofErr w:type="spellStart"/>
      <w:r w:rsidR="00245C0A" w:rsidRPr="000E264C">
        <w:t>Tensorflow</w:t>
      </w:r>
      <w:proofErr w:type="spellEnd"/>
      <w:r w:rsidR="00245C0A" w:rsidRPr="000E264C">
        <w:t xml:space="preserve"> paketo klasių diagrama</w:t>
      </w:r>
      <w:bookmarkEnd w:id="67"/>
    </w:p>
    <w:p w14:paraId="24B232D9" w14:textId="7C32848C" w:rsidR="00245C0A" w:rsidRPr="000E264C" w:rsidRDefault="004C49CD" w:rsidP="00745155">
      <w:r>
        <w:fldChar w:fldCharType="begin"/>
      </w:r>
      <w:r>
        <w:instrText xml:space="preserve"> REF _Ref9275230 \h </w:instrText>
      </w:r>
      <w:r>
        <w:fldChar w:fldCharType="separate"/>
      </w:r>
      <w:r w:rsidR="006F43F2">
        <w:t>Pav.</w:t>
      </w:r>
      <w:r w:rsidRPr="000E264C">
        <w:t xml:space="preserve"> </w:t>
      </w:r>
      <w:r w:rsidRPr="000E264C">
        <w:rPr>
          <w:noProof/>
        </w:rPr>
        <w:t>7</w:t>
      </w:r>
      <w:r>
        <w:fldChar w:fldCharType="end"/>
      </w:r>
      <w:r>
        <w:t xml:space="preserve"> atvaizduoja </w:t>
      </w:r>
      <w:proofErr w:type="spellStart"/>
      <w:r>
        <w:t>Tensorflow</w:t>
      </w:r>
      <w:proofErr w:type="spellEnd"/>
      <w:r>
        <w:t xml:space="preserve"> paketą. Paketas</w:t>
      </w:r>
      <w:r w:rsidR="00245C0A" w:rsidRPr="000E264C">
        <w:t xml:space="preserve"> pateikia </w:t>
      </w:r>
      <w:r>
        <w:t xml:space="preserve">veiksmų sąsają per </w:t>
      </w:r>
      <w:r w:rsidR="00245C0A" w:rsidRPr="000E264C">
        <w:t>komandas</w:t>
      </w:r>
      <w:r>
        <w:t xml:space="preserve">. </w:t>
      </w:r>
      <w:proofErr w:type="spellStart"/>
      <w:r>
        <w:t>Symfony</w:t>
      </w:r>
      <w:proofErr w:type="spellEnd"/>
      <w:r>
        <w:t xml:space="preserve"> paketas per „...</w:t>
      </w:r>
      <w:proofErr w:type="spellStart"/>
      <w:r>
        <w:rPr>
          <w:i/>
        </w:rPr>
        <w:t>Delegator</w:t>
      </w:r>
      <w:proofErr w:type="spellEnd"/>
      <w:r>
        <w:t>“ klases komunikuos su šiomis komandų klasėmis, norint atlikti operacijas su neuroniniu tinklu.</w:t>
      </w:r>
      <w:r w:rsidR="00245C0A" w:rsidRPr="000E264C">
        <w:t xml:space="preserve"> </w:t>
      </w:r>
    </w:p>
    <w:p w14:paraId="5AD2373E" w14:textId="1F51340C" w:rsidR="00860CC9" w:rsidRPr="000E264C" w:rsidRDefault="00C7032F" w:rsidP="006F43F2">
      <w:pPr>
        <w:pStyle w:val="Heading1"/>
      </w:pPr>
      <w:bookmarkStart w:id="68" w:name="_Toc86568900"/>
      <w:bookmarkStart w:id="69" w:name="_Toc9704418"/>
      <w:r w:rsidRPr="000E264C">
        <w:t>Sistemos dinaminis</w:t>
      </w:r>
      <w:r w:rsidR="00671B1D" w:rsidRPr="000E264C">
        <w:t xml:space="preserve"> vaizdas</w:t>
      </w:r>
      <w:bookmarkEnd w:id="68"/>
      <w:bookmarkEnd w:id="69"/>
    </w:p>
    <w:p w14:paraId="69B7DB7C" w14:textId="12303A6C" w:rsidR="00245C0A" w:rsidRPr="000E264C" w:rsidRDefault="00245C0A" w:rsidP="006F43F2">
      <w:pPr>
        <w:pStyle w:val="Heading2"/>
      </w:pPr>
      <w:bookmarkStart w:id="70" w:name="_Toc9704419"/>
      <w:r w:rsidRPr="000E264C">
        <w:t>Būsenos diagramos</w:t>
      </w:r>
      <w:bookmarkEnd w:id="70"/>
    </w:p>
    <w:p w14:paraId="61DF6EEA" w14:textId="43969E29" w:rsidR="00245C0A" w:rsidRPr="000E264C" w:rsidRDefault="00245C0A" w:rsidP="00745155">
      <w:r w:rsidRPr="000E264C">
        <w:rPr>
          <w:noProof/>
        </w:rPr>
        <w:lastRenderedPageBreak/>
        <w:drawing>
          <wp:inline distT="0" distB="0" distL="0" distR="0" wp14:anchorId="043E743F" wp14:editId="6AFE5732">
            <wp:extent cx="2695951" cy="382958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3829584"/>
                    </a:xfrm>
                    <a:prstGeom prst="rect">
                      <a:avLst/>
                    </a:prstGeom>
                  </pic:spPr>
                </pic:pic>
              </a:graphicData>
            </a:graphic>
          </wp:inline>
        </w:drawing>
      </w:r>
    </w:p>
    <w:p w14:paraId="34DB1E21" w14:textId="4E3CB9BF" w:rsidR="00245C0A" w:rsidRPr="000E264C" w:rsidRDefault="006F43F2" w:rsidP="00745155">
      <w:pPr>
        <w:pStyle w:val="Caption"/>
      </w:pPr>
      <w:bookmarkStart w:id="71" w:name="_Ref9275377"/>
      <w:bookmarkStart w:id="72" w:name="_Toc9703991"/>
      <w:r>
        <w:t>Pav.</w:t>
      </w:r>
      <w:r w:rsidR="00245C0A" w:rsidRPr="000E264C">
        <w:t xml:space="preserve"> </w:t>
      </w:r>
      <w:r w:rsidR="00245C0A" w:rsidRPr="000E264C">
        <w:fldChar w:fldCharType="begin"/>
      </w:r>
      <w:r w:rsidR="00245C0A" w:rsidRPr="000E264C">
        <w:instrText xml:space="preserve"> SEQ pav. \* ARABIC </w:instrText>
      </w:r>
      <w:r w:rsidR="00245C0A" w:rsidRPr="000E264C">
        <w:fldChar w:fldCharType="separate"/>
      </w:r>
      <w:r w:rsidR="00110037" w:rsidRPr="000E264C">
        <w:rPr>
          <w:noProof/>
        </w:rPr>
        <w:t>8</w:t>
      </w:r>
      <w:r w:rsidR="00245C0A" w:rsidRPr="000E264C">
        <w:fldChar w:fldCharType="end"/>
      </w:r>
      <w:bookmarkEnd w:id="71"/>
      <w:r w:rsidR="00245C0A" w:rsidRPr="000E264C">
        <w:t xml:space="preserve"> </w:t>
      </w:r>
      <w:proofErr w:type="spellStart"/>
      <w:r w:rsidR="00245C0A" w:rsidRPr="000E264C">
        <w:t>Analysis</w:t>
      </w:r>
      <w:proofErr w:type="spellEnd"/>
      <w:r w:rsidR="00245C0A" w:rsidRPr="000E264C">
        <w:t xml:space="preserve"> planavimo būsenos diagrama</w:t>
      </w:r>
      <w:bookmarkEnd w:id="72"/>
    </w:p>
    <w:p w14:paraId="05A59F17" w14:textId="6B8C8B29" w:rsidR="00245C0A" w:rsidRPr="000E264C" w:rsidRDefault="00525EAC" w:rsidP="00745155">
      <w:r>
        <w:fldChar w:fldCharType="begin"/>
      </w:r>
      <w:r>
        <w:instrText xml:space="preserve"> REF _Ref9275377 \h </w:instrText>
      </w:r>
      <w:r>
        <w:fldChar w:fldCharType="separate"/>
      </w:r>
      <w:r w:rsidR="006F43F2">
        <w:t>Pav.</w:t>
      </w:r>
      <w:r w:rsidRPr="000E264C">
        <w:t xml:space="preserve"> </w:t>
      </w:r>
      <w:r w:rsidRPr="000E264C">
        <w:rPr>
          <w:noProof/>
        </w:rPr>
        <w:t>8</w:t>
      </w:r>
      <w:r>
        <w:fldChar w:fldCharType="end"/>
      </w:r>
      <w:r>
        <w:t xml:space="preserve"> pavaizduota </w:t>
      </w:r>
      <w:r w:rsidR="002E3FE3" w:rsidRPr="000E264C">
        <w:t>„</w:t>
      </w:r>
      <w:proofErr w:type="spellStart"/>
      <w:r w:rsidR="00245C0A" w:rsidRPr="000E264C">
        <w:t>Analysis</w:t>
      </w:r>
      <w:proofErr w:type="spellEnd"/>
      <w:r w:rsidR="002E3FE3" w:rsidRPr="000E264C">
        <w:t>“</w:t>
      </w:r>
      <w:r w:rsidR="00245C0A" w:rsidRPr="000E264C">
        <w:t xml:space="preserve"> klasė</w:t>
      </w:r>
      <w:r>
        <w:t>s būsenų diagrama. Ši klasė</w:t>
      </w:r>
      <w:r w:rsidR="00245C0A" w:rsidRPr="000E264C">
        <w:t xml:space="preserve"> yra planuojama analizei</w:t>
      </w:r>
      <w:r>
        <w:t>. Drauge su atvaizduotomis būsenomis</w:t>
      </w:r>
      <w:r w:rsidR="00245C0A" w:rsidRPr="000E264C">
        <w:t xml:space="preserve"> ji</w:t>
      </w:r>
      <w:r>
        <w:t xml:space="preserve"> taip pat</w:t>
      </w:r>
      <w:r w:rsidR="00245C0A" w:rsidRPr="000E264C">
        <w:t xml:space="preserve"> turi poziciją</w:t>
      </w:r>
      <w:r>
        <w:t>.</w:t>
      </w:r>
      <w:r w:rsidR="00245C0A" w:rsidRPr="000E264C">
        <w:t xml:space="preserve"> </w:t>
      </w:r>
      <w:r>
        <w:t>A</w:t>
      </w:r>
      <w:r w:rsidR="00245C0A" w:rsidRPr="000E264C">
        <w:t>nalizės metu pirmiausia leidžiamos suplanuotos „</w:t>
      </w:r>
      <w:proofErr w:type="spellStart"/>
      <w:r w:rsidR="00245C0A" w:rsidRPr="000E264C">
        <w:t>Planned</w:t>
      </w:r>
      <w:proofErr w:type="spellEnd"/>
      <w:r w:rsidR="00245C0A" w:rsidRPr="000E264C">
        <w:t>“ ir žemiausi</w:t>
      </w:r>
      <w:r>
        <w:t>ą</w:t>
      </w:r>
      <w:r w:rsidR="00245C0A" w:rsidRPr="000E264C">
        <w:t xml:space="preserve"> pozicijos skaitmenį turintys objektai. (</w:t>
      </w:r>
      <w:r>
        <w:t>Dėl paprastumo s</w:t>
      </w:r>
      <w:r w:rsidR="00245C0A" w:rsidRPr="000E264C">
        <w:t xml:space="preserve">ekų ir </w:t>
      </w:r>
      <w:r w:rsidR="002E3FE3" w:rsidRPr="000E264C">
        <w:t>veiklos diagramos</w:t>
      </w:r>
      <w:r>
        <w:t>e</w:t>
      </w:r>
      <w:r w:rsidR="002E3FE3" w:rsidRPr="000E264C">
        <w:t xml:space="preserve"> </w:t>
      </w:r>
      <w:r>
        <w:t xml:space="preserve">veiksmai su šiomis būsenomis </w:t>
      </w:r>
      <w:r w:rsidR="002E3FE3" w:rsidRPr="000E264C">
        <w:t>nepavaizduoti</w:t>
      </w:r>
      <w:r w:rsidR="00245C0A" w:rsidRPr="000E264C">
        <w:t>)</w:t>
      </w:r>
    </w:p>
    <w:p w14:paraId="55B4FC4F" w14:textId="1D83E013" w:rsidR="002E3FE3" w:rsidRPr="000E264C" w:rsidRDefault="002E3FE3" w:rsidP="006F43F2">
      <w:pPr>
        <w:pStyle w:val="Heading2"/>
      </w:pPr>
      <w:bookmarkStart w:id="73" w:name="_Toc9704420"/>
      <w:r w:rsidRPr="000E264C">
        <w:t>Veiklos diagramos</w:t>
      </w:r>
      <w:bookmarkEnd w:id="73"/>
    </w:p>
    <w:p w14:paraId="6CCC6696" w14:textId="77777777" w:rsidR="002E3FE3" w:rsidRPr="000E264C" w:rsidRDefault="002E3FE3" w:rsidP="00745155">
      <w:r w:rsidRPr="000E264C">
        <w:rPr>
          <w:noProof/>
        </w:rPr>
        <w:lastRenderedPageBreak/>
        <w:drawing>
          <wp:inline distT="0" distB="0" distL="0" distR="0" wp14:anchorId="51A43F74" wp14:editId="2EE035CA">
            <wp:extent cx="4286250" cy="334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4282" cy="3355593"/>
                    </a:xfrm>
                    <a:prstGeom prst="rect">
                      <a:avLst/>
                    </a:prstGeom>
                  </pic:spPr>
                </pic:pic>
              </a:graphicData>
            </a:graphic>
          </wp:inline>
        </w:drawing>
      </w:r>
    </w:p>
    <w:p w14:paraId="5D76DBFF" w14:textId="2FCED82D" w:rsidR="00F03833" w:rsidRDefault="006F43F2" w:rsidP="00745155">
      <w:pPr>
        <w:pStyle w:val="Caption"/>
      </w:pPr>
      <w:bookmarkStart w:id="74" w:name="_Ref9276034"/>
      <w:bookmarkStart w:id="75" w:name="_Toc9703992"/>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9</w:t>
      </w:r>
      <w:r w:rsidR="002E3FE3" w:rsidRPr="000E264C">
        <w:fldChar w:fldCharType="end"/>
      </w:r>
      <w:bookmarkEnd w:id="74"/>
      <w:r w:rsidR="002E3FE3" w:rsidRPr="000E264C">
        <w:t xml:space="preserve"> PA1.Prisijungimas veiklos diagrama</w:t>
      </w:r>
      <w:bookmarkEnd w:id="75"/>
    </w:p>
    <w:p w14:paraId="7EB43598" w14:textId="0480F3B5" w:rsidR="003E5CA6" w:rsidRPr="003E5CA6" w:rsidRDefault="003E5CA6" w:rsidP="00745155">
      <w:r>
        <w:fldChar w:fldCharType="begin"/>
      </w:r>
      <w:r>
        <w:instrText xml:space="preserve"> REF _Ref9276034 \h </w:instrText>
      </w:r>
      <w:r>
        <w:fldChar w:fldCharType="separate"/>
      </w:r>
      <w:r w:rsidR="006F43F2">
        <w:t>Pav.</w:t>
      </w:r>
      <w:r w:rsidRPr="000E264C">
        <w:t xml:space="preserve"> </w:t>
      </w:r>
      <w:r w:rsidRPr="000E264C">
        <w:rPr>
          <w:noProof/>
        </w:rPr>
        <w:t>9</w:t>
      </w:r>
      <w:r>
        <w:fldChar w:fldCharType="end"/>
      </w:r>
      <w:r>
        <w:t xml:space="preserve"> </w:t>
      </w:r>
      <w:r w:rsidR="006F43F2">
        <w:t>a</w:t>
      </w:r>
      <w:r>
        <w:t>tvaizduoja vartotojo prisijungimą, kurio metu vartotojas gali arba bandyti prisijungti arba registruotis naujai sąskaitai. Registracijos veiksmas pasibaigia peradresavimu atgal į pirmą diagramos veiksmą.</w:t>
      </w:r>
    </w:p>
    <w:p w14:paraId="74B7E660" w14:textId="77777777" w:rsidR="002E3FE3" w:rsidRPr="000E264C" w:rsidRDefault="002E3FE3" w:rsidP="00745155">
      <w:r w:rsidRPr="000E264C">
        <w:rPr>
          <w:noProof/>
        </w:rPr>
        <w:drawing>
          <wp:inline distT="0" distB="0" distL="0" distR="0" wp14:anchorId="523591F6" wp14:editId="7313E193">
            <wp:extent cx="3333750" cy="3875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4202" cy="3899340"/>
                    </a:xfrm>
                    <a:prstGeom prst="rect">
                      <a:avLst/>
                    </a:prstGeom>
                  </pic:spPr>
                </pic:pic>
              </a:graphicData>
            </a:graphic>
          </wp:inline>
        </w:drawing>
      </w:r>
    </w:p>
    <w:p w14:paraId="6D571614" w14:textId="5FB7F9D3" w:rsidR="002E3FE3" w:rsidRDefault="006F43F2" w:rsidP="00745155">
      <w:pPr>
        <w:pStyle w:val="Caption"/>
      </w:pPr>
      <w:bookmarkStart w:id="76" w:name="_Ref9280024"/>
      <w:bookmarkStart w:id="77" w:name="_Toc9703993"/>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10</w:t>
      </w:r>
      <w:r w:rsidR="002E3FE3" w:rsidRPr="000E264C">
        <w:fldChar w:fldCharType="end"/>
      </w:r>
      <w:bookmarkEnd w:id="76"/>
      <w:r w:rsidR="002E3FE3" w:rsidRPr="000E264C">
        <w:t xml:space="preserve"> PA2.Registracija veiklos diagrama</w:t>
      </w:r>
      <w:bookmarkEnd w:id="77"/>
    </w:p>
    <w:p w14:paraId="175B0B42" w14:textId="1EB315A5" w:rsidR="003E5CA6" w:rsidRPr="003E5CA6" w:rsidRDefault="003E5CA6" w:rsidP="00745155">
      <w:r>
        <w:lastRenderedPageBreak/>
        <w:fldChar w:fldCharType="begin"/>
      </w:r>
      <w:r>
        <w:instrText xml:space="preserve"> REF _Ref9280024 \h </w:instrText>
      </w:r>
      <w:r>
        <w:fldChar w:fldCharType="separate"/>
      </w:r>
      <w:r w:rsidR="006F43F2">
        <w:t>Pav.</w:t>
      </w:r>
      <w:r w:rsidRPr="000E264C">
        <w:t xml:space="preserve"> </w:t>
      </w:r>
      <w:r w:rsidRPr="000E264C">
        <w:rPr>
          <w:noProof/>
        </w:rPr>
        <w:t>10</w:t>
      </w:r>
      <w:r>
        <w:fldChar w:fldCharType="end"/>
      </w:r>
      <w:r>
        <w:t xml:space="preserve"> </w:t>
      </w:r>
      <w:r w:rsidR="006F43F2">
        <w:t>a</w:t>
      </w:r>
      <w:r>
        <w:t xml:space="preserve">tvaizduoja vartotojo registraciją. Registracijos metu vartotojas </w:t>
      </w:r>
      <w:r w:rsidR="00535C9E">
        <w:t>veda duomenis į užkrautą formą. Teisingai suvedus duomenis, vartotojas peradresuojamas atgal į prisijungimo langą.</w:t>
      </w:r>
    </w:p>
    <w:p w14:paraId="2FB034A8" w14:textId="77777777" w:rsidR="002E3FE3" w:rsidRPr="000E264C" w:rsidRDefault="002E3FE3" w:rsidP="00745155">
      <w:r w:rsidRPr="000E264C">
        <w:rPr>
          <w:noProof/>
        </w:rPr>
        <w:drawing>
          <wp:inline distT="0" distB="0" distL="0" distR="0" wp14:anchorId="118D0DB2" wp14:editId="3B857C84">
            <wp:extent cx="3333750" cy="205467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33" cy="2066687"/>
                    </a:xfrm>
                    <a:prstGeom prst="rect">
                      <a:avLst/>
                    </a:prstGeom>
                  </pic:spPr>
                </pic:pic>
              </a:graphicData>
            </a:graphic>
          </wp:inline>
        </w:drawing>
      </w:r>
    </w:p>
    <w:p w14:paraId="788E9CC3" w14:textId="6CE2B050" w:rsidR="002E3FE3" w:rsidRDefault="006F43F2" w:rsidP="00745155">
      <w:pPr>
        <w:pStyle w:val="Caption"/>
      </w:pPr>
      <w:bookmarkStart w:id="78" w:name="_Ref9282711"/>
      <w:bookmarkStart w:id="79" w:name="_Toc9703994"/>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11</w:t>
      </w:r>
      <w:r w:rsidR="002E3FE3" w:rsidRPr="000E264C">
        <w:fldChar w:fldCharType="end"/>
      </w:r>
      <w:bookmarkEnd w:id="78"/>
      <w:r w:rsidR="002E3FE3" w:rsidRPr="000E264C">
        <w:t xml:space="preserve"> PA3.Atsijungimas veiklos diagrama</w:t>
      </w:r>
      <w:bookmarkEnd w:id="79"/>
    </w:p>
    <w:p w14:paraId="1C759D0E" w14:textId="5A2A3539" w:rsidR="00151CB7" w:rsidRPr="00151CB7" w:rsidRDefault="00151CB7" w:rsidP="00745155">
      <w:r>
        <w:fldChar w:fldCharType="begin"/>
      </w:r>
      <w:r>
        <w:instrText xml:space="preserve"> REF _Ref9282711 \h </w:instrText>
      </w:r>
      <w:r>
        <w:fldChar w:fldCharType="separate"/>
      </w:r>
      <w:r w:rsidR="006F43F2">
        <w:t>Pav.</w:t>
      </w:r>
      <w:r w:rsidRPr="000E264C">
        <w:t xml:space="preserve"> </w:t>
      </w:r>
      <w:r w:rsidRPr="000E264C">
        <w:rPr>
          <w:noProof/>
        </w:rPr>
        <w:t>11</w:t>
      </w:r>
      <w:r>
        <w:fldChar w:fldCharType="end"/>
      </w:r>
      <w:r>
        <w:t xml:space="preserve"> </w:t>
      </w:r>
      <w:r w:rsidR="006F43F2">
        <w:t>a</w:t>
      </w:r>
      <w:r>
        <w:t>tvaizduoja atsijungimo veiksmą, jo metu yra ištrinama vartotojo sesiją ir  tada vartotojas yra peradresuojamas į prisijungimo langą.</w:t>
      </w:r>
    </w:p>
    <w:p w14:paraId="740069E3" w14:textId="5C31CBF2" w:rsidR="002E3FE3" w:rsidRPr="000E264C" w:rsidRDefault="002E3FE3" w:rsidP="00745155">
      <w:r w:rsidRPr="000E264C">
        <w:rPr>
          <w:noProof/>
        </w:rPr>
        <w:drawing>
          <wp:inline distT="0" distB="0" distL="0" distR="0" wp14:anchorId="7D69E990" wp14:editId="0542C76B">
            <wp:extent cx="4350526"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93" cy="3007823"/>
                    </a:xfrm>
                    <a:prstGeom prst="rect">
                      <a:avLst/>
                    </a:prstGeom>
                  </pic:spPr>
                </pic:pic>
              </a:graphicData>
            </a:graphic>
          </wp:inline>
        </w:drawing>
      </w:r>
    </w:p>
    <w:p w14:paraId="7F936106" w14:textId="4178F383" w:rsidR="002E3FE3" w:rsidRDefault="006F43F2" w:rsidP="00745155">
      <w:pPr>
        <w:pStyle w:val="Caption"/>
      </w:pPr>
      <w:bookmarkStart w:id="80" w:name="_Ref9282796"/>
      <w:bookmarkStart w:id="81" w:name="_Toc9703995"/>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12</w:t>
      </w:r>
      <w:r w:rsidR="002E3FE3" w:rsidRPr="000E264C">
        <w:fldChar w:fldCharType="end"/>
      </w:r>
      <w:bookmarkEnd w:id="80"/>
      <w:r w:rsidR="002E3FE3" w:rsidRPr="000E264C">
        <w:t xml:space="preserve"> PA4.Analizė veiklos diagrama</w:t>
      </w:r>
      <w:bookmarkEnd w:id="81"/>
    </w:p>
    <w:p w14:paraId="398D6F2D" w14:textId="5F6D0DFC" w:rsidR="00151CB7" w:rsidRPr="00151CB7" w:rsidRDefault="00151CB7" w:rsidP="00745155">
      <w:r>
        <w:fldChar w:fldCharType="begin"/>
      </w:r>
      <w:r>
        <w:instrText xml:space="preserve"> REF _Ref9282796 \h </w:instrText>
      </w:r>
      <w:r>
        <w:fldChar w:fldCharType="separate"/>
      </w:r>
      <w:r w:rsidR="006F43F2">
        <w:t>Pav.</w:t>
      </w:r>
      <w:r w:rsidRPr="000E264C">
        <w:t xml:space="preserve"> </w:t>
      </w:r>
      <w:r w:rsidRPr="000E264C">
        <w:rPr>
          <w:noProof/>
        </w:rPr>
        <w:t>12</w:t>
      </w:r>
      <w:r>
        <w:fldChar w:fldCharType="end"/>
      </w:r>
      <w:r>
        <w:t xml:space="preserve"> Atvaizduoja analizės administravimo langa, šiame lange vartotojas mato visas jam matomas analizes, prie pasirinktinų analizių vartotojas gali paspausti mygtuką – peržiūrėti jas detaliau. Vartotojas taip pat gali atlikti naują analizę šiame lange egzistuojančio mygtuko pagalba.</w:t>
      </w:r>
    </w:p>
    <w:p w14:paraId="4F7DA6F8" w14:textId="77777777" w:rsidR="002E3FE3" w:rsidRPr="000E264C" w:rsidRDefault="002E3FE3" w:rsidP="00745155">
      <w:r w:rsidRPr="000E264C">
        <w:rPr>
          <w:noProof/>
        </w:rPr>
        <w:lastRenderedPageBreak/>
        <w:drawing>
          <wp:inline distT="0" distB="0" distL="0" distR="0" wp14:anchorId="3A6F9578" wp14:editId="7203209E">
            <wp:extent cx="3143250" cy="332576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0208" cy="3343703"/>
                    </a:xfrm>
                    <a:prstGeom prst="rect">
                      <a:avLst/>
                    </a:prstGeom>
                  </pic:spPr>
                </pic:pic>
              </a:graphicData>
            </a:graphic>
          </wp:inline>
        </w:drawing>
      </w:r>
    </w:p>
    <w:p w14:paraId="26947DF2" w14:textId="26E46D83" w:rsidR="002E3FE3" w:rsidRDefault="006F43F2" w:rsidP="00745155">
      <w:pPr>
        <w:pStyle w:val="Caption"/>
      </w:pPr>
      <w:bookmarkStart w:id="82" w:name="_Ref9282899"/>
      <w:bookmarkStart w:id="83" w:name="_Toc9703996"/>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13</w:t>
      </w:r>
      <w:r w:rsidR="002E3FE3" w:rsidRPr="000E264C">
        <w:fldChar w:fldCharType="end"/>
      </w:r>
      <w:bookmarkEnd w:id="82"/>
      <w:r w:rsidR="002E3FE3" w:rsidRPr="000E264C">
        <w:t xml:space="preserve"> PA5. Analizės atlikimas veiklos diagrama</w:t>
      </w:r>
      <w:bookmarkEnd w:id="83"/>
    </w:p>
    <w:p w14:paraId="047ADA15" w14:textId="0C48F928" w:rsidR="00151CB7" w:rsidRPr="00151CB7" w:rsidRDefault="00151CB7" w:rsidP="00745155">
      <w:r>
        <w:fldChar w:fldCharType="begin"/>
      </w:r>
      <w:r>
        <w:instrText xml:space="preserve"> REF _Ref9282899 \h </w:instrText>
      </w:r>
      <w:r>
        <w:fldChar w:fldCharType="separate"/>
      </w:r>
      <w:r w:rsidR="006F43F2">
        <w:t>Pav.</w:t>
      </w:r>
      <w:r w:rsidRPr="000E264C">
        <w:t xml:space="preserve"> </w:t>
      </w:r>
      <w:r w:rsidRPr="000E264C">
        <w:rPr>
          <w:noProof/>
        </w:rPr>
        <w:t>13</w:t>
      </w:r>
      <w:r>
        <w:fldChar w:fldCharType="end"/>
      </w:r>
      <w:r>
        <w:t xml:space="preserve"> Atvaizduoja analizės atlikimo veiksmą. Vartotojui užpildžius analizės kūrimo formą – kurią sudaro nuotraukos įkėlimo laukas, sukuriama analizė ir jai suteikiama „</w:t>
      </w:r>
      <w:proofErr w:type="spellStart"/>
      <w:r>
        <w:t>Planned</w:t>
      </w:r>
      <w:proofErr w:type="spellEnd"/>
      <w:r>
        <w:t>“ būsena.</w:t>
      </w:r>
    </w:p>
    <w:p w14:paraId="03492842" w14:textId="77777777" w:rsidR="002E3FE3" w:rsidRPr="000E264C" w:rsidRDefault="002E3FE3" w:rsidP="00745155">
      <w:r w:rsidRPr="000E264C">
        <w:rPr>
          <w:noProof/>
        </w:rPr>
        <w:drawing>
          <wp:inline distT="0" distB="0" distL="0" distR="0" wp14:anchorId="31F76B65" wp14:editId="740DB641">
            <wp:extent cx="3286125" cy="201559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982" cy="2040655"/>
                    </a:xfrm>
                    <a:prstGeom prst="rect">
                      <a:avLst/>
                    </a:prstGeom>
                  </pic:spPr>
                </pic:pic>
              </a:graphicData>
            </a:graphic>
          </wp:inline>
        </w:drawing>
      </w:r>
    </w:p>
    <w:p w14:paraId="06D519C5" w14:textId="057AF159" w:rsidR="002E3FE3" w:rsidRDefault="006F43F2" w:rsidP="00745155">
      <w:pPr>
        <w:pStyle w:val="Caption"/>
      </w:pPr>
      <w:bookmarkStart w:id="84" w:name="_Ref9282981"/>
      <w:bookmarkStart w:id="85" w:name="_Toc9703997"/>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14</w:t>
      </w:r>
      <w:r w:rsidR="002E3FE3" w:rsidRPr="000E264C">
        <w:fldChar w:fldCharType="end"/>
      </w:r>
      <w:bookmarkEnd w:id="84"/>
      <w:r w:rsidR="002E3FE3" w:rsidRPr="000E264C">
        <w:t xml:space="preserve"> PA6. Rezultatų peržiūrėjimas veiklos diagrama</w:t>
      </w:r>
      <w:bookmarkEnd w:id="85"/>
    </w:p>
    <w:p w14:paraId="792B3E62" w14:textId="10C7A245" w:rsidR="00151CB7" w:rsidRPr="00151CB7" w:rsidRDefault="00151CB7" w:rsidP="00745155">
      <w:r>
        <w:fldChar w:fldCharType="begin"/>
      </w:r>
      <w:r>
        <w:instrText xml:space="preserve"> REF _Ref9282981 \h </w:instrText>
      </w:r>
      <w:r>
        <w:fldChar w:fldCharType="separate"/>
      </w:r>
      <w:r w:rsidR="006F43F2">
        <w:t>Pav.</w:t>
      </w:r>
      <w:r w:rsidRPr="000E264C">
        <w:t xml:space="preserve"> </w:t>
      </w:r>
      <w:r w:rsidRPr="000E264C">
        <w:rPr>
          <w:noProof/>
        </w:rPr>
        <w:t>14</w:t>
      </w:r>
      <w:r>
        <w:fldChar w:fldCharType="end"/>
      </w:r>
      <w:r>
        <w:t xml:space="preserve"> Atvaizduoja senesnio rezultato užkrovimo veiksmą. Vartotojas identifikatoriaus pagalba užkrauna detalesnę atliktos analizes langą.</w:t>
      </w:r>
    </w:p>
    <w:p w14:paraId="6A5CFB3C" w14:textId="77777777" w:rsidR="002E3FE3" w:rsidRPr="000E264C" w:rsidRDefault="002E3FE3" w:rsidP="00745155">
      <w:r w:rsidRPr="000E264C">
        <w:rPr>
          <w:noProof/>
        </w:rPr>
        <w:lastRenderedPageBreak/>
        <w:drawing>
          <wp:inline distT="0" distB="0" distL="0" distR="0" wp14:anchorId="247E557A" wp14:editId="57010857">
            <wp:extent cx="4057650" cy="262553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9910" cy="2639941"/>
                    </a:xfrm>
                    <a:prstGeom prst="rect">
                      <a:avLst/>
                    </a:prstGeom>
                  </pic:spPr>
                </pic:pic>
              </a:graphicData>
            </a:graphic>
          </wp:inline>
        </w:drawing>
      </w:r>
    </w:p>
    <w:p w14:paraId="2B1CA761" w14:textId="4D822114" w:rsidR="002E3FE3" w:rsidRDefault="006F43F2" w:rsidP="00745155">
      <w:pPr>
        <w:pStyle w:val="Caption"/>
      </w:pPr>
      <w:bookmarkStart w:id="86" w:name="_Ref9283061"/>
      <w:bookmarkStart w:id="87" w:name="_Toc9703998"/>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15</w:t>
      </w:r>
      <w:r w:rsidR="002E3FE3" w:rsidRPr="000E264C">
        <w:fldChar w:fldCharType="end"/>
      </w:r>
      <w:bookmarkEnd w:id="86"/>
      <w:r w:rsidR="002E3FE3" w:rsidRPr="000E264C">
        <w:t xml:space="preserve"> PA7. Apmokymas veiklos diagrama</w:t>
      </w:r>
      <w:bookmarkEnd w:id="87"/>
    </w:p>
    <w:p w14:paraId="33704A24" w14:textId="69B2DCE3" w:rsidR="00151CB7" w:rsidRPr="00151CB7" w:rsidRDefault="00151CB7" w:rsidP="00745155">
      <w:r>
        <w:fldChar w:fldCharType="begin"/>
      </w:r>
      <w:r>
        <w:instrText xml:space="preserve"> REF _Ref9283061 \h </w:instrText>
      </w:r>
      <w:r>
        <w:fldChar w:fldCharType="separate"/>
      </w:r>
      <w:r w:rsidR="006F43F2">
        <w:t>Pav.</w:t>
      </w:r>
      <w:r w:rsidRPr="000E264C">
        <w:t xml:space="preserve"> </w:t>
      </w:r>
      <w:r w:rsidRPr="000E264C">
        <w:rPr>
          <w:noProof/>
        </w:rPr>
        <w:t>15</w:t>
      </w:r>
      <w:r>
        <w:fldChar w:fldCharType="end"/>
      </w:r>
      <w:r>
        <w:t xml:space="preserve"> Atvaizduoja apmokymo administravimo veiksmą. Ši diagrama atvaizduoja galimus veiksmus apmokymų lange.</w:t>
      </w:r>
    </w:p>
    <w:p w14:paraId="403BCBB9" w14:textId="77777777" w:rsidR="002E3FE3" w:rsidRPr="000E264C" w:rsidRDefault="002E3FE3" w:rsidP="00745155">
      <w:r w:rsidRPr="000E264C">
        <w:rPr>
          <w:noProof/>
        </w:rPr>
        <w:drawing>
          <wp:inline distT="0" distB="0" distL="0" distR="0" wp14:anchorId="5F013FEF" wp14:editId="5CEB342F">
            <wp:extent cx="4114800" cy="293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412" cy="2951925"/>
                    </a:xfrm>
                    <a:prstGeom prst="rect">
                      <a:avLst/>
                    </a:prstGeom>
                  </pic:spPr>
                </pic:pic>
              </a:graphicData>
            </a:graphic>
          </wp:inline>
        </w:drawing>
      </w:r>
    </w:p>
    <w:p w14:paraId="3A6A40ED" w14:textId="231268C7" w:rsidR="002E3FE3" w:rsidRDefault="006F43F2" w:rsidP="00745155">
      <w:pPr>
        <w:pStyle w:val="Caption"/>
      </w:pPr>
      <w:bookmarkStart w:id="88" w:name="_Ref9283066"/>
      <w:bookmarkStart w:id="89" w:name="_Toc9703999"/>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16</w:t>
      </w:r>
      <w:r w:rsidR="002E3FE3" w:rsidRPr="000E264C">
        <w:fldChar w:fldCharType="end"/>
      </w:r>
      <w:bookmarkEnd w:id="88"/>
      <w:r w:rsidR="002E3FE3" w:rsidRPr="000E264C">
        <w:t xml:space="preserve"> PA8. Apmokymo duomen</w:t>
      </w:r>
      <w:r w:rsidR="00151CB7">
        <w:t>ys</w:t>
      </w:r>
      <w:r w:rsidR="002E3FE3" w:rsidRPr="000E264C">
        <w:t xml:space="preserve"> veiklos diagrama</w:t>
      </w:r>
      <w:bookmarkEnd w:id="89"/>
    </w:p>
    <w:p w14:paraId="7274292B" w14:textId="598A3696" w:rsidR="00151CB7" w:rsidRPr="00151CB7" w:rsidRDefault="00151CB7" w:rsidP="00745155">
      <w:r>
        <w:fldChar w:fldCharType="begin"/>
      </w:r>
      <w:r>
        <w:instrText xml:space="preserve"> REF _Ref9283066 \h </w:instrText>
      </w:r>
      <w:r>
        <w:fldChar w:fldCharType="separate"/>
      </w:r>
      <w:r w:rsidR="006F43F2">
        <w:t>Pav.</w:t>
      </w:r>
      <w:r w:rsidRPr="000E264C">
        <w:t xml:space="preserve"> </w:t>
      </w:r>
      <w:r w:rsidRPr="000E264C">
        <w:rPr>
          <w:noProof/>
        </w:rPr>
        <w:t>16</w:t>
      </w:r>
      <w:r>
        <w:fldChar w:fldCharType="end"/>
      </w:r>
      <w:r>
        <w:t xml:space="preserve"> Atvaizduoja apmokymo duomenų administravimo langą. Šioje diagramoje matomi galimi veiksmai iš šios administravimo lango.</w:t>
      </w:r>
    </w:p>
    <w:p w14:paraId="299E7640" w14:textId="77777777" w:rsidR="002E3FE3" w:rsidRPr="000E264C" w:rsidRDefault="002E3FE3" w:rsidP="00745155">
      <w:r w:rsidRPr="000E264C">
        <w:rPr>
          <w:noProof/>
        </w:rPr>
        <w:lastRenderedPageBreak/>
        <w:drawing>
          <wp:inline distT="0" distB="0" distL="0" distR="0" wp14:anchorId="72A5B344" wp14:editId="2EFF28AC">
            <wp:extent cx="3971925" cy="3641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8177" cy="3656458"/>
                    </a:xfrm>
                    <a:prstGeom prst="rect">
                      <a:avLst/>
                    </a:prstGeom>
                  </pic:spPr>
                </pic:pic>
              </a:graphicData>
            </a:graphic>
          </wp:inline>
        </w:drawing>
      </w:r>
    </w:p>
    <w:p w14:paraId="50252DFA" w14:textId="56453E80" w:rsidR="002E3FE3" w:rsidRDefault="006F43F2" w:rsidP="00745155">
      <w:pPr>
        <w:pStyle w:val="Caption"/>
      </w:pPr>
      <w:bookmarkStart w:id="90" w:name="_Ref9283074"/>
      <w:bookmarkStart w:id="91" w:name="_Toc9704000"/>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17</w:t>
      </w:r>
      <w:r w:rsidR="002E3FE3" w:rsidRPr="000E264C">
        <w:fldChar w:fldCharType="end"/>
      </w:r>
      <w:bookmarkEnd w:id="90"/>
      <w:r w:rsidR="002E3FE3" w:rsidRPr="000E264C">
        <w:t xml:space="preserve"> PA9. Apmokymo duomenų pridėjimas veiklos diagrama</w:t>
      </w:r>
      <w:bookmarkEnd w:id="91"/>
    </w:p>
    <w:p w14:paraId="2BF72860" w14:textId="790736FD" w:rsidR="00151CB7" w:rsidRPr="00151CB7" w:rsidRDefault="00151CB7" w:rsidP="00745155">
      <w:r>
        <w:fldChar w:fldCharType="begin"/>
      </w:r>
      <w:r>
        <w:instrText xml:space="preserve"> REF _Ref9283074 \h </w:instrText>
      </w:r>
      <w:r>
        <w:fldChar w:fldCharType="separate"/>
      </w:r>
      <w:r w:rsidR="006F43F2">
        <w:t>Pav.</w:t>
      </w:r>
      <w:r w:rsidRPr="000E264C">
        <w:t xml:space="preserve"> </w:t>
      </w:r>
      <w:r w:rsidRPr="000E264C">
        <w:rPr>
          <w:noProof/>
        </w:rPr>
        <w:t>17</w:t>
      </w:r>
      <w:r>
        <w:fldChar w:fldCharType="end"/>
      </w:r>
      <w:r>
        <w:t xml:space="preserve"> Atvaizduoja naujų apmokymo duomenų kūrimo veiksmą. Vartotojas užpildo užkrautą </w:t>
      </w:r>
      <w:r w:rsidR="00E538FB">
        <w:t>formą teisingais duomenimis ir yra peradresuojamas į apmokymo duomenų administravimo langą.</w:t>
      </w:r>
    </w:p>
    <w:p w14:paraId="0E411B3A" w14:textId="77777777" w:rsidR="002E3FE3" w:rsidRPr="000E264C" w:rsidRDefault="002E3FE3" w:rsidP="00745155">
      <w:r w:rsidRPr="000E264C">
        <w:rPr>
          <w:noProof/>
        </w:rPr>
        <w:drawing>
          <wp:inline distT="0" distB="0" distL="0" distR="0" wp14:anchorId="4CCF43E2" wp14:editId="1073CBE0">
            <wp:extent cx="3238500" cy="3449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9582" cy="3461215"/>
                    </a:xfrm>
                    <a:prstGeom prst="rect">
                      <a:avLst/>
                    </a:prstGeom>
                  </pic:spPr>
                </pic:pic>
              </a:graphicData>
            </a:graphic>
          </wp:inline>
        </w:drawing>
      </w:r>
    </w:p>
    <w:p w14:paraId="335EE558" w14:textId="2C94AC26" w:rsidR="002E3FE3" w:rsidRDefault="006F43F2" w:rsidP="00745155">
      <w:pPr>
        <w:pStyle w:val="Caption"/>
      </w:pPr>
      <w:bookmarkStart w:id="92" w:name="_Ref9283079"/>
      <w:bookmarkStart w:id="93" w:name="_Toc9704001"/>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18</w:t>
      </w:r>
      <w:r w:rsidR="002E3FE3" w:rsidRPr="000E264C">
        <w:fldChar w:fldCharType="end"/>
      </w:r>
      <w:bookmarkEnd w:id="92"/>
      <w:r w:rsidR="002E3FE3" w:rsidRPr="000E264C">
        <w:t xml:space="preserve"> PA10. Apmokymo duomenų redagavimas veiklos diagrama</w:t>
      </w:r>
      <w:bookmarkEnd w:id="93"/>
    </w:p>
    <w:p w14:paraId="49C35375" w14:textId="4ECAF251" w:rsidR="00151CB7" w:rsidRPr="00151CB7" w:rsidRDefault="00151CB7" w:rsidP="00745155">
      <w:r>
        <w:lastRenderedPageBreak/>
        <w:fldChar w:fldCharType="begin"/>
      </w:r>
      <w:r>
        <w:instrText xml:space="preserve"> REF _Ref9283079 \h </w:instrText>
      </w:r>
      <w:r>
        <w:fldChar w:fldCharType="separate"/>
      </w:r>
      <w:r w:rsidR="006F43F2">
        <w:t>Pav.</w:t>
      </w:r>
      <w:r w:rsidRPr="000E264C">
        <w:t xml:space="preserve"> </w:t>
      </w:r>
      <w:r w:rsidRPr="000E264C">
        <w:rPr>
          <w:noProof/>
        </w:rPr>
        <w:t>18</w:t>
      </w:r>
      <w:r>
        <w:fldChar w:fldCharType="end"/>
      </w:r>
      <w:r w:rsidR="00E538FB">
        <w:t xml:space="preserve"> Atvaizduoja apmokymo duomenų redagavimo veiksmą. Vartotojas pakeičia užkrautoje formoje modifikuojamus laukus ir neradus klaidų – yra peradresuojamas atgal į apmokymo duomenų administravimo langą. (Vartotojas nebegali keisti įkeltos analizės nuotraukos).</w:t>
      </w:r>
    </w:p>
    <w:p w14:paraId="064C3B1B" w14:textId="77777777" w:rsidR="002E3FE3" w:rsidRPr="000E264C" w:rsidRDefault="002E3FE3" w:rsidP="00745155">
      <w:r w:rsidRPr="000E264C">
        <w:rPr>
          <w:noProof/>
        </w:rPr>
        <w:drawing>
          <wp:inline distT="0" distB="0" distL="0" distR="0" wp14:anchorId="1CF32702" wp14:editId="0638A670">
            <wp:extent cx="2895600" cy="290906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797" cy="2921321"/>
                    </a:xfrm>
                    <a:prstGeom prst="rect">
                      <a:avLst/>
                    </a:prstGeom>
                  </pic:spPr>
                </pic:pic>
              </a:graphicData>
            </a:graphic>
          </wp:inline>
        </w:drawing>
      </w:r>
    </w:p>
    <w:p w14:paraId="1C5AD1A3" w14:textId="6BD7298D" w:rsidR="002E3FE3" w:rsidRDefault="006F43F2" w:rsidP="00745155">
      <w:pPr>
        <w:pStyle w:val="Caption"/>
      </w:pPr>
      <w:bookmarkStart w:id="94" w:name="_Ref9283090"/>
      <w:bookmarkStart w:id="95" w:name="_Toc9704002"/>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19</w:t>
      </w:r>
      <w:r w:rsidR="002E3FE3" w:rsidRPr="000E264C">
        <w:fldChar w:fldCharType="end"/>
      </w:r>
      <w:bookmarkEnd w:id="94"/>
      <w:r w:rsidR="002E3FE3" w:rsidRPr="000E264C">
        <w:t xml:space="preserve"> PA11. Apmokymo duomenų šalinimas veiklos diagrama</w:t>
      </w:r>
      <w:bookmarkEnd w:id="95"/>
    </w:p>
    <w:p w14:paraId="096B519B" w14:textId="002EEC6D" w:rsidR="00151CB7" w:rsidRPr="00151CB7" w:rsidRDefault="00151CB7" w:rsidP="00745155">
      <w:r>
        <w:fldChar w:fldCharType="begin"/>
      </w:r>
      <w:r>
        <w:instrText xml:space="preserve"> REF _Ref9283090 \h </w:instrText>
      </w:r>
      <w:r>
        <w:fldChar w:fldCharType="separate"/>
      </w:r>
      <w:r w:rsidR="006F43F2">
        <w:t>Pav.</w:t>
      </w:r>
      <w:r w:rsidRPr="000E264C">
        <w:t xml:space="preserve"> </w:t>
      </w:r>
      <w:r w:rsidRPr="000E264C">
        <w:rPr>
          <w:noProof/>
        </w:rPr>
        <w:t>19</w:t>
      </w:r>
      <w:r>
        <w:fldChar w:fldCharType="end"/>
      </w:r>
      <w:r w:rsidR="00E538FB">
        <w:t xml:space="preserve"> Atvaizduoja apmokymo duomenų trynimo veiksmą. Vartotojas siunčia trynimo užklausą su norimų ištrinti duomenų identifikatoriumi, įvykus klaidai (neradus  duomenų) arba jai neįvykus – vartotojas yra peradresuojamas atgal į apmokymų administravimo langą.</w:t>
      </w:r>
    </w:p>
    <w:p w14:paraId="704BE1BB" w14:textId="77777777" w:rsidR="002E3FE3" w:rsidRPr="000E264C" w:rsidRDefault="002E3FE3" w:rsidP="00745155">
      <w:r w:rsidRPr="000E264C">
        <w:rPr>
          <w:noProof/>
        </w:rPr>
        <w:drawing>
          <wp:inline distT="0" distB="0" distL="0" distR="0" wp14:anchorId="3E27EBE5" wp14:editId="21CCDF67">
            <wp:extent cx="4117991" cy="3419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764" cy="3433403"/>
                    </a:xfrm>
                    <a:prstGeom prst="rect">
                      <a:avLst/>
                    </a:prstGeom>
                  </pic:spPr>
                </pic:pic>
              </a:graphicData>
            </a:graphic>
          </wp:inline>
        </w:drawing>
      </w:r>
    </w:p>
    <w:p w14:paraId="3FA66FFF" w14:textId="208F60E1" w:rsidR="002E3FE3" w:rsidRDefault="006F43F2" w:rsidP="00745155">
      <w:pPr>
        <w:pStyle w:val="Caption"/>
      </w:pPr>
      <w:bookmarkStart w:id="96" w:name="_Ref9283094"/>
      <w:bookmarkStart w:id="97" w:name="_Toc9704003"/>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20</w:t>
      </w:r>
      <w:r w:rsidR="002E3FE3" w:rsidRPr="000E264C">
        <w:fldChar w:fldCharType="end"/>
      </w:r>
      <w:bookmarkEnd w:id="96"/>
      <w:r w:rsidR="002E3FE3" w:rsidRPr="000E264C">
        <w:t xml:space="preserve"> PA12.Apmokinti modeliai veiklos diagrama</w:t>
      </w:r>
      <w:bookmarkEnd w:id="97"/>
    </w:p>
    <w:p w14:paraId="2A3BEF9A" w14:textId="01FD84F0" w:rsidR="00151CB7" w:rsidRPr="00151CB7" w:rsidRDefault="00151CB7" w:rsidP="00745155">
      <w:r>
        <w:lastRenderedPageBreak/>
        <w:fldChar w:fldCharType="begin"/>
      </w:r>
      <w:r>
        <w:instrText xml:space="preserve"> REF _Ref9283094 \h </w:instrText>
      </w:r>
      <w:r>
        <w:fldChar w:fldCharType="separate"/>
      </w:r>
      <w:r w:rsidR="006F43F2">
        <w:t>Pav.</w:t>
      </w:r>
      <w:r w:rsidRPr="000E264C">
        <w:t xml:space="preserve"> </w:t>
      </w:r>
      <w:r w:rsidRPr="000E264C">
        <w:rPr>
          <w:noProof/>
        </w:rPr>
        <w:t>20</w:t>
      </w:r>
      <w:r>
        <w:fldChar w:fldCharType="end"/>
      </w:r>
      <w:r w:rsidR="00E538FB">
        <w:t xml:space="preserve"> Atvaizduoja apmokintų modelių administravimą. Ši diagrama atspindi galimus veiksmus iš šio lango.</w:t>
      </w:r>
    </w:p>
    <w:p w14:paraId="404CCDAB" w14:textId="77777777" w:rsidR="002E3FE3" w:rsidRPr="000E264C" w:rsidRDefault="002E3FE3" w:rsidP="00745155">
      <w:r w:rsidRPr="000E264C">
        <w:rPr>
          <w:noProof/>
        </w:rPr>
        <w:drawing>
          <wp:inline distT="0" distB="0" distL="0" distR="0" wp14:anchorId="57BB2610" wp14:editId="3B81B0B7">
            <wp:extent cx="3181350" cy="319664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848" cy="3208198"/>
                    </a:xfrm>
                    <a:prstGeom prst="rect">
                      <a:avLst/>
                    </a:prstGeom>
                  </pic:spPr>
                </pic:pic>
              </a:graphicData>
            </a:graphic>
          </wp:inline>
        </w:drawing>
      </w:r>
    </w:p>
    <w:p w14:paraId="2987925B" w14:textId="6DD2776F" w:rsidR="002E3FE3" w:rsidRDefault="006F43F2" w:rsidP="00745155">
      <w:pPr>
        <w:pStyle w:val="Caption"/>
      </w:pPr>
      <w:bookmarkStart w:id="98" w:name="_Ref9283099"/>
      <w:bookmarkStart w:id="99" w:name="_Toc9704004"/>
      <w:r>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21</w:t>
      </w:r>
      <w:r w:rsidR="002E3FE3" w:rsidRPr="000E264C">
        <w:fldChar w:fldCharType="end"/>
      </w:r>
      <w:bookmarkEnd w:id="98"/>
      <w:r w:rsidR="002E3FE3" w:rsidRPr="000E264C">
        <w:t xml:space="preserve"> PA13. Apmokintų modelių trynimas veiklos diagrama</w:t>
      </w:r>
      <w:bookmarkEnd w:id="99"/>
    </w:p>
    <w:p w14:paraId="164C4813" w14:textId="7CFA80B0" w:rsidR="00E538FB" w:rsidRPr="00151CB7" w:rsidRDefault="00151CB7" w:rsidP="00745155">
      <w:r>
        <w:fldChar w:fldCharType="begin"/>
      </w:r>
      <w:r>
        <w:instrText xml:space="preserve"> REF _Ref9283099 \h </w:instrText>
      </w:r>
      <w:r>
        <w:fldChar w:fldCharType="separate"/>
      </w:r>
      <w:r w:rsidR="006F43F2">
        <w:t>Pav.</w:t>
      </w:r>
      <w:r w:rsidRPr="000E264C">
        <w:t xml:space="preserve"> </w:t>
      </w:r>
      <w:r w:rsidRPr="000E264C">
        <w:rPr>
          <w:noProof/>
        </w:rPr>
        <w:t>21</w:t>
      </w:r>
      <w:r>
        <w:fldChar w:fldCharType="end"/>
      </w:r>
      <w:r w:rsidR="00E538FB">
        <w:t xml:space="preserve"> Atvaizduoja apmokintų modelių trynimo veiksmą. Vartotojas siunčia trynimo užklausą su norimų ištrinti modelio identifikatoriumi, įvykus klaidai (neradus modelio) arba klaidai neįvykus – vartotojas yra peradresuojamas atgal į apmokintų modelių administravimo langą.</w:t>
      </w:r>
    </w:p>
    <w:p w14:paraId="7777AF1E" w14:textId="6D84826C" w:rsidR="00151CB7" w:rsidRPr="00151CB7" w:rsidRDefault="00151CB7" w:rsidP="00745155"/>
    <w:p w14:paraId="1CBB0685" w14:textId="77777777" w:rsidR="002E3FE3" w:rsidRPr="000E264C" w:rsidRDefault="002E3FE3" w:rsidP="00745155">
      <w:r w:rsidRPr="000E264C">
        <w:rPr>
          <w:noProof/>
        </w:rPr>
        <w:drawing>
          <wp:inline distT="0" distB="0" distL="0" distR="0" wp14:anchorId="02895903" wp14:editId="542F2303">
            <wp:extent cx="3105150" cy="3663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1320" cy="3670328"/>
                    </a:xfrm>
                    <a:prstGeom prst="rect">
                      <a:avLst/>
                    </a:prstGeom>
                  </pic:spPr>
                </pic:pic>
              </a:graphicData>
            </a:graphic>
          </wp:inline>
        </w:drawing>
      </w:r>
    </w:p>
    <w:p w14:paraId="2904FA60" w14:textId="61501C83" w:rsidR="002E3FE3" w:rsidRDefault="006F43F2" w:rsidP="00745155">
      <w:pPr>
        <w:pStyle w:val="Caption"/>
      </w:pPr>
      <w:bookmarkStart w:id="100" w:name="_Ref9283107"/>
      <w:bookmarkStart w:id="101" w:name="_Toc9704005"/>
      <w:r>
        <w:lastRenderedPageBreak/>
        <w:t>Pav.</w:t>
      </w:r>
      <w:r w:rsidR="002E3FE3" w:rsidRPr="000E264C">
        <w:t xml:space="preserve"> </w:t>
      </w:r>
      <w:r w:rsidR="002E3FE3" w:rsidRPr="000E264C">
        <w:fldChar w:fldCharType="begin"/>
      </w:r>
      <w:r w:rsidR="002E3FE3" w:rsidRPr="000E264C">
        <w:instrText xml:space="preserve"> SEQ pav. \* ARABIC </w:instrText>
      </w:r>
      <w:r w:rsidR="002E3FE3" w:rsidRPr="000E264C">
        <w:fldChar w:fldCharType="separate"/>
      </w:r>
      <w:r w:rsidR="00110037" w:rsidRPr="000E264C">
        <w:rPr>
          <w:noProof/>
        </w:rPr>
        <w:t>22</w:t>
      </w:r>
      <w:r w:rsidR="002E3FE3" w:rsidRPr="000E264C">
        <w:fldChar w:fldCharType="end"/>
      </w:r>
      <w:bookmarkEnd w:id="100"/>
      <w:r w:rsidR="002E3FE3" w:rsidRPr="000E264C">
        <w:t xml:space="preserve"> PA14. </w:t>
      </w:r>
      <w:r w:rsidR="00DB1B1E" w:rsidRPr="000E264C">
        <w:t>Apmokinto modelio aktyvinimas veiklos diagrama</w:t>
      </w:r>
      <w:bookmarkEnd w:id="101"/>
    </w:p>
    <w:p w14:paraId="3A244673" w14:textId="1AC3B3E6" w:rsidR="00E538FB" w:rsidRPr="00151CB7" w:rsidRDefault="00151CB7" w:rsidP="00745155">
      <w:r>
        <w:fldChar w:fldCharType="begin"/>
      </w:r>
      <w:r>
        <w:instrText xml:space="preserve"> REF _Ref9283107 \h </w:instrText>
      </w:r>
      <w:r>
        <w:fldChar w:fldCharType="separate"/>
      </w:r>
      <w:r w:rsidR="006F43F2">
        <w:t>Pav.</w:t>
      </w:r>
      <w:r w:rsidRPr="000E264C">
        <w:t xml:space="preserve"> </w:t>
      </w:r>
      <w:r w:rsidRPr="000E264C">
        <w:rPr>
          <w:noProof/>
        </w:rPr>
        <w:t>22</w:t>
      </w:r>
      <w:r>
        <w:fldChar w:fldCharType="end"/>
      </w:r>
      <w:r w:rsidR="00E538FB">
        <w:t xml:space="preserve"> Atvaizduoja apmokinto modelio aktyvinimo veiksmą. Vartotojas norėdamas naudoti kitą modelį atlikti analizėms gali aktyvinti kitą egzistuojantį modelį. Vartotojas siunčia aktyvinimo užklausą su norimų aktyvinti modelio identifikatoriumi, sistemoje randamas šiuo metu aktyvintas modelis ir jis yra išjungiamas, o norimas aktyvinti modelis – įjungiamas, tada vartotojas yra peradresuojamas atgal į apmokintų modelių administravimo langą.</w:t>
      </w:r>
    </w:p>
    <w:p w14:paraId="1D6A9242" w14:textId="6FCE9DF1" w:rsidR="00151CB7" w:rsidRPr="00151CB7" w:rsidRDefault="00151CB7" w:rsidP="00745155"/>
    <w:p w14:paraId="5B5B62B4" w14:textId="77777777" w:rsidR="00DB1B1E" w:rsidRPr="000E264C" w:rsidRDefault="00DB1B1E" w:rsidP="00745155">
      <w:r w:rsidRPr="000E264C">
        <w:rPr>
          <w:noProof/>
        </w:rPr>
        <w:drawing>
          <wp:inline distT="0" distB="0" distL="0" distR="0" wp14:anchorId="3DBB2611" wp14:editId="4FB0422D">
            <wp:extent cx="3991532" cy="266737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532" cy="2667372"/>
                    </a:xfrm>
                    <a:prstGeom prst="rect">
                      <a:avLst/>
                    </a:prstGeom>
                  </pic:spPr>
                </pic:pic>
              </a:graphicData>
            </a:graphic>
          </wp:inline>
        </w:drawing>
      </w:r>
    </w:p>
    <w:p w14:paraId="5DA0E3F8" w14:textId="0ACDE723" w:rsidR="00DB1B1E" w:rsidRDefault="006F43F2" w:rsidP="00745155">
      <w:pPr>
        <w:pStyle w:val="Caption"/>
      </w:pPr>
      <w:bookmarkStart w:id="102" w:name="_Ref9283114"/>
      <w:bookmarkStart w:id="103" w:name="_Toc9704006"/>
      <w:r>
        <w:t>Pav.</w:t>
      </w:r>
      <w:r w:rsidR="00DB1B1E" w:rsidRPr="000E264C">
        <w:t xml:space="preserve"> </w:t>
      </w:r>
      <w:r w:rsidR="00DB1B1E" w:rsidRPr="000E264C">
        <w:fldChar w:fldCharType="begin"/>
      </w:r>
      <w:r w:rsidR="00DB1B1E" w:rsidRPr="000E264C">
        <w:instrText xml:space="preserve"> SEQ pav. \* ARABIC </w:instrText>
      </w:r>
      <w:r w:rsidR="00DB1B1E" w:rsidRPr="000E264C">
        <w:fldChar w:fldCharType="separate"/>
      </w:r>
      <w:r w:rsidR="00110037" w:rsidRPr="000E264C">
        <w:rPr>
          <w:noProof/>
        </w:rPr>
        <w:t>23</w:t>
      </w:r>
      <w:r w:rsidR="00DB1B1E" w:rsidRPr="000E264C">
        <w:fldChar w:fldCharType="end"/>
      </w:r>
      <w:bookmarkEnd w:id="102"/>
      <w:r w:rsidR="00DB1B1E" w:rsidRPr="000E264C">
        <w:t xml:space="preserve"> PA15. Apmokymo pradėjimas veiklos diagrama</w:t>
      </w:r>
      <w:bookmarkEnd w:id="103"/>
    </w:p>
    <w:p w14:paraId="026D666C" w14:textId="0BE1A57C" w:rsidR="00151CB7" w:rsidRPr="00151CB7" w:rsidRDefault="00151CB7" w:rsidP="00745155">
      <w:r>
        <w:fldChar w:fldCharType="begin"/>
      </w:r>
      <w:r>
        <w:instrText xml:space="preserve"> REF _Ref9283114 \h </w:instrText>
      </w:r>
      <w:r>
        <w:fldChar w:fldCharType="separate"/>
      </w:r>
      <w:r w:rsidR="006F43F2">
        <w:t>Pav.</w:t>
      </w:r>
      <w:r w:rsidRPr="000E264C">
        <w:t xml:space="preserve"> </w:t>
      </w:r>
      <w:r w:rsidRPr="000E264C">
        <w:rPr>
          <w:noProof/>
        </w:rPr>
        <w:t>23</w:t>
      </w:r>
      <w:r>
        <w:fldChar w:fldCharType="end"/>
      </w:r>
      <w:r w:rsidR="00E538FB">
        <w:t xml:space="preserve"> Atvaizduoja apmokymo pradėjimo veiksmą. Šio veiksmo metu pradedamas apmokymas, o vartotojas yra peradresuojamas atgal į </w:t>
      </w:r>
      <w:r w:rsidR="00CF699E">
        <w:t>apmokymo</w:t>
      </w:r>
      <w:r w:rsidR="00E538FB">
        <w:t xml:space="preserve"> langą.</w:t>
      </w:r>
    </w:p>
    <w:p w14:paraId="38536D2F" w14:textId="77777777" w:rsidR="00DB1B1E" w:rsidRPr="000E264C" w:rsidRDefault="00DB1B1E" w:rsidP="00745155">
      <w:r w:rsidRPr="000E264C">
        <w:rPr>
          <w:noProof/>
        </w:rPr>
        <w:drawing>
          <wp:inline distT="0" distB="0" distL="0" distR="0" wp14:anchorId="63FA4674" wp14:editId="136DCACD">
            <wp:extent cx="3991532" cy="3238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532" cy="3238952"/>
                    </a:xfrm>
                    <a:prstGeom prst="rect">
                      <a:avLst/>
                    </a:prstGeom>
                  </pic:spPr>
                </pic:pic>
              </a:graphicData>
            </a:graphic>
          </wp:inline>
        </w:drawing>
      </w:r>
    </w:p>
    <w:p w14:paraId="2E058FDC" w14:textId="1E636FCA" w:rsidR="00DB1B1E" w:rsidRDefault="006F43F2" w:rsidP="00745155">
      <w:pPr>
        <w:pStyle w:val="Caption"/>
      </w:pPr>
      <w:bookmarkStart w:id="104" w:name="_Ref9283120"/>
      <w:bookmarkStart w:id="105" w:name="_Toc9704007"/>
      <w:r>
        <w:t>Pav.</w:t>
      </w:r>
      <w:r w:rsidR="00DB1B1E" w:rsidRPr="000E264C">
        <w:t xml:space="preserve"> </w:t>
      </w:r>
      <w:r w:rsidR="00DB1B1E" w:rsidRPr="000E264C">
        <w:fldChar w:fldCharType="begin"/>
      </w:r>
      <w:r w:rsidR="00DB1B1E" w:rsidRPr="000E264C">
        <w:instrText xml:space="preserve"> SEQ pav. \* ARABIC </w:instrText>
      </w:r>
      <w:r w:rsidR="00DB1B1E" w:rsidRPr="000E264C">
        <w:fldChar w:fldCharType="separate"/>
      </w:r>
      <w:r w:rsidR="00110037" w:rsidRPr="000E264C">
        <w:rPr>
          <w:noProof/>
        </w:rPr>
        <w:t>24</w:t>
      </w:r>
      <w:r w:rsidR="00DB1B1E" w:rsidRPr="000E264C">
        <w:fldChar w:fldCharType="end"/>
      </w:r>
      <w:bookmarkEnd w:id="104"/>
      <w:r w:rsidR="00DB1B1E" w:rsidRPr="000E264C">
        <w:t xml:space="preserve"> PA16. Suplanuotų analizių paleidimas veiklos diagrama</w:t>
      </w:r>
      <w:bookmarkEnd w:id="105"/>
    </w:p>
    <w:p w14:paraId="506C42C3" w14:textId="479D0671" w:rsidR="00151CB7" w:rsidRPr="00151CB7" w:rsidRDefault="00151CB7" w:rsidP="00745155">
      <w:r>
        <w:lastRenderedPageBreak/>
        <w:fldChar w:fldCharType="begin"/>
      </w:r>
      <w:r>
        <w:instrText xml:space="preserve"> REF _Ref9283120 \h </w:instrText>
      </w:r>
      <w:r>
        <w:fldChar w:fldCharType="separate"/>
      </w:r>
      <w:r w:rsidR="006F43F2">
        <w:t>Pav.</w:t>
      </w:r>
      <w:r w:rsidRPr="000E264C">
        <w:t xml:space="preserve"> </w:t>
      </w:r>
      <w:r w:rsidRPr="000E264C">
        <w:rPr>
          <w:noProof/>
        </w:rPr>
        <w:t>24</w:t>
      </w:r>
      <w:r>
        <w:fldChar w:fldCharType="end"/>
      </w:r>
      <w:r w:rsidR="00CF699E">
        <w:t xml:space="preserve"> Atvaizduoja analizės pradėjimo veiksmą. Šis veiksmas bus alternatyva </w:t>
      </w:r>
      <w:proofErr w:type="spellStart"/>
      <w:r w:rsidR="00CF699E">
        <w:t>automatiniui</w:t>
      </w:r>
      <w:proofErr w:type="spellEnd"/>
      <w:r w:rsidR="00CF699E">
        <w:t xml:space="preserve"> analizių leidimui. Šio veiksmo metu administratorius pradeda analizę ir yra peradresuojamas atgal į apmokymo langą. O fone tuo metu iš eilės atliekamos suplanuotos analizės.</w:t>
      </w:r>
    </w:p>
    <w:p w14:paraId="4FAC17BB" w14:textId="2C691CC5" w:rsidR="00DB1B1E" w:rsidRDefault="00DB1B1E" w:rsidP="006F43F2">
      <w:pPr>
        <w:pStyle w:val="Heading2"/>
      </w:pPr>
      <w:bookmarkStart w:id="106" w:name="_Toc9704421"/>
      <w:r w:rsidRPr="000E264C">
        <w:t>Sekų diagramos</w:t>
      </w:r>
      <w:bookmarkEnd w:id="106"/>
    </w:p>
    <w:p w14:paraId="5749EE4E" w14:textId="72648344" w:rsidR="00755DC3" w:rsidRPr="00755DC3" w:rsidRDefault="00755DC3" w:rsidP="00745155">
      <w:r>
        <w:t xml:space="preserve">Žemiau pateikiamos visų paminėtų panaudojimo atvejų procesus atspindinčios sekų diagramos. Norint sutaupyti vietos ir supaprastinti diagramas – nepateikiamos </w:t>
      </w:r>
      <w:proofErr w:type="spellStart"/>
      <w:r>
        <w:t>repositorijų</w:t>
      </w:r>
      <w:proofErr w:type="spellEnd"/>
      <w:r>
        <w:t xml:space="preserve"> klasės. Realiu atveju servisai nekviečia esybių tiesiogiai iš duomenų bazės, o naudojasi </w:t>
      </w:r>
      <w:proofErr w:type="spellStart"/>
      <w:r>
        <w:t>repositorijos</w:t>
      </w:r>
      <w:proofErr w:type="spellEnd"/>
      <w:r>
        <w:t xml:space="preserve"> klases, kurios </w:t>
      </w:r>
      <w:r w:rsidR="001B0EF8">
        <w:t>veikia</w:t>
      </w:r>
      <w:r>
        <w:t xml:space="preserve"> kaip abstrakcijos sluoksnis ant duomenų bazės.</w:t>
      </w:r>
    </w:p>
    <w:p w14:paraId="48A966EA" w14:textId="77777777" w:rsidR="00A37EAE" w:rsidRPr="000E264C" w:rsidRDefault="00A37EAE" w:rsidP="00745155">
      <w:r w:rsidRPr="000E264C">
        <w:rPr>
          <w:noProof/>
        </w:rPr>
        <w:drawing>
          <wp:inline distT="0" distB="0" distL="0" distR="0" wp14:anchorId="313457AE" wp14:editId="57D0E6E8">
            <wp:extent cx="5695950" cy="554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2797" cy="5556571"/>
                    </a:xfrm>
                    <a:prstGeom prst="rect">
                      <a:avLst/>
                    </a:prstGeom>
                  </pic:spPr>
                </pic:pic>
              </a:graphicData>
            </a:graphic>
          </wp:inline>
        </w:drawing>
      </w:r>
    </w:p>
    <w:p w14:paraId="27308466" w14:textId="024B9BCC" w:rsidR="00DB1B1E" w:rsidRDefault="006F43F2" w:rsidP="00745155">
      <w:pPr>
        <w:pStyle w:val="Caption"/>
      </w:pPr>
      <w:bookmarkStart w:id="107" w:name="_Ref9276206"/>
      <w:bookmarkStart w:id="108" w:name="_Toc9704008"/>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25</w:t>
      </w:r>
      <w:r w:rsidR="00A37EAE" w:rsidRPr="000E264C">
        <w:fldChar w:fldCharType="end"/>
      </w:r>
      <w:bookmarkEnd w:id="107"/>
      <w:r w:rsidR="00A37EAE" w:rsidRPr="000E264C">
        <w:t xml:space="preserve"> PA1. Prisijungimas sekų diagrama</w:t>
      </w:r>
      <w:bookmarkEnd w:id="108"/>
    </w:p>
    <w:p w14:paraId="66AEDF91" w14:textId="77777777" w:rsidR="00A37EAE" w:rsidRPr="000E264C" w:rsidRDefault="00A37EAE" w:rsidP="00745155">
      <w:r w:rsidRPr="000E264C">
        <w:rPr>
          <w:noProof/>
        </w:rPr>
        <w:lastRenderedPageBreak/>
        <w:drawing>
          <wp:inline distT="0" distB="0" distL="0" distR="0" wp14:anchorId="594A2FF4" wp14:editId="2DA077A1">
            <wp:extent cx="5943600" cy="3896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6995"/>
                    </a:xfrm>
                    <a:prstGeom prst="rect">
                      <a:avLst/>
                    </a:prstGeom>
                  </pic:spPr>
                </pic:pic>
              </a:graphicData>
            </a:graphic>
          </wp:inline>
        </w:drawing>
      </w:r>
    </w:p>
    <w:p w14:paraId="23B7089B" w14:textId="5D183720" w:rsidR="00A37EAE" w:rsidRDefault="006F43F2" w:rsidP="00745155">
      <w:pPr>
        <w:pStyle w:val="Caption"/>
      </w:pPr>
      <w:bookmarkStart w:id="109" w:name="_Ref9276746"/>
      <w:bookmarkStart w:id="110" w:name="_Toc9704009"/>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26</w:t>
      </w:r>
      <w:r w:rsidR="00A37EAE" w:rsidRPr="000E264C">
        <w:fldChar w:fldCharType="end"/>
      </w:r>
      <w:bookmarkEnd w:id="109"/>
      <w:r w:rsidR="00A37EAE" w:rsidRPr="000E264C">
        <w:t xml:space="preserve"> PA2. Registracija sekų diagrama</w:t>
      </w:r>
      <w:bookmarkEnd w:id="110"/>
    </w:p>
    <w:p w14:paraId="4EBA0702" w14:textId="77777777" w:rsidR="00A37EAE" w:rsidRPr="000E264C" w:rsidRDefault="00A37EAE" w:rsidP="00745155">
      <w:r w:rsidRPr="000E264C">
        <w:rPr>
          <w:noProof/>
        </w:rPr>
        <w:drawing>
          <wp:inline distT="0" distB="0" distL="0" distR="0" wp14:anchorId="4311495B" wp14:editId="0937EEB8">
            <wp:extent cx="2857899" cy="193384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1933845"/>
                    </a:xfrm>
                    <a:prstGeom prst="rect">
                      <a:avLst/>
                    </a:prstGeom>
                  </pic:spPr>
                </pic:pic>
              </a:graphicData>
            </a:graphic>
          </wp:inline>
        </w:drawing>
      </w:r>
    </w:p>
    <w:p w14:paraId="2CA987AA" w14:textId="22994F15" w:rsidR="00A37EAE" w:rsidRPr="000E264C" w:rsidRDefault="006F43F2" w:rsidP="00745155">
      <w:pPr>
        <w:pStyle w:val="Caption"/>
      </w:pPr>
      <w:bookmarkStart w:id="111" w:name="_Toc9704010"/>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27</w:t>
      </w:r>
      <w:r w:rsidR="00A37EAE" w:rsidRPr="000E264C">
        <w:fldChar w:fldCharType="end"/>
      </w:r>
      <w:r w:rsidR="00A37EAE" w:rsidRPr="000E264C">
        <w:t xml:space="preserve"> PA3. Atsijungimas sekų diagrama</w:t>
      </w:r>
      <w:bookmarkEnd w:id="111"/>
    </w:p>
    <w:p w14:paraId="5095BD10" w14:textId="77777777" w:rsidR="00A37EAE" w:rsidRPr="000E264C" w:rsidRDefault="00A37EAE" w:rsidP="00745155">
      <w:r w:rsidRPr="000E264C">
        <w:rPr>
          <w:noProof/>
        </w:rPr>
        <w:lastRenderedPageBreak/>
        <w:drawing>
          <wp:inline distT="0" distB="0" distL="0" distR="0" wp14:anchorId="251870D7" wp14:editId="35ADAAF1">
            <wp:extent cx="5544324" cy="3867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324" cy="3867690"/>
                    </a:xfrm>
                    <a:prstGeom prst="rect">
                      <a:avLst/>
                    </a:prstGeom>
                  </pic:spPr>
                </pic:pic>
              </a:graphicData>
            </a:graphic>
          </wp:inline>
        </w:drawing>
      </w:r>
    </w:p>
    <w:p w14:paraId="4F9375B8" w14:textId="6CC63385" w:rsidR="00A37EAE" w:rsidRPr="000E264C" w:rsidRDefault="006F43F2" w:rsidP="00745155">
      <w:pPr>
        <w:pStyle w:val="Caption"/>
      </w:pPr>
      <w:bookmarkStart w:id="112" w:name="_Toc9704011"/>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28</w:t>
      </w:r>
      <w:r w:rsidR="00A37EAE" w:rsidRPr="000E264C">
        <w:fldChar w:fldCharType="end"/>
      </w:r>
      <w:r w:rsidR="00A37EAE" w:rsidRPr="000E264C">
        <w:t xml:space="preserve"> PA4. Analizė sekų diagrama</w:t>
      </w:r>
      <w:bookmarkEnd w:id="112"/>
    </w:p>
    <w:p w14:paraId="2AB09384" w14:textId="77777777" w:rsidR="00A37EAE" w:rsidRPr="000E264C" w:rsidRDefault="00A37EAE" w:rsidP="00745155">
      <w:r w:rsidRPr="000E264C">
        <w:rPr>
          <w:noProof/>
        </w:rPr>
        <w:drawing>
          <wp:inline distT="0" distB="0" distL="0" distR="0" wp14:anchorId="540033AD" wp14:editId="26CB4AD7">
            <wp:extent cx="5325218" cy="407726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218" cy="4077269"/>
                    </a:xfrm>
                    <a:prstGeom prst="rect">
                      <a:avLst/>
                    </a:prstGeom>
                  </pic:spPr>
                </pic:pic>
              </a:graphicData>
            </a:graphic>
          </wp:inline>
        </w:drawing>
      </w:r>
    </w:p>
    <w:p w14:paraId="2A998CAB" w14:textId="50D1510F" w:rsidR="00A37EAE" w:rsidRPr="000E264C" w:rsidRDefault="006F43F2" w:rsidP="00745155">
      <w:pPr>
        <w:pStyle w:val="Caption"/>
      </w:pPr>
      <w:bookmarkStart w:id="113" w:name="_Toc9704012"/>
      <w:r>
        <w:lastRenderedPageBreak/>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29</w:t>
      </w:r>
      <w:r w:rsidR="00A37EAE" w:rsidRPr="000E264C">
        <w:fldChar w:fldCharType="end"/>
      </w:r>
      <w:r w:rsidR="00A37EAE" w:rsidRPr="000E264C">
        <w:t xml:space="preserve"> PA5. Analizės atlikimas sekų diagrama</w:t>
      </w:r>
      <w:bookmarkEnd w:id="113"/>
    </w:p>
    <w:p w14:paraId="2491FB85" w14:textId="77777777" w:rsidR="00A37EAE" w:rsidRPr="000E264C" w:rsidRDefault="00A37EAE" w:rsidP="00745155">
      <w:r w:rsidRPr="000E264C">
        <w:rPr>
          <w:noProof/>
        </w:rPr>
        <w:drawing>
          <wp:inline distT="0" distB="0" distL="0" distR="0" wp14:anchorId="049C64B8" wp14:editId="1708AB8E">
            <wp:extent cx="5943600" cy="3467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67735"/>
                    </a:xfrm>
                    <a:prstGeom prst="rect">
                      <a:avLst/>
                    </a:prstGeom>
                  </pic:spPr>
                </pic:pic>
              </a:graphicData>
            </a:graphic>
          </wp:inline>
        </w:drawing>
      </w:r>
    </w:p>
    <w:p w14:paraId="217C1A11" w14:textId="0CAD7014" w:rsidR="00A37EAE" w:rsidRPr="000E264C" w:rsidRDefault="006F43F2" w:rsidP="00745155">
      <w:pPr>
        <w:pStyle w:val="Caption"/>
      </w:pPr>
      <w:bookmarkStart w:id="114" w:name="_Toc9704013"/>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30</w:t>
      </w:r>
      <w:r w:rsidR="00A37EAE" w:rsidRPr="000E264C">
        <w:fldChar w:fldCharType="end"/>
      </w:r>
      <w:r w:rsidR="00A37EAE" w:rsidRPr="000E264C">
        <w:t xml:space="preserve"> PA6. Rezultatų peržiūrėjimas sekų diagrama</w:t>
      </w:r>
      <w:bookmarkEnd w:id="114"/>
    </w:p>
    <w:p w14:paraId="18DDDFA1" w14:textId="77777777" w:rsidR="00A37EAE" w:rsidRPr="000E264C" w:rsidRDefault="00A37EAE" w:rsidP="00745155">
      <w:r w:rsidRPr="000E264C">
        <w:rPr>
          <w:noProof/>
        </w:rPr>
        <w:lastRenderedPageBreak/>
        <w:drawing>
          <wp:inline distT="0" distB="0" distL="0" distR="0" wp14:anchorId="3451D36A" wp14:editId="42285CE7">
            <wp:extent cx="5029902" cy="643027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6430272"/>
                    </a:xfrm>
                    <a:prstGeom prst="rect">
                      <a:avLst/>
                    </a:prstGeom>
                  </pic:spPr>
                </pic:pic>
              </a:graphicData>
            </a:graphic>
          </wp:inline>
        </w:drawing>
      </w:r>
    </w:p>
    <w:p w14:paraId="29F66FA6" w14:textId="6DDED4A5" w:rsidR="00A37EAE" w:rsidRPr="000E264C" w:rsidRDefault="006F43F2" w:rsidP="00745155">
      <w:pPr>
        <w:pStyle w:val="Caption"/>
      </w:pPr>
      <w:bookmarkStart w:id="115" w:name="_Toc9704014"/>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31</w:t>
      </w:r>
      <w:r w:rsidR="00A37EAE" w:rsidRPr="000E264C">
        <w:fldChar w:fldCharType="end"/>
      </w:r>
      <w:r w:rsidR="00A37EAE" w:rsidRPr="000E264C">
        <w:t xml:space="preserve"> PA7. Apmokymas sekų diagrama</w:t>
      </w:r>
      <w:bookmarkEnd w:id="115"/>
    </w:p>
    <w:p w14:paraId="60615247" w14:textId="2920BDA3" w:rsidR="00A37EAE" w:rsidRPr="000E264C" w:rsidRDefault="008F43FC" w:rsidP="00745155">
      <w:r w:rsidRPr="000E264C">
        <w:rPr>
          <w:noProof/>
        </w:rPr>
        <w:lastRenderedPageBreak/>
        <w:drawing>
          <wp:inline distT="0" distB="0" distL="0" distR="0" wp14:anchorId="6817D6A7" wp14:editId="4F3D79C7">
            <wp:extent cx="5943600" cy="38969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96995"/>
                    </a:xfrm>
                    <a:prstGeom prst="rect">
                      <a:avLst/>
                    </a:prstGeom>
                  </pic:spPr>
                </pic:pic>
              </a:graphicData>
            </a:graphic>
          </wp:inline>
        </w:drawing>
      </w:r>
    </w:p>
    <w:p w14:paraId="1A68311D" w14:textId="616497FE" w:rsidR="00A37EAE" w:rsidRPr="000E264C" w:rsidRDefault="006F43F2" w:rsidP="00745155">
      <w:pPr>
        <w:pStyle w:val="Caption"/>
      </w:pPr>
      <w:bookmarkStart w:id="116" w:name="_Toc9704015"/>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32</w:t>
      </w:r>
      <w:r w:rsidR="00A37EAE" w:rsidRPr="000E264C">
        <w:fldChar w:fldCharType="end"/>
      </w:r>
      <w:r w:rsidR="00A37EAE" w:rsidRPr="000E264C">
        <w:t xml:space="preserve"> PA8. Apmokymo duomenys sekų diagrama</w:t>
      </w:r>
      <w:bookmarkEnd w:id="116"/>
    </w:p>
    <w:p w14:paraId="7A66826B" w14:textId="5DE9B10D" w:rsidR="00A37EAE" w:rsidRPr="000E264C" w:rsidRDefault="00110037" w:rsidP="00745155">
      <w:r w:rsidRPr="000E264C">
        <w:rPr>
          <w:noProof/>
        </w:rPr>
        <w:drawing>
          <wp:inline distT="0" distB="0" distL="0" distR="0" wp14:anchorId="693A1C08" wp14:editId="3DCDA041">
            <wp:extent cx="5943600" cy="3928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28110"/>
                    </a:xfrm>
                    <a:prstGeom prst="rect">
                      <a:avLst/>
                    </a:prstGeom>
                  </pic:spPr>
                </pic:pic>
              </a:graphicData>
            </a:graphic>
          </wp:inline>
        </w:drawing>
      </w:r>
    </w:p>
    <w:p w14:paraId="09261023" w14:textId="3BFB413F" w:rsidR="00A37EAE" w:rsidRPr="000E264C" w:rsidRDefault="006F43F2" w:rsidP="00745155">
      <w:pPr>
        <w:pStyle w:val="Caption"/>
      </w:pPr>
      <w:bookmarkStart w:id="117" w:name="_Toc9704016"/>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33</w:t>
      </w:r>
      <w:r w:rsidR="00A37EAE" w:rsidRPr="000E264C">
        <w:fldChar w:fldCharType="end"/>
      </w:r>
      <w:r w:rsidR="00A37EAE" w:rsidRPr="000E264C">
        <w:t xml:space="preserve"> PA9. Apmokymo duom</w:t>
      </w:r>
      <w:r w:rsidR="00110037" w:rsidRPr="000E264C">
        <w:t>e</w:t>
      </w:r>
      <w:r w:rsidR="00A37EAE" w:rsidRPr="000E264C">
        <w:t>nų pridėjimas sekų diagrama</w:t>
      </w:r>
      <w:bookmarkEnd w:id="117"/>
    </w:p>
    <w:p w14:paraId="7BAC508A" w14:textId="11D091E5" w:rsidR="00A37EAE" w:rsidRPr="000E264C" w:rsidRDefault="00110037" w:rsidP="00745155">
      <w:r w:rsidRPr="000E264C">
        <w:rPr>
          <w:noProof/>
        </w:rPr>
        <w:lastRenderedPageBreak/>
        <w:drawing>
          <wp:inline distT="0" distB="0" distL="0" distR="0" wp14:anchorId="0979A7DB" wp14:editId="01BBF2F8">
            <wp:extent cx="5943600" cy="5817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17235"/>
                    </a:xfrm>
                    <a:prstGeom prst="rect">
                      <a:avLst/>
                    </a:prstGeom>
                  </pic:spPr>
                </pic:pic>
              </a:graphicData>
            </a:graphic>
          </wp:inline>
        </w:drawing>
      </w:r>
    </w:p>
    <w:p w14:paraId="777EFB3F" w14:textId="24C9651A" w:rsidR="00A37EAE" w:rsidRPr="000E264C" w:rsidRDefault="006F43F2" w:rsidP="00745155">
      <w:pPr>
        <w:pStyle w:val="Caption"/>
      </w:pPr>
      <w:bookmarkStart w:id="118" w:name="_Toc9704017"/>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34</w:t>
      </w:r>
      <w:r w:rsidR="00A37EAE" w:rsidRPr="000E264C">
        <w:fldChar w:fldCharType="end"/>
      </w:r>
      <w:r w:rsidR="00A37EAE" w:rsidRPr="000E264C">
        <w:t xml:space="preserve"> PA10. Apmokymo duomenų redagavimas sekų diagrama</w:t>
      </w:r>
      <w:bookmarkEnd w:id="118"/>
    </w:p>
    <w:p w14:paraId="194A6C38" w14:textId="46B926DD" w:rsidR="00A37EAE" w:rsidRPr="000E264C" w:rsidRDefault="00110037" w:rsidP="00745155">
      <w:r w:rsidRPr="000E264C">
        <w:rPr>
          <w:noProof/>
        </w:rPr>
        <w:lastRenderedPageBreak/>
        <w:drawing>
          <wp:inline distT="0" distB="0" distL="0" distR="0" wp14:anchorId="4814BE08" wp14:editId="5D2612F8">
            <wp:extent cx="5943600" cy="4481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81830"/>
                    </a:xfrm>
                    <a:prstGeom prst="rect">
                      <a:avLst/>
                    </a:prstGeom>
                  </pic:spPr>
                </pic:pic>
              </a:graphicData>
            </a:graphic>
          </wp:inline>
        </w:drawing>
      </w:r>
    </w:p>
    <w:p w14:paraId="74C94CB1" w14:textId="204D3CEB" w:rsidR="00A37EAE" w:rsidRPr="000E264C" w:rsidRDefault="006F43F2" w:rsidP="00745155">
      <w:pPr>
        <w:pStyle w:val="Caption"/>
      </w:pPr>
      <w:bookmarkStart w:id="119" w:name="_Toc9704018"/>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35</w:t>
      </w:r>
      <w:r w:rsidR="00A37EAE" w:rsidRPr="000E264C">
        <w:fldChar w:fldCharType="end"/>
      </w:r>
      <w:r w:rsidR="00A37EAE" w:rsidRPr="000E264C">
        <w:t xml:space="preserve"> PA11.Apmokymo duomenų šalinimas sekų diagrama</w:t>
      </w:r>
      <w:bookmarkEnd w:id="119"/>
    </w:p>
    <w:p w14:paraId="21EB9D20" w14:textId="4627288F" w:rsidR="00A37EAE" w:rsidRPr="000E264C" w:rsidRDefault="00110037" w:rsidP="00745155">
      <w:r w:rsidRPr="000E264C">
        <w:rPr>
          <w:noProof/>
        </w:rPr>
        <w:lastRenderedPageBreak/>
        <w:drawing>
          <wp:inline distT="0" distB="0" distL="0" distR="0" wp14:anchorId="674BCEE3" wp14:editId="7489202E">
            <wp:extent cx="5943600" cy="411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18610"/>
                    </a:xfrm>
                    <a:prstGeom prst="rect">
                      <a:avLst/>
                    </a:prstGeom>
                  </pic:spPr>
                </pic:pic>
              </a:graphicData>
            </a:graphic>
          </wp:inline>
        </w:drawing>
      </w:r>
    </w:p>
    <w:p w14:paraId="42639126" w14:textId="0D606B51" w:rsidR="00A37EAE" w:rsidRPr="000E264C" w:rsidRDefault="006F43F2" w:rsidP="00745155">
      <w:pPr>
        <w:pStyle w:val="Caption"/>
      </w:pPr>
      <w:bookmarkStart w:id="120" w:name="_Toc9704019"/>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36</w:t>
      </w:r>
      <w:r w:rsidR="00A37EAE" w:rsidRPr="000E264C">
        <w:fldChar w:fldCharType="end"/>
      </w:r>
      <w:r w:rsidR="00A37EAE" w:rsidRPr="000E264C">
        <w:t xml:space="preserve"> PA12.Apmokinti modeliai sekų diagrama</w:t>
      </w:r>
      <w:bookmarkEnd w:id="120"/>
    </w:p>
    <w:p w14:paraId="795419D6" w14:textId="48C304DA" w:rsidR="00A37EAE" w:rsidRPr="000E264C" w:rsidRDefault="00110037" w:rsidP="00745155">
      <w:r w:rsidRPr="000E264C">
        <w:rPr>
          <w:noProof/>
        </w:rPr>
        <w:drawing>
          <wp:inline distT="0" distB="0" distL="0" distR="0" wp14:anchorId="7C9E0505" wp14:editId="6B32ACDD">
            <wp:extent cx="5943600" cy="3474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4085"/>
                    </a:xfrm>
                    <a:prstGeom prst="rect">
                      <a:avLst/>
                    </a:prstGeom>
                  </pic:spPr>
                </pic:pic>
              </a:graphicData>
            </a:graphic>
          </wp:inline>
        </w:drawing>
      </w:r>
    </w:p>
    <w:p w14:paraId="296AFC7E" w14:textId="5B36D798" w:rsidR="00A37EAE" w:rsidRPr="000E264C" w:rsidRDefault="006F43F2" w:rsidP="00745155">
      <w:pPr>
        <w:pStyle w:val="Caption"/>
      </w:pPr>
      <w:bookmarkStart w:id="121" w:name="_Toc9704020"/>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37</w:t>
      </w:r>
      <w:r w:rsidR="00A37EAE" w:rsidRPr="000E264C">
        <w:fldChar w:fldCharType="end"/>
      </w:r>
      <w:r w:rsidR="00A37EAE" w:rsidRPr="000E264C">
        <w:t xml:space="preserve"> PA13. Apmokintų modelių trynimas sekų diagrama</w:t>
      </w:r>
      <w:bookmarkEnd w:id="121"/>
    </w:p>
    <w:p w14:paraId="20FA2D73" w14:textId="640241BB" w:rsidR="00A37EAE" w:rsidRPr="000E264C" w:rsidRDefault="00110037" w:rsidP="00745155">
      <w:r w:rsidRPr="000E264C">
        <w:rPr>
          <w:noProof/>
        </w:rPr>
        <w:lastRenderedPageBreak/>
        <w:drawing>
          <wp:inline distT="0" distB="0" distL="0" distR="0" wp14:anchorId="45A09AAB" wp14:editId="6AFD8293">
            <wp:extent cx="5943600" cy="5128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128895"/>
                    </a:xfrm>
                    <a:prstGeom prst="rect">
                      <a:avLst/>
                    </a:prstGeom>
                  </pic:spPr>
                </pic:pic>
              </a:graphicData>
            </a:graphic>
          </wp:inline>
        </w:drawing>
      </w:r>
    </w:p>
    <w:p w14:paraId="13331EFA" w14:textId="5131B292" w:rsidR="00A37EAE" w:rsidRPr="000E264C" w:rsidRDefault="006F43F2" w:rsidP="00745155">
      <w:pPr>
        <w:pStyle w:val="Caption"/>
      </w:pPr>
      <w:bookmarkStart w:id="122" w:name="_Toc9704021"/>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38</w:t>
      </w:r>
      <w:r w:rsidR="00A37EAE" w:rsidRPr="000E264C">
        <w:fldChar w:fldCharType="end"/>
      </w:r>
      <w:r w:rsidR="00A37EAE" w:rsidRPr="000E264C">
        <w:t xml:space="preserve"> PA14. Apmokinto modelio aktyvinimas sekų diagrama</w:t>
      </w:r>
      <w:bookmarkEnd w:id="122"/>
    </w:p>
    <w:p w14:paraId="00CAD1FC" w14:textId="18EB2094" w:rsidR="00A37EAE" w:rsidRPr="000E264C" w:rsidRDefault="00110037" w:rsidP="00745155">
      <w:r w:rsidRPr="000E264C">
        <w:rPr>
          <w:noProof/>
        </w:rPr>
        <w:lastRenderedPageBreak/>
        <w:drawing>
          <wp:inline distT="0" distB="0" distL="0" distR="0" wp14:anchorId="0F4D887A" wp14:editId="63FBF375">
            <wp:extent cx="5943600" cy="455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3585"/>
                    </a:xfrm>
                    <a:prstGeom prst="rect">
                      <a:avLst/>
                    </a:prstGeom>
                  </pic:spPr>
                </pic:pic>
              </a:graphicData>
            </a:graphic>
          </wp:inline>
        </w:drawing>
      </w:r>
    </w:p>
    <w:p w14:paraId="44980BDA" w14:textId="3A3B2E1D" w:rsidR="00A37EAE" w:rsidRPr="000E264C" w:rsidRDefault="006F43F2" w:rsidP="00745155">
      <w:pPr>
        <w:pStyle w:val="Caption"/>
      </w:pPr>
      <w:bookmarkStart w:id="123" w:name="_Toc9704022"/>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39</w:t>
      </w:r>
      <w:r w:rsidR="00A37EAE" w:rsidRPr="000E264C">
        <w:fldChar w:fldCharType="end"/>
      </w:r>
      <w:r w:rsidR="00A37EAE" w:rsidRPr="000E264C">
        <w:t xml:space="preserve"> PA15. Apmokymo pradėjimas sekų diagrama</w:t>
      </w:r>
      <w:bookmarkEnd w:id="123"/>
    </w:p>
    <w:p w14:paraId="78C684C9" w14:textId="096DF241" w:rsidR="00A37EAE" w:rsidRPr="000E264C" w:rsidRDefault="00110037" w:rsidP="00745155">
      <w:r w:rsidRPr="000E264C">
        <w:rPr>
          <w:noProof/>
        </w:rPr>
        <w:lastRenderedPageBreak/>
        <w:drawing>
          <wp:inline distT="0" distB="0" distL="0" distR="0" wp14:anchorId="59F36FC5" wp14:editId="3572FF44">
            <wp:extent cx="5943600" cy="3736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36975"/>
                    </a:xfrm>
                    <a:prstGeom prst="rect">
                      <a:avLst/>
                    </a:prstGeom>
                  </pic:spPr>
                </pic:pic>
              </a:graphicData>
            </a:graphic>
          </wp:inline>
        </w:drawing>
      </w:r>
    </w:p>
    <w:p w14:paraId="40C7D6BA" w14:textId="190C0B13" w:rsidR="00A37EAE" w:rsidRPr="000E264C" w:rsidRDefault="006F43F2" w:rsidP="00745155">
      <w:pPr>
        <w:pStyle w:val="Caption"/>
      </w:pPr>
      <w:bookmarkStart w:id="124" w:name="_Toc9704023"/>
      <w:r>
        <w:t>Pav.</w:t>
      </w:r>
      <w:r w:rsidR="00A37EAE" w:rsidRPr="000E264C">
        <w:t xml:space="preserve"> </w:t>
      </w:r>
      <w:r w:rsidR="00A37EAE" w:rsidRPr="000E264C">
        <w:fldChar w:fldCharType="begin"/>
      </w:r>
      <w:r w:rsidR="00A37EAE" w:rsidRPr="000E264C">
        <w:instrText xml:space="preserve"> SEQ pav. \* ARABIC </w:instrText>
      </w:r>
      <w:r w:rsidR="00A37EAE" w:rsidRPr="000E264C">
        <w:fldChar w:fldCharType="separate"/>
      </w:r>
      <w:r w:rsidR="00110037" w:rsidRPr="000E264C">
        <w:rPr>
          <w:noProof/>
        </w:rPr>
        <w:t>40</w:t>
      </w:r>
      <w:r w:rsidR="00A37EAE" w:rsidRPr="000E264C">
        <w:fldChar w:fldCharType="end"/>
      </w:r>
      <w:r w:rsidR="00A37EAE" w:rsidRPr="000E264C">
        <w:t xml:space="preserve"> PA16.Suplanuotų analizių paleidimas sekų diagrama</w:t>
      </w:r>
      <w:bookmarkEnd w:id="124"/>
    </w:p>
    <w:p w14:paraId="46E69BCB" w14:textId="2885F832" w:rsidR="00860CC9" w:rsidRPr="000E264C" w:rsidRDefault="00367197" w:rsidP="006F43F2">
      <w:pPr>
        <w:pStyle w:val="Heading1"/>
      </w:pPr>
      <w:bookmarkStart w:id="125" w:name="_Toc86568901"/>
      <w:bookmarkStart w:id="126" w:name="_Toc9704422"/>
      <w:r w:rsidRPr="000E264C">
        <w:t>Išdėstymo (</w:t>
      </w:r>
      <w:proofErr w:type="spellStart"/>
      <w:r w:rsidRPr="000E264C">
        <w:t>deployment</w:t>
      </w:r>
      <w:proofErr w:type="spellEnd"/>
      <w:r w:rsidRPr="000E264C">
        <w:t>) vaizdas</w:t>
      </w:r>
      <w:bookmarkEnd w:id="125"/>
      <w:bookmarkEnd w:id="126"/>
    </w:p>
    <w:p w14:paraId="064F8371" w14:textId="77777777" w:rsidR="00110037" w:rsidRPr="000E264C" w:rsidRDefault="00110037" w:rsidP="00745155">
      <w:r w:rsidRPr="000E264C">
        <w:rPr>
          <w:noProof/>
        </w:rPr>
        <w:drawing>
          <wp:inline distT="0" distB="0" distL="0" distR="0" wp14:anchorId="026252DA" wp14:editId="1111350A">
            <wp:extent cx="4401164" cy="29150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1164" cy="2915057"/>
                    </a:xfrm>
                    <a:prstGeom prst="rect">
                      <a:avLst/>
                    </a:prstGeom>
                  </pic:spPr>
                </pic:pic>
              </a:graphicData>
            </a:graphic>
          </wp:inline>
        </w:drawing>
      </w:r>
    </w:p>
    <w:p w14:paraId="673DCB14" w14:textId="7BF5C667" w:rsidR="00110037" w:rsidRDefault="006F43F2" w:rsidP="00745155">
      <w:pPr>
        <w:pStyle w:val="Caption"/>
      </w:pPr>
      <w:bookmarkStart w:id="127" w:name="_Toc9704024"/>
      <w:r>
        <w:t>Pav.</w:t>
      </w:r>
      <w:r w:rsidR="00110037" w:rsidRPr="000E264C">
        <w:t xml:space="preserve"> </w:t>
      </w:r>
      <w:r w:rsidR="00110037" w:rsidRPr="000E264C">
        <w:fldChar w:fldCharType="begin"/>
      </w:r>
      <w:r w:rsidR="00110037" w:rsidRPr="000E264C">
        <w:instrText xml:space="preserve"> SEQ pav. \* ARABIC </w:instrText>
      </w:r>
      <w:r w:rsidR="00110037" w:rsidRPr="000E264C">
        <w:fldChar w:fldCharType="separate"/>
      </w:r>
      <w:r w:rsidR="00110037" w:rsidRPr="000E264C">
        <w:rPr>
          <w:noProof/>
        </w:rPr>
        <w:t>41</w:t>
      </w:r>
      <w:r w:rsidR="00110037" w:rsidRPr="000E264C">
        <w:fldChar w:fldCharType="end"/>
      </w:r>
      <w:r w:rsidR="00110037" w:rsidRPr="000E264C">
        <w:t xml:space="preserve"> Supaprastinta išdėstymo diagrama</w:t>
      </w:r>
      <w:bookmarkEnd w:id="127"/>
    </w:p>
    <w:p w14:paraId="6A66DA2A" w14:textId="60244BC5" w:rsidR="000E264C" w:rsidRPr="000E264C" w:rsidRDefault="000E264C" w:rsidP="00745155">
      <w:r>
        <w:t xml:space="preserve">Sistemą planuojama diegti naudojantis </w:t>
      </w:r>
      <w:sdt>
        <w:sdtPr>
          <w:id w:val="-1839532972"/>
          <w:citation/>
        </w:sdtPr>
        <w:sdtContent>
          <w:r w:rsidR="004571CE">
            <w:fldChar w:fldCharType="begin"/>
          </w:r>
          <w:r w:rsidR="004571CE">
            <w:instrText xml:space="preserve"> CITATION htt \l 1063 </w:instrText>
          </w:r>
          <w:r w:rsidR="004571CE">
            <w:fldChar w:fldCharType="separate"/>
          </w:r>
          <w:r w:rsidR="004571CE">
            <w:rPr>
              <w:noProof/>
            </w:rPr>
            <w:t>(Docker tool, 2019)</w:t>
          </w:r>
          <w:r w:rsidR="004571CE">
            <w:fldChar w:fldCharType="end"/>
          </w:r>
        </w:sdtContent>
      </w:sdt>
      <w:r w:rsidR="004571CE">
        <w:t xml:space="preserve"> </w:t>
      </w:r>
      <w:proofErr w:type="spellStart"/>
      <w:r>
        <w:t>Docker</w:t>
      </w:r>
      <w:proofErr w:type="spellEnd"/>
      <w:r>
        <w:t xml:space="preserve"> įrankiu</w:t>
      </w:r>
      <w:r w:rsidR="00241297">
        <w:t>. Posistemės bus realizuojamos kaip atskiri servisai.</w:t>
      </w:r>
      <w:r w:rsidR="00CF699E">
        <w:t xml:space="preserve"> Pradžioje planuojama turėti vieną </w:t>
      </w:r>
      <w:proofErr w:type="spellStart"/>
      <w:r w:rsidR="00CF699E">
        <w:t>Python</w:t>
      </w:r>
      <w:proofErr w:type="spellEnd"/>
      <w:r w:rsidR="00CF699E">
        <w:t xml:space="preserve"> servisą, tačiau </w:t>
      </w:r>
      <w:r w:rsidR="00CF699E">
        <w:lastRenderedPageBreak/>
        <w:t xml:space="preserve">ateityje jį norima pakeisti bent dvejais servisais: vienas mokinimuisi, kitas analizei. </w:t>
      </w:r>
      <w:proofErr w:type="spellStart"/>
      <w:r w:rsidR="00CF699E">
        <w:t>Docker</w:t>
      </w:r>
      <w:proofErr w:type="spellEnd"/>
      <w:r w:rsidR="00CF699E">
        <w:t xml:space="preserve"> įrankis pasirinktas norint supaprastinti tokius architektūros kaitaliojimus.</w:t>
      </w:r>
    </w:p>
    <w:p w14:paraId="75647E00" w14:textId="0BF9E091" w:rsidR="00860CC9" w:rsidRPr="000E264C" w:rsidRDefault="003C4497" w:rsidP="006F43F2">
      <w:pPr>
        <w:pStyle w:val="Heading1"/>
      </w:pPr>
      <w:bookmarkStart w:id="128" w:name="_Toc86568902"/>
      <w:bookmarkStart w:id="129" w:name="_Toc9704423"/>
      <w:r w:rsidRPr="000E264C">
        <w:t>Duomenų vaizdas</w:t>
      </w:r>
      <w:bookmarkEnd w:id="128"/>
      <w:bookmarkEnd w:id="129"/>
    </w:p>
    <w:p w14:paraId="49041261" w14:textId="77777777" w:rsidR="00110037" w:rsidRPr="000E264C" w:rsidRDefault="00110037" w:rsidP="00745155">
      <w:bookmarkStart w:id="130" w:name="_Toc86568903"/>
      <w:r w:rsidRPr="000E264C">
        <w:rPr>
          <w:noProof/>
        </w:rPr>
        <w:drawing>
          <wp:inline distT="0" distB="0" distL="0" distR="0" wp14:anchorId="58509CEA" wp14:editId="27A09CD8">
            <wp:extent cx="3391373" cy="29912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1373" cy="2991267"/>
                    </a:xfrm>
                    <a:prstGeom prst="rect">
                      <a:avLst/>
                    </a:prstGeom>
                  </pic:spPr>
                </pic:pic>
              </a:graphicData>
            </a:graphic>
          </wp:inline>
        </w:drawing>
      </w:r>
    </w:p>
    <w:p w14:paraId="743A92CC" w14:textId="788D1B3D" w:rsidR="00110037" w:rsidRDefault="006F43F2" w:rsidP="00745155">
      <w:pPr>
        <w:pStyle w:val="Caption"/>
      </w:pPr>
      <w:bookmarkStart w:id="131" w:name="_Toc9704025"/>
      <w:r>
        <w:t>Pav.</w:t>
      </w:r>
      <w:r w:rsidR="00110037" w:rsidRPr="000E264C">
        <w:t xml:space="preserve"> </w:t>
      </w:r>
      <w:r w:rsidR="00110037" w:rsidRPr="000E264C">
        <w:fldChar w:fldCharType="begin"/>
      </w:r>
      <w:r w:rsidR="00110037" w:rsidRPr="000E264C">
        <w:instrText xml:space="preserve"> SEQ pav. \* ARABIC </w:instrText>
      </w:r>
      <w:r w:rsidR="00110037" w:rsidRPr="000E264C">
        <w:fldChar w:fldCharType="separate"/>
      </w:r>
      <w:r w:rsidR="00110037" w:rsidRPr="000E264C">
        <w:rPr>
          <w:noProof/>
        </w:rPr>
        <w:t>42</w:t>
      </w:r>
      <w:r w:rsidR="00110037" w:rsidRPr="000E264C">
        <w:fldChar w:fldCharType="end"/>
      </w:r>
      <w:r w:rsidR="00110037" w:rsidRPr="000E264C">
        <w:t xml:space="preserve"> Duomenų bazės esybių diagrama</w:t>
      </w:r>
      <w:bookmarkEnd w:id="131"/>
    </w:p>
    <w:p w14:paraId="6E9FF396" w14:textId="7DD7A3DA" w:rsidR="00241297" w:rsidRPr="00241297" w:rsidRDefault="00241297" w:rsidP="00745155">
      <w:r>
        <w:t>Pateiktoje diagramoje daugelis klasių yra susietus su tam tikru failu, duomenų bazėje tokie failai yra atspindimi kaip failo pavadinimo eilutė.</w:t>
      </w:r>
    </w:p>
    <w:p w14:paraId="38C0CCFC" w14:textId="789DE4F3" w:rsidR="00860CC9" w:rsidRDefault="00924513" w:rsidP="006F43F2">
      <w:pPr>
        <w:pStyle w:val="Heading1"/>
      </w:pPr>
      <w:bookmarkStart w:id="132" w:name="_Toc9704424"/>
      <w:r w:rsidRPr="000E264C">
        <w:t>Kokybė</w:t>
      </w:r>
      <w:bookmarkEnd w:id="130"/>
      <w:bookmarkEnd w:id="132"/>
    </w:p>
    <w:p w14:paraId="126EA14F" w14:textId="246CC75B" w:rsidR="00241297" w:rsidRDefault="00241297" w:rsidP="00745155">
      <w:r>
        <w:t xml:space="preserve">Sistemą planuojama diegti naudojantis </w:t>
      </w:r>
      <w:proofErr w:type="spellStart"/>
      <w:r>
        <w:t>Docker</w:t>
      </w:r>
      <w:proofErr w:type="spellEnd"/>
      <w:r>
        <w:t xml:space="preserve"> įrankiu norint išskaidyti griežtai informacinės sistemos dalį ir analizės dalį. Tokio išskaidymo pagalba lengvai galima plėsti Neuroninio tinklo serverį ir, jeigu jam neužteks išteklių prijungti iš kitų įrenginių.</w:t>
      </w:r>
    </w:p>
    <w:p w14:paraId="3CFA55CB" w14:textId="00AEA83B" w:rsidR="00241297" w:rsidRPr="00241297" w:rsidRDefault="00241297" w:rsidP="00745155">
      <w:r>
        <w:t xml:space="preserve">Sistema daug tvarkysis su įvairiais dokumentais ir failais. Dėl to aprašoma abstrakti </w:t>
      </w:r>
      <w:proofErr w:type="spellStart"/>
      <w:r>
        <w:t>FileServer</w:t>
      </w:r>
      <w:proofErr w:type="spellEnd"/>
      <w:r>
        <w:t xml:space="preserve"> klasė, kurios pagalba, atsiradus per dideliam kiekiui failų, būtų galimą lengviau prie informacinės sistemos dalies jungti kitokią failų sistemą.</w:t>
      </w:r>
    </w:p>
    <w:bookmarkStart w:id="133" w:name="_Toc9704425" w:displacedByCustomXml="next"/>
    <w:sdt>
      <w:sdtPr>
        <w:rPr>
          <w:sz w:val="20"/>
        </w:rPr>
        <w:id w:val="-1085230321"/>
        <w:docPartObj>
          <w:docPartGallery w:val="Bibliographies"/>
          <w:docPartUnique/>
        </w:docPartObj>
      </w:sdtPr>
      <w:sdtEndPr>
        <w:rPr>
          <w:b w:val="0"/>
          <w:bCs/>
          <w:caps w:val="0"/>
          <w:kern w:val="0"/>
          <w:sz w:val="24"/>
          <w:szCs w:val="24"/>
        </w:rPr>
      </w:sdtEndPr>
      <w:sdtContent>
        <w:p w14:paraId="1F9F6E8D" w14:textId="2D21720F" w:rsidR="004571CE" w:rsidRDefault="004571CE" w:rsidP="006F43F2">
          <w:pPr>
            <w:pStyle w:val="Heading1"/>
          </w:pPr>
          <w:r>
            <w:t>Nuorodos</w:t>
          </w:r>
          <w:bookmarkEnd w:id="133"/>
        </w:p>
        <w:sdt>
          <w:sdtPr>
            <w:id w:val="111145805"/>
            <w:bibliography/>
          </w:sdtPr>
          <w:sdtContent>
            <w:p w14:paraId="788C850E" w14:textId="77777777" w:rsidR="004571CE" w:rsidRDefault="004571CE" w:rsidP="00745155">
              <w:pPr>
                <w:pStyle w:val="Bibliography"/>
                <w:numPr>
                  <w:ilvl w:val="0"/>
                  <w:numId w:val="31"/>
                </w:numPr>
                <w:rPr>
                  <w:noProof/>
                </w:rPr>
              </w:pPr>
              <w:r>
                <w:fldChar w:fldCharType="begin"/>
              </w:r>
              <w:r>
                <w:instrText xml:space="preserve"> BIBLIOGRAPHY </w:instrText>
              </w:r>
              <w:r>
                <w:fldChar w:fldCharType="separate"/>
              </w:r>
              <w:r>
                <w:rPr>
                  <w:noProof/>
                </w:rPr>
                <w:t xml:space="preserve">Ambrazevičius, M. (2019). </w:t>
              </w:r>
              <w:r>
                <w:rPr>
                  <w:i/>
                  <w:iCs/>
                  <w:noProof/>
                </w:rPr>
                <w:t>Reikalavimų specifikacija.</w:t>
              </w:r>
              <w:r>
                <w:rPr>
                  <w:noProof/>
                </w:rPr>
                <w:t xml:space="preserve"> </w:t>
              </w:r>
            </w:p>
            <w:p w14:paraId="41D9729B" w14:textId="29A52CDB" w:rsidR="004571CE" w:rsidRDefault="004571CE" w:rsidP="00745155">
              <w:pPr>
                <w:pStyle w:val="Bibliography"/>
                <w:numPr>
                  <w:ilvl w:val="0"/>
                  <w:numId w:val="31"/>
                </w:numPr>
                <w:rPr>
                  <w:noProof/>
                </w:rPr>
              </w:pPr>
              <w:r>
                <w:rPr>
                  <w:i/>
                  <w:iCs/>
                  <w:noProof/>
                </w:rPr>
                <w:t>Docker tool</w:t>
              </w:r>
              <w:r>
                <w:rPr>
                  <w:noProof/>
                </w:rPr>
                <w:t>. (2019, 05 20). Retrieved from Docker tool: https://www.docker.com/</w:t>
              </w:r>
            </w:p>
            <w:p w14:paraId="4E0E7C59" w14:textId="77777777" w:rsidR="004571CE" w:rsidRDefault="004571CE" w:rsidP="00745155">
              <w:pPr>
                <w:pStyle w:val="Bibliography"/>
                <w:numPr>
                  <w:ilvl w:val="0"/>
                  <w:numId w:val="31"/>
                </w:numPr>
                <w:rPr>
                  <w:noProof/>
                </w:rPr>
              </w:pPr>
              <w:r>
                <w:rPr>
                  <w:i/>
                  <w:iCs/>
                  <w:noProof/>
                </w:rPr>
                <w:t>Symfony karkasas</w:t>
              </w:r>
              <w:r>
                <w:rPr>
                  <w:noProof/>
                </w:rPr>
                <w:t>. (2019, 05 20). Retrieved from Symfony: https://symfony.com/</w:t>
              </w:r>
            </w:p>
            <w:p w14:paraId="1CC54C95" w14:textId="77777777" w:rsidR="004571CE" w:rsidRDefault="004571CE" w:rsidP="00745155">
              <w:pPr>
                <w:pStyle w:val="Bibliography"/>
                <w:numPr>
                  <w:ilvl w:val="0"/>
                  <w:numId w:val="31"/>
                </w:numPr>
                <w:rPr>
                  <w:noProof/>
                </w:rPr>
              </w:pPr>
              <w:r>
                <w:rPr>
                  <w:i/>
                  <w:iCs/>
                  <w:noProof/>
                </w:rPr>
                <w:t>TensorFlow</w:t>
              </w:r>
              <w:r>
                <w:rPr>
                  <w:noProof/>
                </w:rPr>
                <w:t>. (2019, 05 20). Retrieved from TensorFlow: https://www.tensorflow.org/</w:t>
              </w:r>
            </w:p>
            <w:p w14:paraId="4260CF1F" w14:textId="457D7E3E" w:rsidR="004571CE" w:rsidRDefault="004571CE" w:rsidP="00745155">
              <w:r>
                <w:rPr>
                  <w:b/>
                  <w:noProof/>
                </w:rPr>
                <w:fldChar w:fldCharType="end"/>
              </w:r>
            </w:p>
          </w:sdtContent>
        </w:sdt>
      </w:sdtContent>
    </w:sdt>
    <w:p w14:paraId="3F34990B" w14:textId="77777777" w:rsidR="004571CE" w:rsidRPr="004571CE" w:rsidRDefault="004571CE" w:rsidP="00745155">
      <w:pPr>
        <w:pStyle w:val="ListParagraph"/>
      </w:pPr>
    </w:p>
    <w:sectPr w:rsidR="004571CE" w:rsidRPr="004571CE" w:rsidSect="0089222F">
      <w:footerReference w:type="first" r:id="rId50"/>
      <w:pgSz w:w="12240" w:h="15840" w:code="1"/>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88DA1" w14:textId="77777777" w:rsidR="00B1098A" w:rsidRDefault="00B1098A" w:rsidP="00745155">
      <w:r>
        <w:separator/>
      </w:r>
    </w:p>
  </w:endnote>
  <w:endnote w:type="continuationSeparator" w:id="0">
    <w:p w14:paraId="78464846" w14:textId="77777777" w:rsidR="00B1098A" w:rsidRDefault="00B1098A" w:rsidP="00745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BF9AB" w14:textId="095BE559" w:rsidR="006F43F2" w:rsidRPr="0089222F" w:rsidRDefault="006F43F2" w:rsidP="006F657E">
    <w:pPr>
      <w:pStyle w:val="Footer"/>
      <w:jc w:val="center"/>
    </w:pPr>
    <w:r w:rsidRPr="0089222F">
      <w:t>Kaunas</w:t>
    </w:r>
    <w:r>
      <w:t>,</w:t>
    </w:r>
    <w:r w:rsidRPr="0089222F">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E48F8" w14:textId="77777777" w:rsidR="00B1098A" w:rsidRDefault="00B1098A" w:rsidP="00745155">
      <w:r>
        <w:separator/>
      </w:r>
    </w:p>
  </w:footnote>
  <w:footnote w:type="continuationSeparator" w:id="0">
    <w:p w14:paraId="6A522CBF" w14:textId="77777777" w:rsidR="00B1098A" w:rsidRDefault="00B1098A" w:rsidP="007451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D5D6331"/>
    <w:multiLevelType w:val="hybridMultilevel"/>
    <w:tmpl w:val="2DB2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30CCF"/>
    <w:multiLevelType w:val="hybridMultilevel"/>
    <w:tmpl w:val="3E2A2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2F795B"/>
    <w:multiLevelType w:val="multilevel"/>
    <w:tmpl w:val="C396C95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29093F"/>
    <w:multiLevelType w:val="hybridMultilevel"/>
    <w:tmpl w:val="BF1621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24AB7D82"/>
    <w:multiLevelType w:val="hybridMultilevel"/>
    <w:tmpl w:val="7138F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7056808"/>
    <w:multiLevelType w:val="hybridMultilevel"/>
    <w:tmpl w:val="7518A3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88C797A"/>
    <w:multiLevelType w:val="multilevel"/>
    <w:tmpl w:val="18E2E9D2"/>
    <w:lvl w:ilvl="0">
      <w:start w:val="1"/>
      <w:numFmt w:val="decimal"/>
      <w:pStyle w:val="Heading1"/>
      <w:lvlText w:val="%1."/>
      <w:legacy w:legacy="1" w:legacySpace="360" w:legacyIndent="0"/>
      <w:lvlJc w:val="left"/>
    </w:lvl>
    <w:lvl w:ilvl="1">
      <w:start w:val="1"/>
      <w:numFmt w:val="decimal"/>
      <w:pStyle w:val="Heading2"/>
      <w:lvlText w:val="%1.%2"/>
      <w:legacy w:legacy="1" w:legacySpace="360" w:legacyIndent="0"/>
      <w:lvlJc w:val="left"/>
    </w:lvl>
    <w:lvl w:ilvl="2">
      <w:start w:val="1"/>
      <w:numFmt w:val="decimal"/>
      <w:pStyle w:val="Heading3"/>
      <w:lvlText w:val="%1.%2.%3"/>
      <w:legacy w:legacy="1" w:legacySpace="360" w:legacyIndent="0"/>
      <w:lvlJc w:val="left"/>
    </w:lvl>
    <w:lvl w:ilvl="3">
      <w:start w:val="1"/>
      <w:numFmt w:val="decimal"/>
      <w:lvlText w:val="%1.%2.%3.%4"/>
      <w:legacy w:legacy="1" w:legacySpace="360" w:legacyIndent="0"/>
      <w:lvlJc w:val="left"/>
    </w:lvl>
    <w:lvl w:ilvl="4">
      <w:start w:val="1"/>
      <w:numFmt w:val="decimal"/>
      <w:lvlText w:val="%1.%2.%3.%4.%5"/>
      <w:legacy w:legacy="1" w:legacySpace="360" w:legacyIndent="0"/>
      <w:lvlJc w:val="left"/>
    </w:lvl>
    <w:lvl w:ilvl="5">
      <w:start w:val="1"/>
      <w:numFmt w:val="decimal"/>
      <w:lvlText w:val="%1.%2.%3.%4.%5.%6"/>
      <w:legacy w:legacy="1" w:legacySpace="360" w:legacyIndent="0"/>
      <w:lvlJc w:val="left"/>
    </w:lvl>
    <w:lvl w:ilvl="6">
      <w:start w:val="1"/>
      <w:numFmt w:val="decimal"/>
      <w:lvlText w:val="%1.%2.%3.%4.%5.%6.%7"/>
      <w:legacy w:legacy="1" w:legacySpace="360" w:legacyIndent="0"/>
      <w:lvlJc w:val="left"/>
    </w:lvl>
    <w:lvl w:ilvl="7">
      <w:start w:val="1"/>
      <w:numFmt w:val="decimal"/>
      <w:lvlText w:val="%1.%2.%3.%4.%5.%6.%7.%8"/>
      <w:legacy w:legacy="1" w:legacySpace="360" w:legacyIndent="0"/>
      <w:lvlJc w:val="left"/>
    </w:lvl>
    <w:lvl w:ilvl="8">
      <w:start w:val="1"/>
      <w:numFmt w:val="decimal"/>
      <w:lvlText w:val="%1.%2.%3.%4.%5.%6.%7.%8.%9"/>
      <w:legacy w:legacy="1" w:legacySpace="360" w:legacyIndent="0"/>
      <w:lvlJc w:val="left"/>
    </w:lvl>
  </w:abstractNum>
  <w:abstractNum w:abstractNumId="19"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DFA0B35"/>
    <w:multiLevelType w:val="hybridMultilevel"/>
    <w:tmpl w:val="319E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205726"/>
    <w:multiLevelType w:val="hybridMultilevel"/>
    <w:tmpl w:val="3F389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70003"/>
    <w:multiLevelType w:val="multilevel"/>
    <w:tmpl w:val="2BF8225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4"/>
  </w:num>
  <w:num w:numId="3">
    <w:abstractNumId w:val="29"/>
  </w:num>
  <w:num w:numId="4">
    <w:abstractNumId w:val="21"/>
  </w:num>
  <w:num w:numId="5">
    <w:abstractNumId w:val="20"/>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6"/>
  </w:num>
  <w:num w:numId="9">
    <w:abstractNumId w:val="3"/>
  </w:num>
  <w:num w:numId="10">
    <w:abstractNumId w:val="15"/>
  </w:num>
  <w:num w:numId="11">
    <w:abstractNumId w:val="13"/>
  </w:num>
  <w:num w:numId="12">
    <w:abstractNumId w:val="25"/>
  </w:num>
  <w:num w:numId="13">
    <w:abstractNumId w:val="12"/>
  </w:num>
  <w:num w:numId="14">
    <w:abstractNumId w:val="7"/>
  </w:num>
  <w:num w:numId="15">
    <w:abstractNumId w:val="24"/>
  </w:num>
  <w:num w:numId="16">
    <w:abstractNumId w:val="19"/>
  </w:num>
  <w:num w:numId="17">
    <w:abstractNumId w:val="8"/>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3"/>
  </w:num>
  <w:num w:numId="22">
    <w:abstractNumId w:val="0"/>
  </w:num>
  <w:num w:numId="23">
    <w:abstractNumId w:val="10"/>
  </w:num>
  <w:num w:numId="24">
    <w:abstractNumId w:val="16"/>
  </w:num>
  <w:num w:numId="25">
    <w:abstractNumId w:val="6"/>
  </w:num>
  <w:num w:numId="26">
    <w:abstractNumId w:val="28"/>
  </w:num>
  <w:num w:numId="27">
    <w:abstractNumId w:val="9"/>
  </w:num>
  <w:num w:numId="28">
    <w:abstractNumId w:val="5"/>
  </w:num>
  <w:num w:numId="29">
    <w:abstractNumId w:val="4"/>
  </w:num>
  <w:num w:numId="30">
    <w:abstractNumId w:val="22"/>
  </w:num>
  <w:num w:numId="31">
    <w:abstractNumId w:val="27"/>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7B"/>
    <w:rsid w:val="000A3DFA"/>
    <w:rsid w:val="000B6879"/>
    <w:rsid w:val="000E264C"/>
    <w:rsid w:val="0010566C"/>
    <w:rsid w:val="00110037"/>
    <w:rsid w:val="00137ED5"/>
    <w:rsid w:val="00151CB7"/>
    <w:rsid w:val="001B0EF8"/>
    <w:rsid w:val="001B68FB"/>
    <w:rsid w:val="001D36D2"/>
    <w:rsid w:val="00220377"/>
    <w:rsid w:val="00241297"/>
    <w:rsid w:val="00245C0A"/>
    <w:rsid w:val="002E3FE3"/>
    <w:rsid w:val="002F091A"/>
    <w:rsid w:val="002F7850"/>
    <w:rsid w:val="00315A4C"/>
    <w:rsid w:val="00367197"/>
    <w:rsid w:val="00373903"/>
    <w:rsid w:val="0038739A"/>
    <w:rsid w:val="003B478D"/>
    <w:rsid w:val="003C4497"/>
    <w:rsid w:val="003E5CA6"/>
    <w:rsid w:val="00400BE9"/>
    <w:rsid w:val="004076E2"/>
    <w:rsid w:val="004571CE"/>
    <w:rsid w:val="004C0253"/>
    <w:rsid w:val="004C49CD"/>
    <w:rsid w:val="00525EAC"/>
    <w:rsid w:val="00535C9E"/>
    <w:rsid w:val="00537ECF"/>
    <w:rsid w:val="005544B4"/>
    <w:rsid w:val="005D784A"/>
    <w:rsid w:val="00610FA3"/>
    <w:rsid w:val="0062282D"/>
    <w:rsid w:val="00671B1D"/>
    <w:rsid w:val="006B1A21"/>
    <w:rsid w:val="006B3DFC"/>
    <w:rsid w:val="006C6F3A"/>
    <w:rsid w:val="006F43F2"/>
    <w:rsid w:val="006F657E"/>
    <w:rsid w:val="00745155"/>
    <w:rsid w:val="00755DC3"/>
    <w:rsid w:val="007619EB"/>
    <w:rsid w:val="00860CC9"/>
    <w:rsid w:val="008754A7"/>
    <w:rsid w:val="0089222F"/>
    <w:rsid w:val="008F03C6"/>
    <w:rsid w:val="008F43FC"/>
    <w:rsid w:val="00900E37"/>
    <w:rsid w:val="0092358D"/>
    <w:rsid w:val="00924513"/>
    <w:rsid w:val="00942A3C"/>
    <w:rsid w:val="00A252D1"/>
    <w:rsid w:val="00A37EAE"/>
    <w:rsid w:val="00A427CE"/>
    <w:rsid w:val="00A52761"/>
    <w:rsid w:val="00A75DA8"/>
    <w:rsid w:val="00A81820"/>
    <w:rsid w:val="00A958E0"/>
    <w:rsid w:val="00AB1A7E"/>
    <w:rsid w:val="00B1098A"/>
    <w:rsid w:val="00B92769"/>
    <w:rsid w:val="00B977D9"/>
    <w:rsid w:val="00C02D85"/>
    <w:rsid w:val="00C7032F"/>
    <w:rsid w:val="00C7107B"/>
    <w:rsid w:val="00CD3605"/>
    <w:rsid w:val="00CE3326"/>
    <w:rsid w:val="00CF699E"/>
    <w:rsid w:val="00D37C7A"/>
    <w:rsid w:val="00D70D69"/>
    <w:rsid w:val="00D81760"/>
    <w:rsid w:val="00D82B44"/>
    <w:rsid w:val="00D84674"/>
    <w:rsid w:val="00DB1B1E"/>
    <w:rsid w:val="00DC3411"/>
    <w:rsid w:val="00DF55A3"/>
    <w:rsid w:val="00E20AE3"/>
    <w:rsid w:val="00E538FB"/>
    <w:rsid w:val="00F03833"/>
    <w:rsid w:val="00F45DB2"/>
    <w:rsid w:val="00F757BA"/>
    <w:rsid w:val="00FA03A4"/>
    <w:rsid w:val="00FA4840"/>
    <w:rsid w:val="00FE21D2"/>
    <w:rsid w:val="00FF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4F4893"/>
  <w15:chartTrackingRefBased/>
  <w15:docId w15:val="{AA68D3FF-BE14-4961-B999-6A28C9E8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155"/>
    <w:pPr>
      <w:jc w:val="both"/>
    </w:pPr>
    <w:rPr>
      <w:bCs/>
      <w:sz w:val="24"/>
      <w:szCs w:val="24"/>
      <w:lang w:val="lt-LT"/>
    </w:rPr>
  </w:style>
  <w:style w:type="paragraph" w:styleId="Heading1">
    <w:name w:val="heading 1"/>
    <w:basedOn w:val="Normal"/>
    <w:next w:val="Normal"/>
    <w:link w:val="Heading1Char"/>
    <w:qFormat/>
    <w:rsid w:val="006F43F2"/>
    <w:pPr>
      <w:numPr>
        <w:numId w:val="32"/>
      </w:numPr>
      <w:spacing w:before="240" w:after="60"/>
      <w:ind w:left="360" w:hanging="360"/>
      <w:outlineLvl w:val="0"/>
    </w:pPr>
    <w:rPr>
      <w:b/>
      <w:bCs w:val="0"/>
      <w:caps/>
      <w:kern w:val="28"/>
      <w:sz w:val="28"/>
      <w:szCs w:val="20"/>
    </w:rPr>
  </w:style>
  <w:style w:type="paragraph" w:styleId="Heading2">
    <w:name w:val="heading 2"/>
    <w:basedOn w:val="Heading1"/>
    <w:next w:val="Normal"/>
    <w:qFormat/>
    <w:rsid w:val="00745155"/>
    <w:pPr>
      <w:numPr>
        <w:ilvl w:val="1"/>
      </w:numPr>
      <w:tabs>
        <w:tab w:val="left" w:pos="567"/>
        <w:tab w:val="left" w:pos="900"/>
      </w:tabs>
      <w:spacing w:before="60"/>
      <w:outlineLvl w:val="1"/>
    </w:pPr>
    <w:rPr>
      <w:caps w:val="0"/>
      <w:kern w:val="0"/>
      <w:sz w:val="26"/>
    </w:rPr>
  </w:style>
  <w:style w:type="paragraph" w:styleId="Heading3">
    <w:name w:val="heading 3"/>
    <w:basedOn w:val="Heading1"/>
    <w:next w:val="Normal"/>
    <w:qFormat/>
    <w:rsid w:val="006F43F2"/>
    <w:pPr>
      <w:numPr>
        <w:ilvl w:val="2"/>
      </w:numPr>
      <w:outlineLvl w:val="2"/>
    </w:pPr>
    <w:rPr>
      <w:caps w:val="0"/>
      <w:sz w:val="24"/>
      <w:szCs w:val="24"/>
    </w:rPr>
  </w:style>
  <w:style w:type="paragraph" w:styleId="Heading4">
    <w:name w:val="heading 4"/>
    <w:basedOn w:val="Heading1"/>
    <w:next w:val="Normal"/>
    <w:qFormat/>
    <w:rsid w:val="006F43F2"/>
    <w:pPr>
      <w:numPr>
        <w:ilvl w:val="3"/>
      </w:numPr>
      <w:outlineLvl w:val="3"/>
    </w:pPr>
    <w:rPr>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jc w:val="center"/>
    </w:pPr>
    <w:rPr>
      <w:rFonts w:ascii="Arial" w:hAnsi="Arial"/>
      <w:b/>
      <w:kern w:val="28"/>
      <w:sz w:val="32"/>
    </w:rPr>
  </w:style>
  <w:style w:type="paragraph" w:customStyle="1" w:styleId="Paragraph1">
    <w:name w:val="Paragraph1"/>
    <w:basedOn w:val="Normal"/>
    <w:pPr>
      <w:spacing w:before="80"/>
    </w:pPr>
  </w:style>
  <w:style w:type="paragraph" w:customStyle="1" w:styleId="Paragraph3">
    <w:name w:val="Paragraph3"/>
    <w:basedOn w:val="Normal"/>
    <w:pPr>
      <w:spacing w:before="80"/>
      <w:ind w:left="1530"/>
    </w:pPr>
  </w:style>
  <w:style w:type="paragraph" w:customStyle="1" w:styleId="Paragraph4">
    <w:name w:val="Paragraph4"/>
    <w:basedOn w:val="Normal"/>
    <w:pPr>
      <w:spacing w:before="80"/>
      <w:ind w:left="225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spacing w:before="120"/>
    </w:pPr>
    <w:rPr>
      <w:rFonts w:ascii="Book Antiqua" w:hAnsi="Book Antiqua"/>
    </w:rPr>
  </w:style>
  <w:style w:type="paragraph" w:customStyle="1" w:styleId="Bullet">
    <w:name w:val="Bullet"/>
    <w:basedOn w:val="Normal"/>
    <w:pPr>
      <w:numPr>
        <w:numId w:val="26"/>
      </w:numPr>
      <w:tabs>
        <w:tab w:val="left" w:pos="720"/>
      </w:tabs>
      <w:spacing w:before="120"/>
      <w:ind w:right="360"/>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customStyle="1" w:styleId="AbstractText">
    <w:name w:val="Abstract Text"/>
    <w:basedOn w:val="Normal"/>
    <w:rsid w:val="00C7107B"/>
    <w:pPr>
      <w:jc w:val="center"/>
    </w:pPr>
    <w:rPr>
      <w:sz w:val="18"/>
    </w:rPr>
  </w:style>
  <w:style w:type="paragraph" w:styleId="PlainText">
    <w:name w:val="Plain Text"/>
    <w:basedOn w:val="Normal"/>
    <w:rsid w:val="00C7107B"/>
    <w:pPr>
      <w:spacing w:line="360" w:lineRule="auto"/>
      <w:ind w:firstLine="357"/>
    </w:pPr>
    <w:rPr>
      <w:rFonts w:ascii="Courier New" w:hAnsi="Courier New" w:cs="Courier New"/>
      <w:lang w:val="en-GB"/>
    </w:rPr>
  </w:style>
  <w:style w:type="table" w:styleId="TableGrid">
    <w:name w:val="Table Grid"/>
    <w:basedOn w:val="TableNormal"/>
    <w:uiPriority w:val="39"/>
    <w:rsid w:val="001B6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5A4C"/>
    <w:pPr>
      <w:ind w:left="720"/>
      <w:contextualSpacing/>
    </w:pPr>
  </w:style>
  <w:style w:type="paragraph" w:styleId="BalloonText">
    <w:name w:val="Balloon Text"/>
    <w:basedOn w:val="Normal"/>
    <w:link w:val="BalloonTextChar"/>
    <w:uiPriority w:val="99"/>
    <w:semiHidden/>
    <w:unhideWhenUsed/>
    <w:rsid w:val="00CE33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326"/>
    <w:rPr>
      <w:rFonts w:ascii="Segoe UI" w:hAnsi="Segoe UI" w:cs="Segoe UI"/>
      <w:sz w:val="18"/>
      <w:szCs w:val="18"/>
    </w:rPr>
  </w:style>
  <w:style w:type="paragraph" w:styleId="Caption">
    <w:name w:val="caption"/>
    <w:basedOn w:val="Normal"/>
    <w:next w:val="Normal"/>
    <w:uiPriority w:val="35"/>
    <w:unhideWhenUsed/>
    <w:qFormat/>
    <w:rsid w:val="00745155"/>
    <w:pPr>
      <w:spacing w:after="200"/>
    </w:pPr>
    <w:rPr>
      <w:i/>
      <w:iCs/>
      <w:sz w:val="18"/>
      <w:szCs w:val="18"/>
    </w:rPr>
  </w:style>
  <w:style w:type="paragraph" w:styleId="TableofFigures">
    <w:name w:val="table of figures"/>
    <w:basedOn w:val="Normal"/>
    <w:next w:val="Normal"/>
    <w:uiPriority w:val="99"/>
    <w:unhideWhenUsed/>
    <w:rsid w:val="00E20AE3"/>
  </w:style>
  <w:style w:type="paragraph" w:customStyle="1" w:styleId="Darbopavadinimas">
    <w:name w:val="Darbo pavadinimas"/>
    <w:next w:val="Darbotipas"/>
    <w:rsid w:val="0089222F"/>
    <w:pPr>
      <w:spacing w:before="1134"/>
      <w:jc w:val="center"/>
    </w:pPr>
    <w:rPr>
      <w:b/>
      <w:caps/>
      <w:sz w:val="32"/>
      <w:szCs w:val="40"/>
      <w:lang w:val="lt-LT"/>
    </w:rPr>
  </w:style>
  <w:style w:type="paragraph" w:customStyle="1" w:styleId="Institucijospavadinimas">
    <w:name w:val="Institucijos pavadinimas"/>
    <w:rsid w:val="0089222F"/>
    <w:pPr>
      <w:keepNext/>
      <w:jc w:val="center"/>
    </w:pPr>
    <w:rPr>
      <w:caps/>
      <w:sz w:val="26"/>
      <w:lang w:val="lt-LT"/>
    </w:rPr>
  </w:style>
  <w:style w:type="paragraph" w:customStyle="1" w:styleId="Darbotipas">
    <w:name w:val="Darbo tipas"/>
    <w:next w:val="Normal"/>
    <w:rsid w:val="0089222F"/>
    <w:pPr>
      <w:spacing w:before="113"/>
      <w:jc w:val="center"/>
    </w:pPr>
    <w:rPr>
      <w:sz w:val="28"/>
      <w:lang w:val="lt-LT"/>
    </w:rPr>
  </w:style>
  <w:style w:type="paragraph" w:customStyle="1" w:styleId="Herbas">
    <w:name w:val="Herbas"/>
    <w:next w:val="Institucijospavadinimas"/>
    <w:rsid w:val="0089222F"/>
    <w:pPr>
      <w:keepNext/>
      <w:spacing w:line="360" w:lineRule="auto"/>
      <w:jc w:val="center"/>
    </w:pPr>
    <w:rPr>
      <w:caps/>
      <w:noProof/>
      <w:sz w:val="26"/>
      <w:lang w:val="lt-LT" w:eastAsia="lt-LT"/>
    </w:rPr>
  </w:style>
  <w:style w:type="paragraph" w:styleId="TOCHeading">
    <w:name w:val="TOC Heading"/>
    <w:basedOn w:val="Heading1"/>
    <w:next w:val="Normal"/>
    <w:uiPriority w:val="39"/>
    <w:unhideWhenUsed/>
    <w:qFormat/>
    <w:rsid w:val="0089222F"/>
    <w:pPr>
      <w:keepLines/>
      <w:numPr>
        <w:numId w:val="0"/>
      </w:numPr>
      <w:spacing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Heading1Char">
    <w:name w:val="Heading 1 Char"/>
    <w:basedOn w:val="DefaultParagraphFont"/>
    <w:link w:val="Heading1"/>
    <w:rsid w:val="006F43F2"/>
    <w:rPr>
      <w:b/>
      <w:caps/>
      <w:kern w:val="28"/>
      <w:sz w:val="28"/>
      <w:lang w:val="lt-LT"/>
    </w:rPr>
  </w:style>
  <w:style w:type="paragraph" w:styleId="Bibliography">
    <w:name w:val="Bibliography"/>
    <w:basedOn w:val="Normal"/>
    <w:next w:val="Normal"/>
    <w:uiPriority w:val="37"/>
    <w:unhideWhenUsed/>
    <w:rsid w:val="004571CE"/>
  </w:style>
  <w:style w:type="paragraph" w:customStyle="1" w:styleId="Pagrindiniotekstoitrauka2">
    <w:name w:val="Pagrindinio teksto itrauka 2"/>
    <w:basedOn w:val="Normal"/>
    <w:next w:val="Normal"/>
    <w:rsid w:val="00745155"/>
    <w:pPr>
      <w:autoSpaceDE w:val="0"/>
      <w:autoSpaceDN w:val="0"/>
      <w:adjustRightIn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603085">
      <w:bodyDiv w:val="1"/>
      <w:marLeft w:val="0"/>
      <w:marRight w:val="0"/>
      <w:marTop w:val="0"/>
      <w:marBottom w:val="0"/>
      <w:divBdr>
        <w:top w:val="none" w:sz="0" w:space="0" w:color="auto"/>
        <w:left w:val="none" w:sz="0" w:space="0" w:color="auto"/>
        <w:bottom w:val="none" w:sz="0" w:space="0" w:color="auto"/>
        <w:right w:val="none" w:sz="0" w:space="0" w:color="auto"/>
      </w:divBdr>
    </w:div>
    <w:div w:id="306127049">
      <w:bodyDiv w:val="1"/>
      <w:marLeft w:val="0"/>
      <w:marRight w:val="0"/>
      <w:marTop w:val="0"/>
      <w:marBottom w:val="0"/>
      <w:divBdr>
        <w:top w:val="none" w:sz="0" w:space="0" w:color="auto"/>
        <w:left w:val="none" w:sz="0" w:space="0" w:color="auto"/>
        <w:bottom w:val="none" w:sz="0" w:space="0" w:color="auto"/>
        <w:right w:val="none" w:sz="0" w:space="0" w:color="auto"/>
      </w:divBdr>
    </w:div>
    <w:div w:id="352924804">
      <w:bodyDiv w:val="1"/>
      <w:marLeft w:val="0"/>
      <w:marRight w:val="0"/>
      <w:marTop w:val="0"/>
      <w:marBottom w:val="0"/>
      <w:divBdr>
        <w:top w:val="none" w:sz="0" w:space="0" w:color="auto"/>
        <w:left w:val="none" w:sz="0" w:space="0" w:color="auto"/>
        <w:bottom w:val="none" w:sz="0" w:space="0" w:color="auto"/>
        <w:right w:val="none" w:sz="0" w:space="0" w:color="auto"/>
      </w:divBdr>
    </w:div>
    <w:div w:id="385224258">
      <w:bodyDiv w:val="1"/>
      <w:marLeft w:val="0"/>
      <w:marRight w:val="0"/>
      <w:marTop w:val="0"/>
      <w:marBottom w:val="0"/>
      <w:divBdr>
        <w:top w:val="none" w:sz="0" w:space="0" w:color="auto"/>
        <w:left w:val="none" w:sz="0" w:space="0" w:color="auto"/>
        <w:bottom w:val="none" w:sz="0" w:space="0" w:color="auto"/>
        <w:right w:val="none" w:sz="0" w:space="0" w:color="auto"/>
      </w:divBdr>
    </w:div>
    <w:div w:id="851798563">
      <w:bodyDiv w:val="1"/>
      <w:marLeft w:val="0"/>
      <w:marRight w:val="0"/>
      <w:marTop w:val="0"/>
      <w:marBottom w:val="0"/>
      <w:divBdr>
        <w:top w:val="none" w:sz="0" w:space="0" w:color="auto"/>
        <w:left w:val="none" w:sz="0" w:space="0" w:color="auto"/>
        <w:bottom w:val="none" w:sz="0" w:space="0" w:color="auto"/>
        <w:right w:val="none" w:sz="0" w:space="0" w:color="auto"/>
      </w:divBdr>
    </w:div>
    <w:div w:id="939144094">
      <w:bodyDiv w:val="1"/>
      <w:marLeft w:val="0"/>
      <w:marRight w:val="0"/>
      <w:marTop w:val="0"/>
      <w:marBottom w:val="0"/>
      <w:divBdr>
        <w:top w:val="none" w:sz="0" w:space="0" w:color="auto"/>
        <w:left w:val="none" w:sz="0" w:space="0" w:color="auto"/>
        <w:bottom w:val="none" w:sz="0" w:space="0" w:color="auto"/>
        <w:right w:val="none" w:sz="0" w:space="0" w:color="auto"/>
      </w:divBdr>
    </w:div>
    <w:div w:id="1138914132">
      <w:bodyDiv w:val="1"/>
      <w:marLeft w:val="0"/>
      <w:marRight w:val="0"/>
      <w:marTop w:val="0"/>
      <w:marBottom w:val="0"/>
      <w:divBdr>
        <w:top w:val="none" w:sz="0" w:space="0" w:color="auto"/>
        <w:left w:val="none" w:sz="0" w:space="0" w:color="auto"/>
        <w:bottom w:val="none" w:sz="0" w:space="0" w:color="auto"/>
        <w:right w:val="none" w:sz="0" w:space="0" w:color="auto"/>
      </w:divBdr>
    </w:div>
    <w:div w:id="1316757819">
      <w:bodyDiv w:val="1"/>
      <w:marLeft w:val="0"/>
      <w:marRight w:val="0"/>
      <w:marTop w:val="0"/>
      <w:marBottom w:val="0"/>
      <w:divBdr>
        <w:top w:val="none" w:sz="0" w:space="0" w:color="auto"/>
        <w:left w:val="none" w:sz="0" w:space="0" w:color="auto"/>
        <w:bottom w:val="none" w:sz="0" w:space="0" w:color="auto"/>
        <w:right w:val="none" w:sz="0" w:space="0" w:color="auto"/>
      </w:divBdr>
    </w:div>
    <w:div w:id="1335916698">
      <w:bodyDiv w:val="1"/>
      <w:marLeft w:val="0"/>
      <w:marRight w:val="0"/>
      <w:marTop w:val="0"/>
      <w:marBottom w:val="0"/>
      <w:divBdr>
        <w:top w:val="none" w:sz="0" w:space="0" w:color="auto"/>
        <w:left w:val="none" w:sz="0" w:space="0" w:color="auto"/>
        <w:bottom w:val="none" w:sz="0" w:space="0" w:color="auto"/>
        <w:right w:val="none" w:sz="0" w:space="0" w:color="auto"/>
      </w:divBdr>
    </w:div>
    <w:div w:id="1622227385">
      <w:bodyDiv w:val="1"/>
      <w:marLeft w:val="0"/>
      <w:marRight w:val="0"/>
      <w:marTop w:val="0"/>
      <w:marBottom w:val="0"/>
      <w:divBdr>
        <w:top w:val="none" w:sz="0" w:space="0" w:color="auto"/>
        <w:left w:val="none" w:sz="0" w:space="0" w:color="auto"/>
        <w:bottom w:val="none" w:sz="0" w:space="0" w:color="auto"/>
        <w:right w:val="none" w:sz="0" w:space="0" w:color="auto"/>
      </w:divBdr>
    </w:div>
    <w:div w:id="1627464852">
      <w:bodyDiv w:val="1"/>
      <w:marLeft w:val="0"/>
      <w:marRight w:val="0"/>
      <w:marTop w:val="0"/>
      <w:marBottom w:val="0"/>
      <w:divBdr>
        <w:top w:val="none" w:sz="0" w:space="0" w:color="auto"/>
        <w:left w:val="none" w:sz="0" w:space="0" w:color="auto"/>
        <w:bottom w:val="none" w:sz="0" w:space="0" w:color="auto"/>
        <w:right w:val="none" w:sz="0" w:space="0" w:color="auto"/>
      </w:divBdr>
    </w:div>
    <w:div w:id="213227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estas\My%20Documents\Projektai\Eimis\Sablonai\RUP_architekturos_sablon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Sym19</b:Tag>
    <b:SourceType>InternetSite</b:SourceType>
    <b:Guid>{CDA7A768-ACC5-46B8-BD91-34C30240FD28}</b:Guid>
    <b:Title>Symfony karkasas</b:Title>
    <b:InternetSiteTitle>Symfony</b:InternetSiteTitle>
    <b:Year>2019</b:Year>
    <b:Month>05</b:Month>
    <b:Day>20</b:Day>
    <b:URL>https://symfony.com/</b:URL>
    <b:RefOrder>2</b:RefOrder>
  </b:Source>
  <b:Source>
    <b:Tag>Ten19</b:Tag>
    <b:SourceType>InternetSite</b:SourceType>
    <b:Guid>{8E16130B-9221-42FC-BFC7-92D2350FA094}</b:Guid>
    <b:Title>TensorFlow</b:Title>
    <b:InternetSiteTitle>TensorFlow</b:InternetSiteTitle>
    <b:Year>2019</b:Year>
    <b:Month>05</b:Month>
    <b:Day>20</b:Day>
    <b:URL>https://www.tensorflow.org/</b:URL>
    <b:RefOrder>3</b:RefOrder>
  </b:Source>
  <b:Source>
    <b:Tag>htt</b:Tag>
    <b:SourceType>InternetSite</b:SourceType>
    <b:Guid>{1BDBF87C-ABF5-49AC-A523-C1B41DEEFC1D}</b:Guid>
    <b:Title>Docker tool</b:Title>
    <b:InternetSiteTitle>Docker tool</b:InternetSiteTitle>
    <b:Year>2019</b:Year>
    <b:Month>05</b:Month>
    <b:Day>20</b:Day>
    <b:URL>https://www.docker.com/</b:URL>
    <b:RefOrder>4</b:RefOrder>
  </b:Source>
  <b:Source>
    <b:Tag>Amb19</b:Tag>
    <b:SourceType>Report</b:SourceType>
    <b:Guid>{1DD1124C-4D70-4F0C-B0DF-878CC5725408}</b:Guid>
    <b:Author>
      <b:Author>
        <b:NameList>
          <b:Person>
            <b:Last>Ambrazevičius</b:Last>
            <b:First>Marius</b:First>
          </b:Person>
        </b:NameList>
      </b:Author>
    </b:Author>
    <b:Title>Reikalavimų specifikacija</b:Title>
    <b:Year>2019</b:Year>
    <b:RefOrder>1</b:RefOrder>
  </b:Source>
</b:Sources>
</file>

<file path=customXml/itemProps1.xml><?xml version="1.0" encoding="utf-8"?>
<ds:datastoreItem xmlns:ds="http://schemas.openxmlformats.org/officeDocument/2006/customXml" ds:itemID="{9E1E2BDB-31F9-435E-9C20-C0A7FD6B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RUP_architekturos_sablonas.dot</Template>
  <TotalTime>928</TotalTime>
  <Pages>43</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sftn</dc:creator>
  <cp:keywords/>
  <dc:description/>
  <cp:lastModifiedBy>Marius Ambrazevičius</cp:lastModifiedBy>
  <cp:revision>25</cp:revision>
  <cp:lastPrinted>1899-12-31T22:00:00Z</cp:lastPrinted>
  <dcterms:created xsi:type="dcterms:W3CDTF">2019-04-30T21:10:00Z</dcterms:created>
  <dcterms:modified xsi:type="dcterms:W3CDTF">2019-05-25T16:24:00Z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